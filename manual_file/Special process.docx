
<file path=[Content_Types].xml><?xml version="1.0" encoding="utf-8"?>
<Types xmlns="http://schemas.openxmlformats.org/package/2006/content-types">
  <Default Extension="jpg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944" w:rsidRDefault="00652944" w:rsidP="00652944">
      <w:pPr>
        <w:jc w:val="center"/>
      </w:pPr>
      <w:r w:rsidRPr="00652944">
        <w:rPr>
          <w:b/>
          <w:bCs/>
        </w:rPr>
        <w:t>Special Job</w:t>
      </w:r>
    </w:p>
    <w:p w:rsidR="00652944" w:rsidRPr="00652944" w:rsidRDefault="00652944" w:rsidP="00652944">
      <w:pPr>
        <w:jc w:val="center"/>
        <w:rPr>
          <w:b/>
          <w:bCs/>
        </w:rPr>
      </w:pPr>
      <w:r w:rsidRPr="00652944">
        <w:rPr>
          <w:b/>
          <w:bCs/>
        </w:rPr>
        <w:t>Packing Process.</w:t>
      </w:r>
    </w:p>
    <w:p w:rsidR="00AD0239" w:rsidRPr="00AD0239" w:rsidRDefault="00C547C3" w:rsidP="006B11E7">
      <w:pPr>
        <w:ind w:firstLine="360"/>
      </w:pPr>
      <w:r w:rsidRPr="00121575">
        <w:rPr>
          <w:rFonts w:hint="cs"/>
          <w:cs/>
        </w:rPr>
        <w:t xml:space="preserve">นิยามหรือความหมายของ </w:t>
      </w:r>
      <w:r w:rsidR="00652944">
        <w:rPr>
          <w:b/>
          <w:bCs/>
          <w:color w:val="0070C0"/>
        </w:rPr>
        <w:t>Packing process</w:t>
      </w:r>
      <w:r w:rsidR="006B11E7">
        <w:rPr>
          <w:b/>
          <w:bCs/>
          <w:color w:val="0070C0"/>
        </w:rPr>
        <w:t xml:space="preserve"> </w:t>
      </w:r>
      <w:r w:rsidRPr="00121575">
        <w:rPr>
          <w:rFonts w:hint="cs"/>
          <w:cs/>
        </w:rPr>
        <w:t xml:space="preserve">คือ </w:t>
      </w:r>
      <w:r w:rsidR="00652944">
        <w:rPr>
          <w:rFonts w:hint="cs"/>
          <w:cs/>
        </w:rPr>
        <w:t xml:space="preserve">ระบบที่ใช้ในการแพ็คงานหรือระบบที่เก็บบันทึกข้อมูลในการแพ็คงานของแต่ละ </w:t>
      </w:r>
      <w:r w:rsidR="00652944">
        <w:t>Job</w:t>
      </w:r>
    </w:p>
    <w:p w:rsidR="00C547C3" w:rsidRDefault="00C547C3" w:rsidP="00D50F39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วิธีการใช้งานระบบ</w:t>
      </w:r>
      <w:r w:rsidR="00D50F39">
        <w:rPr>
          <w:rFonts w:hint="cs"/>
          <w:b/>
          <w:bCs/>
          <w:cs/>
        </w:rPr>
        <w:t xml:space="preserve"> </w:t>
      </w:r>
      <w:r w:rsidR="005F347B">
        <w:rPr>
          <w:b/>
          <w:bCs/>
        </w:rPr>
        <w:t xml:space="preserve"> </w:t>
      </w:r>
      <w:r w:rsidR="00652944" w:rsidRPr="00652944">
        <w:rPr>
          <w:b/>
          <w:bCs/>
          <w:color w:val="002060"/>
        </w:rPr>
        <w:t>Special</w:t>
      </w:r>
      <w:r w:rsidR="00652944" w:rsidRPr="00652944">
        <w:rPr>
          <w:rFonts w:hint="cs"/>
          <w:b/>
          <w:bCs/>
          <w:color w:val="002060"/>
          <w:cs/>
        </w:rPr>
        <w:t xml:space="preserve"> </w:t>
      </w:r>
      <w:r w:rsidR="00652944" w:rsidRPr="00652944">
        <w:rPr>
          <w:b/>
          <w:bCs/>
          <w:color w:val="002060"/>
        </w:rPr>
        <w:t>Packing</w:t>
      </w:r>
      <w:r w:rsidR="00652944" w:rsidRPr="00652944">
        <w:rPr>
          <w:rFonts w:hint="cs"/>
          <w:b/>
          <w:bCs/>
          <w:color w:val="002060"/>
          <w:cs/>
        </w:rPr>
        <w:t xml:space="preserve"> </w:t>
      </w:r>
      <w:r>
        <w:rPr>
          <w:rFonts w:hint="cs"/>
          <w:b/>
          <w:bCs/>
          <w:cs/>
        </w:rPr>
        <w:t>ให้ปฏิบัติ ดังนี้</w:t>
      </w:r>
    </w:p>
    <w:p w:rsidR="00BB18BF" w:rsidRDefault="00BB18BF" w:rsidP="00BB18BF">
      <w:pPr>
        <w:jc w:val="center"/>
        <w:rPr>
          <w:b/>
          <w:bCs/>
        </w:rPr>
      </w:pPr>
      <w:r>
        <w:rPr>
          <w:rFonts w:hint="cs"/>
          <w:b/>
          <w:bCs/>
          <w:cs/>
        </w:rPr>
        <w:t>เปิดโปรแกรมการใช้งาน</w:t>
      </w:r>
    </w:p>
    <w:p w:rsidR="00BB18BF" w:rsidRPr="001D28AA" w:rsidRDefault="00BB18BF" w:rsidP="00103E11">
      <w:pPr>
        <w:pStyle w:val="a7"/>
        <w:rPr>
          <w:szCs w:val="32"/>
        </w:rPr>
      </w:pPr>
      <w:r w:rsidRPr="001D28AA">
        <w:rPr>
          <w:rFonts w:hint="cs"/>
          <w:szCs w:val="32"/>
          <w:cs/>
        </w:rPr>
        <w:t xml:space="preserve">เปิดโปรแกรม </w:t>
      </w:r>
      <w:r w:rsidRPr="001D28AA">
        <w:rPr>
          <w:szCs w:val="32"/>
        </w:rPr>
        <w:t xml:space="preserve">Internet </w:t>
      </w:r>
    </w:p>
    <w:p w:rsidR="00481C21" w:rsidRPr="00481C21" w:rsidRDefault="00481C21" w:rsidP="00481C21">
      <w:pPr>
        <w:jc w:val="both"/>
      </w:pPr>
      <w:r>
        <w:rPr>
          <w:rFonts w:hint="cs"/>
          <w:cs/>
        </w:rPr>
        <w:t xml:space="preserve">จากนั้น ระบุ </w:t>
      </w:r>
      <w:r>
        <w:t xml:space="preserve">URL </w:t>
      </w:r>
      <w:r>
        <w:rPr>
          <w:rFonts w:hint="cs"/>
          <w:cs/>
        </w:rPr>
        <w:t xml:space="preserve">ของระบบ ในช่อง </w:t>
      </w:r>
      <w:r>
        <w:t>Address</w:t>
      </w:r>
      <w:r>
        <w:rPr>
          <w:rFonts w:hint="cs"/>
          <w:cs/>
        </w:rPr>
        <w:t>ใส่</w:t>
      </w:r>
      <w:r>
        <w:t xml:space="preserve"> </w:t>
      </w:r>
      <w:hyperlink r:id="rId8" w:history="1">
        <w:r w:rsidRPr="00D47BE4">
          <w:rPr>
            <w:rStyle w:val="a8"/>
          </w:rPr>
          <w:t xml:space="preserve">http://www.ipack-iwis.com/hq </w:t>
        </w:r>
        <w:r w:rsidRPr="00481C21">
          <w:rPr>
            <w:rStyle w:val="a8"/>
            <w:rFonts w:hint="cs"/>
            <w:color w:val="auto"/>
            <w:u w:val="none"/>
            <w:cs/>
          </w:rPr>
          <w:t>และ</w:t>
        </w:r>
      </w:hyperlink>
      <w:r>
        <w:rPr>
          <w:rFonts w:hint="cs"/>
          <w:cs/>
        </w:rPr>
        <w:t xml:space="preserve">กด </w:t>
      </w:r>
      <w:r>
        <w:t>Enter</w:t>
      </w:r>
    </w:p>
    <w:p w:rsidR="00D50F39" w:rsidRDefault="001D28AA" w:rsidP="00010B5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871837" wp14:editId="1AB8C6AE">
                <wp:simplePos x="0" y="0"/>
                <wp:positionH relativeFrom="column">
                  <wp:posOffset>552119</wp:posOffset>
                </wp:positionH>
                <wp:positionV relativeFrom="paragraph">
                  <wp:posOffset>308610</wp:posOffset>
                </wp:positionV>
                <wp:extent cx="1270659" cy="118754"/>
                <wp:effectExtent l="0" t="0" r="24765" b="1460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1DD53" id="Rectangle 101" o:spid="_x0000_s1026" style="position:absolute;margin-left:43.45pt;margin-top:24.3pt;width:100.05pt;height: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" filled="f" strokecolor="red" strokeweight="1pt">
                <v:stroke dashstyle="3 1"/>
              </v:rect>
            </w:pict>
          </mc:Fallback>
        </mc:AlternateContent>
      </w:r>
      <w:r w:rsidR="006C5F14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512AFD5" wp14:editId="18F060EA">
                <wp:simplePos x="0" y="0"/>
                <wp:positionH relativeFrom="column">
                  <wp:posOffset>1002721</wp:posOffset>
                </wp:positionH>
                <wp:positionV relativeFrom="paragraph">
                  <wp:posOffset>447150</wp:posOffset>
                </wp:positionV>
                <wp:extent cx="428625" cy="276225"/>
                <wp:effectExtent l="38100" t="38100" r="2857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7F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8.95pt;margin-top:35.2pt;width:33.75pt;height:21.75pt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" strokecolor="red" strokeweight="1pt">
                <v:stroke dashstyle="3 1" endarrow="block" joinstyle="miter"/>
              </v:shape>
            </w:pict>
          </mc:Fallback>
        </mc:AlternateContent>
      </w:r>
      <w:r w:rsidR="002A2F2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91BFBA8" wp14:editId="51924694">
                <wp:simplePos x="0" y="0"/>
                <wp:positionH relativeFrom="page">
                  <wp:align>center</wp:align>
                </wp:positionH>
                <wp:positionV relativeFrom="paragraph">
                  <wp:posOffset>542290</wp:posOffset>
                </wp:positionV>
                <wp:extent cx="2220686" cy="475013"/>
                <wp:effectExtent l="0" t="0" r="0" b="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47501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F26" w:rsidRPr="001D28AA" w:rsidRDefault="00481C21" w:rsidP="002A2F26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1D28AA">
                              <w:rPr>
                                <w:color w:val="FF0000"/>
                                <w:sz w:val="36"/>
                                <w:szCs w:val="36"/>
                              </w:rPr>
                              <w:t>http://www.ipack-iwis.com/hq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1BFBA8" id="Rounded Rectangle 5" o:spid="_x0000_s1026" style="position:absolute;left:0;text-align:left;margin-left:0;margin-top:42.7pt;width:174.85pt;height:37.4pt;z-index:2516449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" filled="f" stroked="f" strokeweight="1pt">
                <v:stroke joinstyle="miter"/>
                <v:textbox>
                  <w:txbxContent>
                    <w:p w:rsidR="002A2F26" w:rsidRPr="001D28AA" w:rsidRDefault="00481C21" w:rsidP="002A2F26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1D28AA">
                        <w:rPr>
                          <w:color w:val="FF0000"/>
                          <w:sz w:val="36"/>
                          <w:szCs w:val="36"/>
                        </w:rPr>
                        <w:t>http://www.ipack-iwis.com/hq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B18BF">
        <w:rPr>
          <w:noProof/>
        </w:rPr>
        <w:drawing>
          <wp:inline distT="0" distB="0" distL="0" distR="0" wp14:anchorId="434AB250" wp14:editId="23A790DD">
            <wp:extent cx="4561894" cy="2565070"/>
            <wp:effectExtent l="190500" t="190500" r="181610" b="1974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5" cy="2567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F26" w:rsidRDefault="002A2F26" w:rsidP="00A86201">
      <w:pPr>
        <w:ind w:firstLine="720"/>
      </w:pPr>
      <w:r>
        <w:rPr>
          <w:rFonts w:hint="cs"/>
          <w:cs/>
        </w:rPr>
        <w:t xml:space="preserve">จากนั้นใส่ </w:t>
      </w:r>
      <w:r w:rsidRPr="002A2F26">
        <w:rPr>
          <w:color w:val="0070C0"/>
          <w:u w:val="single"/>
        </w:rPr>
        <w:t>ID</w:t>
      </w:r>
      <w:r>
        <w:t xml:space="preserve"> </w:t>
      </w:r>
      <w:r>
        <w:rPr>
          <w:rFonts w:hint="cs"/>
          <w:cs/>
        </w:rPr>
        <w:t xml:space="preserve">และ </w:t>
      </w:r>
      <w:r w:rsidRPr="002A2F26">
        <w:rPr>
          <w:color w:val="0070C0"/>
          <w:u w:val="single"/>
        </w:rPr>
        <w:t>Password</w:t>
      </w:r>
      <w:r>
        <w:t xml:space="preserve"> </w:t>
      </w:r>
      <w:r>
        <w:rPr>
          <w:rFonts w:hint="cs"/>
          <w:cs/>
        </w:rPr>
        <w:t xml:space="preserve">และกด </w:t>
      </w:r>
      <w:r w:rsidRPr="002A2F26">
        <w:rPr>
          <w:color w:val="0070C0"/>
          <w:u w:val="single"/>
        </w:rPr>
        <w:t>Log In</w:t>
      </w:r>
      <w:r>
        <w:t xml:space="preserve"> </w:t>
      </w:r>
      <w:r>
        <w:rPr>
          <w:rFonts w:hint="cs"/>
          <w:cs/>
        </w:rPr>
        <w:t>เพื่อเข้าสู่ระบบ</w:t>
      </w:r>
      <w:r>
        <w:t xml:space="preserve"> </w:t>
      </w:r>
    </w:p>
    <w:p w:rsidR="002A2F26" w:rsidRDefault="002A2F26" w:rsidP="002A2F26">
      <w:r>
        <w:t>ID</w:t>
      </w:r>
      <w:r>
        <w:tab/>
      </w:r>
      <w:r>
        <w:tab/>
        <w:t>: admin</w:t>
      </w:r>
    </w:p>
    <w:p w:rsidR="002A2F26" w:rsidRPr="00BB18BF" w:rsidRDefault="002A2F26" w:rsidP="002A2F26">
      <w:r>
        <w:t>Password</w:t>
      </w:r>
      <w:r>
        <w:tab/>
        <w:t xml:space="preserve">: Password </w:t>
      </w:r>
    </w:p>
    <w:p w:rsidR="00E73772" w:rsidRDefault="00C547C3" w:rsidP="00C547C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23CBC9" wp14:editId="6A4D989C">
                <wp:simplePos x="0" y="0"/>
                <wp:positionH relativeFrom="column">
                  <wp:posOffset>2957195</wp:posOffset>
                </wp:positionH>
                <wp:positionV relativeFrom="paragraph">
                  <wp:posOffset>1943100</wp:posOffset>
                </wp:positionV>
                <wp:extent cx="314960" cy="177165"/>
                <wp:effectExtent l="0" t="0" r="2794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77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E4187" id="Rectangle 13" o:spid="_x0000_s1026" style="position:absolute;margin-left:232.85pt;margin-top:153pt;width:24.8pt;height: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DE49A86" wp14:editId="0608D835">
                <wp:simplePos x="0" y="0"/>
                <wp:positionH relativeFrom="column">
                  <wp:posOffset>1986280</wp:posOffset>
                </wp:positionH>
                <wp:positionV relativeFrom="paragraph">
                  <wp:posOffset>1557655</wp:posOffset>
                </wp:positionV>
                <wp:extent cx="1270635" cy="118745"/>
                <wp:effectExtent l="0" t="0" r="2476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B7837" id="Rectangle 12" o:spid="_x0000_s1026" style="position:absolute;margin-left:156.4pt;margin-top:122.65pt;width:100.05pt;height:9.3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C5B0E59" wp14:editId="6C421C6F">
                <wp:simplePos x="0" y="0"/>
                <wp:positionH relativeFrom="column">
                  <wp:posOffset>1987246</wp:posOffset>
                </wp:positionH>
                <wp:positionV relativeFrom="paragraph">
                  <wp:posOffset>1344295</wp:posOffset>
                </wp:positionV>
                <wp:extent cx="1270635" cy="118745"/>
                <wp:effectExtent l="0" t="0" r="2476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8D03E" id="Rectangle 11" o:spid="_x0000_s1026" style="position:absolute;margin-left:156.5pt;margin-top:105.85pt;width:100.05pt;height:9.3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 w:rsidR="002C5FEB">
        <w:rPr>
          <w:noProof/>
        </w:rPr>
        <w:drawing>
          <wp:inline distT="0" distB="0" distL="0" distR="0" wp14:anchorId="3F49BFB1" wp14:editId="0B4BBC66">
            <wp:extent cx="4607626" cy="2503170"/>
            <wp:effectExtent l="190500" t="190500" r="15494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" r="-689" b="-1753"/>
                    <a:stretch/>
                  </pic:blipFill>
                  <pic:spPr bwMode="auto">
                    <a:xfrm>
                      <a:off x="0" y="0"/>
                      <a:ext cx="4625977" cy="251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7C3" w:rsidRDefault="005F347B" w:rsidP="00010B51">
      <w:pPr>
        <w:ind w:firstLine="720"/>
      </w:pPr>
      <w:r>
        <w:rPr>
          <w:rFonts w:hint="cs"/>
          <w:cs/>
        </w:rPr>
        <w:t>จากนั้น</w:t>
      </w:r>
      <w:r w:rsidR="006C5F14">
        <w:rPr>
          <w:rFonts w:hint="cs"/>
          <w:cs/>
        </w:rPr>
        <w:t>ระบบจะเข้าสู่หน้ากระ</w:t>
      </w:r>
      <w:r w:rsidR="00C547C3">
        <w:rPr>
          <w:rFonts w:hint="cs"/>
          <w:cs/>
        </w:rPr>
        <w:t>บวนการ</w:t>
      </w:r>
      <w:r w:rsidR="00AD0239">
        <w:rPr>
          <w:rFonts w:hint="cs"/>
          <w:cs/>
        </w:rPr>
        <w:t xml:space="preserve"> การทำงาน</w:t>
      </w:r>
      <w:r w:rsidR="000A0FD8">
        <w:rPr>
          <w:rFonts w:hint="cs"/>
          <w:cs/>
        </w:rPr>
        <w:t>โดย</w:t>
      </w:r>
      <w:r w:rsidR="00D50F39">
        <w:rPr>
          <w:rFonts w:hint="cs"/>
          <w:cs/>
        </w:rPr>
        <w:t xml:space="preserve">ให้เลือกคลิกไอคอน </w:t>
      </w:r>
      <w:r w:rsidR="00652944">
        <w:t>Special Job</w:t>
      </w:r>
      <w:r w:rsidR="00D50F39">
        <w:t xml:space="preserve"> </w:t>
      </w:r>
      <w:r w:rsidR="00D50F39">
        <w:rPr>
          <w:rFonts w:hint="cs"/>
          <w:cs/>
        </w:rPr>
        <w:t>แล้ว</w:t>
      </w:r>
      <w:r w:rsidR="00010B51">
        <w:rPr>
          <w:rFonts w:hint="cs"/>
          <w:cs/>
        </w:rPr>
        <w:t xml:space="preserve">เลือกหัวข้อ </w:t>
      </w:r>
      <w:r w:rsidR="00652944">
        <w:t xml:space="preserve">Packing </w:t>
      </w:r>
      <w:r w:rsidR="000A0FD8">
        <w:rPr>
          <w:rFonts w:hint="cs"/>
          <w:cs/>
        </w:rPr>
        <w:t>ดังรูป</w:t>
      </w:r>
    </w:p>
    <w:p w:rsidR="00C547C3" w:rsidRDefault="000C2DD6" w:rsidP="000A0FD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EFBC9F0" wp14:editId="2C7ED2CE">
                <wp:simplePos x="0" y="0"/>
                <wp:positionH relativeFrom="column">
                  <wp:posOffset>50658</wp:posOffset>
                </wp:positionH>
                <wp:positionV relativeFrom="paragraph">
                  <wp:posOffset>294934</wp:posOffset>
                </wp:positionV>
                <wp:extent cx="381663" cy="143124"/>
                <wp:effectExtent l="0" t="0" r="1841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14312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D8D8" id="Rectangle 15" o:spid="_x0000_s1026" style="position:absolute;margin-left:4pt;margin-top:23.2pt;width:30.05pt;height:11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39251AC" wp14:editId="5F5406F4">
                <wp:simplePos x="0" y="0"/>
                <wp:positionH relativeFrom="column">
                  <wp:posOffset>116366</wp:posOffset>
                </wp:positionH>
                <wp:positionV relativeFrom="paragraph">
                  <wp:posOffset>473056</wp:posOffset>
                </wp:positionV>
                <wp:extent cx="254442" cy="63611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636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4CF77" id="Rectangle 22" o:spid="_x0000_s1026" style="position:absolute;margin-left:9.15pt;margin-top:37.25pt;width:20.05pt;height: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" filled="f" strokecolor="red" strokeweight=".25pt">
                <v:stroke dashstyle="dash"/>
              </v:rect>
            </w:pict>
          </mc:Fallback>
        </mc:AlternateContent>
      </w:r>
      <w:r w:rsidR="009B179B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F6B07CB" wp14:editId="7816F838">
                <wp:simplePos x="0" y="0"/>
                <wp:positionH relativeFrom="column">
                  <wp:posOffset>449248</wp:posOffset>
                </wp:positionH>
                <wp:positionV relativeFrom="paragraph">
                  <wp:posOffset>463521</wp:posOffset>
                </wp:positionV>
                <wp:extent cx="238539" cy="58365"/>
                <wp:effectExtent l="19050" t="57150" r="28575" b="374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539" cy="583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72E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5.35pt;margin-top:36.5pt;width:18.8pt;height:4.6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" strokecolor="red" strokeweight="1pt">
                <v:stroke endarrow="block" joinstyle="miter"/>
              </v:shape>
            </w:pict>
          </mc:Fallback>
        </mc:AlternateContent>
      </w:r>
      <w:r w:rsidR="009B179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A8A0082" wp14:editId="2B42584A">
                <wp:simplePos x="0" y="0"/>
                <wp:positionH relativeFrom="column">
                  <wp:posOffset>389641</wp:posOffset>
                </wp:positionH>
                <wp:positionV relativeFrom="paragraph">
                  <wp:posOffset>82660</wp:posOffset>
                </wp:positionV>
                <wp:extent cx="178130" cy="93304"/>
                <wp:effectExtent l="38100" t="0" r="31750" b="596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933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13C76" id="Straight Arrow Connector 16" o:spid="_x0000_s1026" type="#_x0000_t32" style="position:absolute;margin-left:30.7pt;margin-top:6.5pt;width:14.05pt;height:7.35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" strokecolor="red" strokeweight="1pt">
                <v:stroke endarrow="block" joinstyle="miter"/>
              </v:shape>
            </w:pict>
          </mc:Fallback>
        </mc:AlternateContent>
      </w:r>
      <w:r w:rsidR="009B179B">
        <w:rPr>
          <w:noProof/>
        </w:rPr>
        <w:drawing>
          <wp:inline distT="0" distB="0" distL="0" distR="0" wp14:anchorId="13AC06E3" wp14:editId="5A2FB12D">
            <wp:extent cx="5136543" cy="2615979"/>
            <wp:effectExtent l="57150" t="57150" r="121285" b="108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3" t="5361" r="2032" b="6451"/>
                    <a:stretch/>
                  </pic:blipFill>
                  <pic:spPr bwMode="auto">
                    <a:xfrm>
                      <a:off x="0" y="0"/>
                      <a:ext cx="5137200" cy="261631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179B">
        <w:rPr>
          <w:noProof/>
        </w:rPr>
        <w:t xml:space="preserve"> </w:t>
      </w:r>
      <w:r w:rsidR="00010B51">
        <w:rPr>
          <w:noProof/>
        </w:rPr>
        <w:t xml:space="preserve"> </w:t>
      </w:r>
    </w:p>
    <w:p w:rsidR="009B179B" w:rsidRDefault="009B179B" w:rsidP="009B179B">
      <w:pPr>
        <w:jc w:val="center"/>
        <w:rPr>
          <w:noProof/>
        </w:rPr>
      </w:pPr>
    </w:p>
    <w:p w:rsidR="009B179B" w:rsidRDefault="00010B51" w:rsidP="009B179B">
      <w:pPr>
        <w:jc w:val="center"/>
        <w:rPr>
          <w:noProof/>
        </w:rPr>
      </w:pPr>
      <w:r>
        <w:rPr>
          <w:rFonts w:hint="cs"/>
          <w:noProof/>
          <w:cs/>
        </w:rPr>
        <w:t>จากนั้น ระบบจะ</w:t>
      </w:r>
      <w:r w:rsidR="009B179B">
        <w:rPr>
          <w:rFonts w:hint="cs"/>
          <w:noProof/>
          <w:cs/>
        </w:rPr>
        <w:t>แสดงหน้ากระบวนการแพ็คงานขึ้นมา</w:t>
      </w:r>
    </w:p>
    <w:p w:rsidR="009B179B" w:rsidRDefault="009B179B" w:rsidP="009762A3">
      <w:pPr>
        <w:jc w:val="center"/>
        <w:rPr>
          <w:b/>
          <w:bCs/>
          <w:noProof/>
        </w:rPr>
      </w:pPr>
    </w:p>
    <w:p w:rsidR="00010B51" w:rsidRDefault="00FB1928" w:rsidP="009B179B">
      <w:pPr>
        <w:jc w:val="center"/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จากนั้นวิธีการใช้งาน</w:t>
      </w:r>
      <w:r w:rsidR="004E5087" w:rsidRPr="004E5087">
        <w:rPr>
          <w:rFonts w:hint="cs"/>
          <w:b/>
          <w:bCs/>
          <w:noProof/>
          <w:cs/>
        </w:rPr>
        <w:t>ให้ปฏิบัติ ดังนี้</w:t>
      </w:r>
    </w:p>
    <w:p w:rsidR="009B179B" w:rsidRDefault="009B179B" w:rsidP="000C2DD6">
      <w:pPr>
        <w:rPr>
          <w:b/>
          <w:bCs/>
          <w:noProof/>
        </w:rPr>
      </w:pPr>
    </w:p>
    <w:p w:rsidR="009B179B" w:rsidRPr="009B179B" w:rsidRDefault="009B179B" w:rsidP="009B179B">
      <w:pPr>
        <w:pStyle w:val="a7"/>
        <w:numPr>
          <w:ilvl w:val="0"/>
          <w:numId w:val="19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lastRenderedPageBreak/>
        <w:t>สแกน</w:t>
      </w:r>
      <w:r w:rsidRPr="009B179B">
        <w:rPr>
          <w:rFonts w:hint="cs"/>
          <w:b/>
          <w:bCs/>
          <w:noProof/>
          <w:szCs w:val="32"/>
          <w:cs/>
        </w:rPr>
        <w:t>รหัสพนักงานที่ทำการแพ็คงาน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ลงในช่อง </w:t>
      </w:r>
      <w:r>
        <w:rPr>
          <w:b/>
          <w:bCs/>
          <w:noProof/>
          <w:szCs w:val="32"/>
        </w:rPr>
        <w:t>Scan ID:</w:t>
      </w:r>
    </w:p>
    <w:p w:rsidR="00361C76" w:rsidRDefault="009B179B" w:rsidP="009B179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EFD2DAE" wp14:editId="71CE3F01">
                <wp:simplePos x="0" y="0"/>
                <wp:positionH relativeFrom="column">
                  <wp:posOffset>1046783</wp:posOffset>
                </wp:positionH>
                <wp:positionV relativeFrom="paragraph">
                  <wp:posOffset>135397</wp:posOffset>
                </wp:positionV>
                <wp:extent cx="1868557" cy="166922"/>
                <wp:effectExtent l="0" t="0" r="1778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69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F136" id="Rectangle 8" o:spid="_x0000_s1026" style="position:absolute;margin-left:82.4pt;margin-top:10.65pt;width:147.15pt;height:13.1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BD883C" wp14:editId="16863C05">
            <wp:extent cx="5023956" cy="2146300"/>
            <wp:effectExtent l="57150" t="57150" r="120015" b="1206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316" t="15546" r="1441" b="12091"/>
                    <a:stretch/>
                  </pic:blipFill>
                  <pic:spPr bwMode="auto">
                    <a:xfrm>
                      <a:off x="0" y="0"/>
                      <a:ext cx="5025213" cy="214683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9B" w:rsidRDefault="009B179B" w:rsidP="009B179B">
      <w:pPr>
        <w:pStyle w:val="a7"/>
        <w:numPr>
          <w:ilvl w:val="0"/>
          <w:numId w:val="19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t>สแกน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>หมายเลขเอกสารสั่งงาน</w:t>
      </w:r>
      <w:r w:rsidR="00E93DAC">
        <w:rPr>
          <w:rFonts w:hint="cs"/>
          <w:b/>
          <w:bCs/>
          <w:noProof/>
          <w:szCs w:val="32"/>
          <w:cs/>
        </w:rPr>
        <w:t xml:space="preserve">ลงในช่อง </w:t>
      </w:r>
      <w:r w:rsidR="00E93DAC">
        <w:rPr>
          <w:b/>
          <w:bCs/>
          <w:noProof/>
          <w:szCs w:val="32"/>
        </w:rPr>
        <w:t xml:space="preserve">Job ID: </w:t>
      </w:r>
    </w:p>
    <w:p w:rsidR="00E93DAC" w:rsidRPr="000A25A7" w:rsidRDefault="00E93DAC" w:rsidP="00E63771">
      <w:pPr>
        <w:ind w:firstLine="360"/>
        <w:rPr>
          <w:noProof/>
          <w:cs/>
        </w:rPr>
      </w:pPr>
      <w:r w:rsidRPr="000A25A7">
        <w:rPr>
          <w:rFonts w:hint="cs"/>
          <w:noProof/>
          <w:cs/>
        </w:rPr>
        <w:t xml:space="preserve">จากนั้น ระบบจะโชว์ </w:t>
      </w:r>
      <w:r w:rsidRPr="000A25A7">
        <w:rPr>
          <w:noProof/>
        </w:rPr>
        <w:t xml:space="preserve">Job Data </w:t>
      </w:r>
      <w:r w:rsidRPr="000A25A7">
        <w:rPr>
          <w:rFonts w:hint="cs"/>
          <w:noProof/>
          <w:cs/>
        </w:rPr>
        <w:t xml:space="preserve">ขึ้นมาบอกสถาณะต่างๆ ว่าเป็นงานประเภทใด ลูกค้าไหน ใครเป็นผู้ดูแล </w:t>
      </w:r>
      <w:r w:rsidRPr="000A25A7">
        <w:rPr>
          <w:noProof/>
        </w:rPr>
        <w:t xml:space="preserve">Job </w:t>
      </w:r>
      <w:r w:rsidRPr="000A25A7">
        <w:rPr>
          <w:rFonts w:hint="cs"/>
          <w:noProof/>
          <w:cs/>
        </w:rPr>
        <w:t xml:space="preserve">นี้ </w:t>
      </w:r>
      <w:r w:rsidR="00E63771" w:rsidRPr="000A25A7">
        <w:rPr>
          <w:rFonts w:hint="cs"/>
          <w:noProof/>
          <w:cs/>
        </w:rPr>
        <w:t>งานรับมาวันไหนแหละโหลดเมื่อไหร่</w:t>
      </w:r>
    </w:p>
    <w:p w:rsidR="00E93DAC" w:rsidRPr="00276A8F" w:rsidRDefault="00276A8F" w:rsidP="00E93DAC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A8AC96" wp14:editId="2DF1D128">
                <wp:simplePos x="0" y="0"/>
                <wp:positionH relativeFrom="page">
                  <wp:align>center</wp:align>
                </wp:positionH>
                <wp:positionV relativeFrom="paragraph">
                  <wp:posOffset>364159</wp:posOffset>
                </wp:positionV>
                <wp:extent cx="1327868" cy="198782"/>
                <wp:effectExtent l="0" t="0" r="24765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987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56D42" id="Rectangle 14" o:spid="_x0000_s1026" style="position:absolute;margin-left:0;margin-top:28.65pt;width:104.55pt;height:15.65pt;z-index:2519838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" filled="f" strokecolor="red" strokeweight=".25pt">
                <v:stroke dashstyle="dash"/>
                <w10:wrap anchorx="page"/>
              </v:rect>
            </w:pict>
          </mc:Fallback>
        </mc:AlternateContent>
      </w:r>
      <w:r w:rsidR="00E63771"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3C871FC" wp14:editId="1BC9C151">
                <wp:simplePos x="0" y="0"/>
                <wp:positionH relativeFrom="margin">
                  <wp:posOffset>846814</wp:posOffset>
                </wp:positionH>
                <wp:positionV relativeFrom="paragraph">
                  <wp:posOffset>617579</wp:posOffset>
                </wp:positionV>
                <wp:extent cx="1327868" cy="1208598"/>
                <wp:effectExtent l="0" t="0" r="2476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20859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5934C" id="Rectangle 17" o:spid="_x0000_s1026" style="position:absolute;margin-left:66.7pt;margin-top:48.65pt;width:104.55pt;height:95.1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="00E93DAC" w:rsidRPr="00276A8F">
        <w:rPr>
          <w:b/>
          <w:bCs/>
          <w:noProof/>
        </w:rPr>
        <w:drawing>
          <wp:inline distT="0" distB="0" distL="0" distR="0" wp14:anchorId="3D0C27D9" wp14:editId="591E1A77">
            <wp:extent cx="5071476" cy="2122336"/>
            <wp:effectExtent l="57150" t="57150" r="110490" b="1066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59" t="16351" r="1894" b="12091"/>
                    <a:stretch/>
                  </pic:blipFill>
                  <pic:spPr bwMode="auto">
                    <a:xfrm>
                      <a:off x="0" y="0"/>
                      <a:ext cx="5072924" cy="21229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B63" w:rsidRPr="00276A8F" w:rsidRDefault="005433A7" w:rsidP="00276A8F">
      <w:pPr>
        <w:ind w:firstLine="720"/>
        <w:rPr>
          <w:noProof/>
          <w:cs/>
        </w:rPr>
      </w:pPr>
      <w:r w:rsidRPr="00276A8F">
        <w:rPr>
          <w:rFonts w:hint="cs"/>
          <w:noProof/>
          <w:cs/>
        </w:rPr>
        <w:t>และโชว์สถานะ</w:t>
      </w:r>
      <w:r w:rsidR="00276A8F" w:rsidRPr="00276A8F">
        <w:rPr>
          <w:noProof/>
        </w:rPr>
        <w:t xml:space="preserve"> Job Detail </w:t>
      </w:r>
      <w:r w:rsidR="00276A8F" w:rsidRPr="00276A8F">
        <w:rPr>
          <w:rFonts w:hint="cs"/>
          <w:noProof/>
          <w:cs/>
        </w:rPr>
        <w:t xml:space="preserve">ว่างานที่ต้องแพ็คและจัด มีกี่รายการ พาสนัมเบอร์อะไร จำนวนเท่าไหร่ ดังรูป </w:t>
      </w:r>
    </w:p>
    <w:p w:rsidR="005433A7" w:rsidRDefault="00276A8F" w:rsidP="00E93DAC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86062AB" wp14:editId="04B62400">
                <wp:simplePos x="0" y="0"/>
                <wp:positionH relativeFrom="margin">
                  <wp:posOffset>825691</wp:posOffset>
                </wp:positionH>
                <wp:positionV relativeFrom="paragraph">
                  <wp:posOffset>832286</wp:posOffset>
                </wp:positionV>
                <wp:extent cx="4312266" cy="320722"/>
                <wp:effectExtent l="0" t="0" r="12700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266" cy="3207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AF0F7" id="Rectangle 19" o:spid="_x0000_s1026" style="position:absolute;margin-left:65pt;margin-top:65.55pt;width:339.55pt;height:25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="005433A7">
        <w:rPr>
          <w:noProof/>
        </w:rPr>
        <w:drawing>
          <wp:inline distT="0" distB="0" distL="0" distR="0" wp14:anchorId="232F8E4D" wp14:editId="27FFFF6E">
            <wp:extent cx="5124734" cy="1322701"/>
            <wp:effectExtent l="57150" t="57150" r="114300" b="1066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8" t="28062" r="1244" b="27303"/>
                    <a:stretch/>
                  </pic:blipFill>
                  <pic:spPr bwMode="auto">
                    <a:xfrm>
                      <a:off x="0" y="0"/>
                      <a:ext cx="5150201" cy="132927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A8F" w:rsidRDefault="00276A8F" w:rsidP="00276A8F">
      <w:pPr>
        <w:jc w:val="center"/>
        <w:rPr>
          <w:noProof/>
        </w:rPr>
      </w:pPr>
      <w:r w:rsidRPr="00276A8F">
        <w:rPr>
          <w:rFonts w:hint="cs"/>
          <w:noProof/>
          <w:cs/>
        </w:rPr>
        <w:lastRenderedPageBreak/>
        <w:t>จานั้น</w:t>
      </w:r>
      <w:r>
        <w:rPr>
          <w:rFonts w:hint="cs"/>
          <w:noProof/>
          <w:cs/>
        </w:rPr>
        <w:t xml:space="preserve"> ให้ทำการถ่ายรูปตามขั้นตอน การแพ็คงาน ในแต่ละ </w:t>
      </w:r>
      <w:r>
        <w:rPr>
          <w:noProof/>
        </w:rPr>
        <w:t xml:space="preserve">Job </w:t>
      </w:r>
      <w:r>
        <w:rPr>
          <w:rFonts w:hint="cs"/>
          <w:noProof/>
          <w:cs/>
        </w:rPr>
        <w:t>ดังรูป</w:t>
      </w:r>
    </w:p>
    <w:p w:rsidR="00276A8F" w:rsidRDefault="00276A8F" w:rsidP="00276A8F">
      <w:pPr>
        <w:jc w:val="center"/>
        <w:rPr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12475F" wp14:editId="4748E8B2">
                <wp:simplePos x="0" y="0"/>
                <wp:positionH relativeFrom="margin">
                  <wp:posOffset>552734</wp:posOffset>
                </wp:positionH>
                <wp:positionV relativeFrom="paragraph">
                  <wp:posOffset>80162</wp:posOffset>
                </wp:positionV>
                <wp:extent cx="4067033" cy="2060584"/>
                <wp:effectExtent l="0" t="0" r="1016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033" cy="206058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6CDF1" id="Rectangle 23" o:spid="_x0000_s1026" style="position:absolute;margin-left:43.5pt;margin-top:6.3pt;width:320.25pt;height:162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369D80" wp14:editId="20DF4B13">
            <wp:extent cx="4223982" cy="2122227"/>
            <wp:effectExtent l="57150" t="57150" r="120015" b="1066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90" t="15411" r="2347" b="13050"/>
                    <a:stretch/>
                  </pic:blipFill>
                  <pic:spPr bwMode="auto">
                    <a:xfrm>
                      <a:off x="0" y="0"/>
                      <a:ext cx="4224295" cy="212238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A8F" w:rsidRDefault="00276A8F" w:rsidP="00276A8F">
      <w:pPr>
        <w:ind w:firstLine="720"/>
        <w:rPr>
          <w:rFonts w:ascii="Tahoma" w:eastAsia="Times New Roman" w:hAnsi="Tahoma" w:cs="Tahoma"/>
          <w:color w:val="E73C3C"/>
          <w:sz w:val="24"/>
          <w:szCs w:val="24"/>
        </w:rPr>
      </w:pPr>
      <w:r>
        <w:rPr>
          <w:rFonts w:hint="cs"/>
          <w:noProof/>
          <w:cs/>
        </w:rPr>
        <w:t xml:space="preserve">จากนั้น ให้ทำการสแกน ปิดเคส โดยสแกนที่ เอกสารใบ </w:t>
      </w:r>
      <w:r>
        <w:rPr>
          <w:noProof/>
        </w:rPr>
        <w:t xml:space="preserve">Job </w:t>
      </w:r>
      <w:r>
        <w:rPr>
          <w:rFonts w:hint="cs"/>
          <w:noProof/>
          <w:cs/>
        </w:rPr>
        <w:t xml:space="preserve">สั่งงาน ลงในช่อง </w:t>
      </w:r>
    </w:p>
    <w:p w:rsidR="00276A8F" w:rsidRDefault="00276A8F" w:rsidP="00276A8F">
      <w:pPr>
        <w:rPr>
          <w:rFonts w:ascii="Tahoma" w:eastAsia="Times New Roman" w:hAnsi="Tahoma" w:cs="Tahoma"/>
          <w:color w:val="E73C3C"/>
          <w:sz w:val="24"/>
          <w:szCs w:val="24"/>
        </w:rPr>
      </w:pPr>
      <w:r w:rsidRPr="00276A8F">
        <w:rPr>
          <w:rFonts w:ascii="Tahoma" w:eastAsia="Times New Roman" w:hAnsi="Tahoma" w:cs="Tahoma"/>
          <w:color w:val="E73C3C"/>
          <w:sz w:val="24"/>
          <w:szCs w:val="24"/>
        </w:rPr>
        <w:t>Close Packing Scan Job ID:</w:t>
      </w:r>
      <w:r>
        <w:rPr>
          <w:rFonts w:ascii="Tahoma" w:eastAsia="Times New Roman" w:hAnsi="Tahoma" w:cs="Tahoma"/>
          <w:color w:val="E73C3C"/>
          <w:sz w:val="24"/>
          <w:szCs w:val="24"/>
        </w:rPr>
        <w:t xml:space="preserve"> ………………………………</w:t>
      </w:r>
      <w:proofErr w:type="gramStart"/>
      <w:r>
        <w:rPr>
          <w:rFonts w:ascii="Tahoma" w:eastAsia="Times New Roman" w:hAnsi="Tahoma" w:cs="Tahoma"/>
          <w:color w:val="E73C3C"/>
          <w:sz w:val="24"/>
          <w:szCs w:val="24"/>
        </w:rPr>
        <w:t>…..</w:t>
      </w:r>
      <w:proofErr w:type="gramEnd"/>
    </w:p>
    <w:p w:rsidR="00276A8F" w:rsidRDefault="00276A8F" w:rsidP="00276A8F">
      <w:pPr>
        <w:jc w:val="center"/>
        <w:rPr>
          <w:rFonts w:ascii="Tahoma" w:eastAsia="Times New Roman" w:hAnsi="Tahoma" w:cs="Tahoma"/>
          <w:sz w:val="24"/>
          <w:szCs w:val="24"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30CA63A" wp14:editId="7751F155">
                <wp:simplePos x="0" y="0"/>
                <wp:positionH relativeFrom="margin">
                  <wp:posOffset>934872</wp:posOffset>
                </wp:positionH>
                <wp:positionV relativeFrom="paragraph">
                  <wp:posOffset>1756012</wp:posOffset>
                </wp:positionV>
                <wp:extent cx="1801504" cy="197892"/>
                <wp:effectExtent l="0" t="0" r="27305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04" cy="19789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D4B7E" id="Rectangle 24" o:spid="_x0000_s1026" style="position:absolute;margin-left:73.6pt;margin-top:138.25pt;width:141.85pt;height:15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063DA7" wp14:editId="58E6B67E">
            <wp:extent cx="4319516" cy="1972101"/>
            <wp:effectExtent l="57150" t="57150" r="119380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72" t="22772" r="1055" b="10750"/>
                    <a:stretch/>
                  </pic:blipFill>
                  <pic:spPr bwMode="auto">
                    <a:xfrm>
                      <a:off x="0" y="0"/>
                      <a:ext cx="4319825" cy="19722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A8F" w:rsidRPr="00276A8F" w:rsidRDefault="00276A8F" w:rsidP="00276A8F">
      <w:pPr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 w:hint="cs"/>
          <w:sz w:val="24"/>
          <w:szCs w:val="24"/>
          <w:cs/>
        </w:rPr>
        <w:t>จบการทำงาน</w:t>
      </w:r>
      <w:r w:rsidR="007552DD">
        <w:rPr>
          <w:rFonts w:ascii="Tahoma" w:eastAsia="Times New Roman" w:hAnsi="Tahoma" w:cs="Tahoma" w:hint="cs"/>
          <w:sz w:val="24"/>
          <w:szCs w:val="24"/>
          <w:cs/>
        </w:rPr>
        <w:t xml:space="preserve"> </w:t>
      </w:r>
      <w:r w:rsidR="007552DD">
        <w:rPr>
          <w:rFonts w:ascii="Tahoma" w:eastAsia="Times New Roman" w:hAnsi="Tahoma" w:cs="Tahoma"/>
          <w:sz w:val="24"/>
          <w:szCs w:val="24"/>
        </w:rPr>
        <w:t>packing</w:t>
      </w:r>
    </w:p>
    <w:p w:rsidR="00276A8F" w:rsidRPr="00276A8F" w:rsidRDefault="00276A8F" w:rsidP="00276A8F">
      <w:pPr>
        <w:rPr>
          <w:noProof/>
          <w:cs/>
        </w:rPr>
      </w:pPr>
    </w:p>
    <w:p w:rsidR="00276A8F" w:rsidRPr="00E93DAC" w:rsidRDefault="00276A8F" w:rsidP="00E93DAC">
      <w:pPr>
        <w:rPr>
          <w:b/>
          <w:bCs/>
          <w:noProof/>
          <w:cs/>
        </w:rPr>
      </w:pPr>
    </w:p>
    <w:p w:rsidR="009B179B" w:rsidRDefault="009B179B" w:rsidP="009B179B">
      <w:pPr>
        <w:rPr>
          <w:noProof/>
        </w:rPr>
      </w:pPr>
    </w:p>
    <w:p w:rsidR="00361C76" w:rsidRDefault="00361C76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283BE0">
      <w:pPr>
        <w:jc w:val="center"/>
      </w:pPr>
      <w:r w:rsidRPr="00652944">
        <w:rPr>
          <w:b/>
          <w:bCs/>
        </w:rPr>
        <w:lastRenderedPageBreak/>
        <w:t>Special Job</w:t>
      </w:r>
    </w:p>
    <w:p w:rsidR="00283BE0" w:rsidRPr="00652944" w:rsidRDefault="00283BE0" w:rsidP="00283BE0">
      <w:pPr>
        <w:jc w:val="center"/>
        <w:rPr>
          <w:b/>
          <w:bCs/>
        </w:rPr>
      </w:pPr>
      <w:r w:rsidRPr="00652944">
        <w:rPr>
          <w:b/>
          <w:bCs/>
        </w:rPr>
        <w:t xml:space="preserve">Packing </w:t>
      </w:r>
      <w:r>
        <w:rPr>
          <w:b/>
          <w:bCs/>
        </w:rPr>
        <w:t xml:space="preserve">Confirm </w:t>
      </w:r>
      <w:r w:rsidRPr="00652944">
        <w:rPr>
          <w:b/>
          <w:bCs/>
        </w:rPr>
        <w:t>Process.</w:t>
      </w:r>
    </w:p>
    <w:p w:rsidR="00283BE0" w:rsidRPr="004B3AD1" w:rsidRDefault="00283BE0" w:rsidP="00283BE0">
      <w:pPr>
        <w:ind w:firstLine="360"/>
      </w:pPr>
      <w:r w:rsidRPr="004B3AD1">
        <w:rPr>
          <w:rFonts w:hint="cs"/>
          <w:cs/>
        </w:rPr>
        <w:t xml:space="preserve">นิยามหรือความหมายของ </w:t>
      </w:r>
      <w:r w:rsidRPr="004B3AD1">
        <w:rPr>
          <w:b/>
          <w:bCs/>
        </w:rPr>
        <w:t xml:space="preserve">Packing confirm process </w:t>
      </w:r>
      <w:r w:rsidRPr="004B3AD1">
        <w:rPr>
          <w:rFonts w:hint="cs"/>
          <w:cs/>
        </w:rPr>
        <w:t>คือ ระบบการยืนยันความถูกต้องของชิ้นงานที่ทำการแพ</w:t>
      </w:r>
      <w:proofErr w:type="spellStart"/>
      <w:r w:rsidRPr="004B3AD1">
        <w:rPr>
          <w:rFonts w:hint="cs"/>
          <w:cs/>
        </w:rPr>
        <w:t>็ค</w:t>
      </w:r>
      <w:proofErr w:type="spellEnd"/>
      <w:r w:rsidRPr="004B3AD1">
        <w:rPr>
          <w:rFonts w:hint="cs"/>
          <w:cs/>
        </w:rPr>
        <w:t xml:space="preserve">ไปแล้ว </w:t>
      </w:r>
    </w:p>
    <w:p w:rsidR="00283BE0" w:rsidRPr="004B3AD1" w:rsidRDefault="00283BE0" w:rsidP="00283BE0">
      <w:pPr>
        <w:jc w:val="center"/>
        <w:rPr>
          <w:b/>
          <w:bCs/>
          <w:cs/>
        </w:rPr>
      </w:pPr>
      <w:r w:rsidRPr="004B3AD1">
        <w:rPr>
          <w:rFonts w:hint="cs"/>
          <w:b/>
          <w:bCs/>
          <w:cs/>
        </w:rPr>
        <w:t xml:space="preserve">วิธีการใช้งานระบบ </w:t>
      </w:r>
      <w:r w:rsidRPr="004B3AD1">
        <w:rPr>
          <w:b/>
          <w:bCs/>
        </w:rPr>
        <w:t xml:space="preserve"> Special</w:t>
      </w:r>
      <w:r w:rsidRPr="004B3AD1">
        <w:rPr>
          <w:rFonts w:hint="cs"/>
          <w:b/>
          <w:bCs/>
          <w:cs/>
        </w:rPr>
        <w:t xml:space="preserve"> </w:t>
      </w:r>
      <w:r w:rsidRPr="004B3AD1">
        <w:rPr>
          <w:b/>
          <w:bCs/>
        </w:rPr>
        <w:t>Packing confirm</w:t>
      </w:r>
      <w:r w:rsidRPr="004B3AD1">
        <w:rPr>
          <w:rFonts w:hint="cs"/>
          <w:b/>
          <w:bCs/>
          <w:cs/>
        </w:rPr>
        <w:t xml:space="preserve"> ให้ปฏิบัติ ดังนี้</w:t>
      </w:r>
    </w:p>
    <w:p w:rsidR="00283BE0" w:rsidRPr="004B3AD1" w:rsidRDefault="00283BE0" w:rsidP="00283BE0">
      <w:pPr>
        <w:jc w:val="center"/>
        <w:rPr>
          <w:b/>
          <w:bCs/>
        </w:rPr>
      </w:pPr>
      <w:r w:rsidRPr="004B3AD1">
        <w:rPr>
          <w:rFonts w:hint="cs"/>
          <w:b/>
          <w:bCs/>
          <w:cs/>
        </w:rPr>
        <w:t>เปิดโปรแกรมการใช้งาน</w:t>
      </w:r>
    </w:p>
    <w:p w:rsidR="00283BE0" w:rsidRPr="001D28AA" w:rsidRDefault="00283BE0" w:rsidP="00283BE0">
      <w:pPr>
        <w:pStyle w:val="a7"/>
        <w:rPr>
          <w:szCs w:val="32"/>
        </w:rPr>
      </w:pPr>
      <w:r w:rsidRPr="001D28AA">
        <w:rPr>
          <w:rFonts w:hint="cs"/>
          <w:szCs w:val="32"/>
          <w:cs/>
        </w:rPr>
        <w:t xml:space="preserve">เปิดโปรแกรม </w:t>
      </w:r>
      <w:r w:rsidRPr="001D28AA">
        <w:rPr>
          <w:szCs w:val="32"/>
        </w:rPr>
        <w:t xml:space="preserve">Internet </w:t>
      </w:r>
    </w:p>
    <w:p w:rsidR="00283BE0" w:rsidRPr="00481C21" w:rsidRDefault="00283BE0" w:rsidP="00283BE0">
      <w:pPr>
        <w:jc w:val="both"/>
      </w:pPr>
      <w:r>
        <w:rPr>
          <w:rFonts w:hint="cs"/>
          <w:cs/>
        </w:rPr>
        <w:t xml:space="preserve">จากนั้น ระบุ </w:t>
      </w:r>
      <w:r>
        <w:t xml:space="preserve">URL </w:t>
      </w:r>
      <w:r>
        <w:rPr>
          <w:rFonts w:hint="cs"/>
          <w:cs/>
        </w:rPr>
        <w:t xml:space="preserve">ของระบบ ในช่อง </w:t>
      </w:r>
      <w:r>
        <w:t>Address</w:t>
      </w:r>
      <w:r>
        <w:rPr>
          <w:rFonts w:hint="cs"/>
          <w:cs/>
        </w:rPr>
        <w:t>ใส่</w:t>
      </w:r>
      <w:r>
        <w:t xml:space="preserve"> </w:t>
      </w:r>
      <w:hyperlink r:id="rId20" w:history="1">
        <w:r w:rsidRPr="00D47BE4">
          <w:rPr>
            <w:rStyle w:val="a8"/>
          </w:rPr>
          <w:t xml:space="preserve">http://www.ipack-iwis.com/hq </w:t>
        </w:r>
        <w:r w:rsidRPr="00481C21">
          <w:rPr>
            <w:rStyle w:val="a8"/>
            <w:rFonts w:hint="cs"/>
            <w:color w:val="auto"/>
            <w:u w:val="none"/>
            <w:cs/>
          </w:rPr>
          <w:t>และ</w:t>
        </w:r>
      </w:hyperlink>
      <w:r>
        <w:rPr>
          <w:rFonts w:hint="cs"/>
          <w:cs/>
        </w:rPr>
        <w:t xml:space="preserve">กด </w:t>
      </w:r>
      <w:r>
        <w:t>Enter</w:t>
      </w:r>
    </w:p>
    <w:p w:rsidR="00283BE0" w:rsidRDefault="00283BE0" w:rsidP="00283B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314D82D" wp14:editId="41B60685">
                <wp:simplePos x="0" y="0"/>
                <wp:positionH relativeFrom="column">
                  <wp:posOffset>552119</wp:posOffset>
                </wp:positionH>
                <wp:positionV relativeFrom="paragraph">
                  <wp:posOffset>308610</wp:posOffset>
                </wp:positionV>
                <wp:extent cx="1270659" cy="118754"/>
                <wp:effectExtent l="0" t="0" r="24765" b="14605"/>
                <wp:wrapNone/>
                <wp:docPr id="3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7C192" id="Rectangle 101" o:spid="_x0000_s1026" style="position:absolute;margin-left:43.45pt;margin-top:24.3pt;width:100.05pt;height:9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F2503CA" wp14:editId="4A0F56AA">
                <wp:simplePos x="0" y="0"/>
                <wp:positionH relativeFrom="column">
                  <wp:posOffset>1002721</wp:posOffset>
                </wp:positionH>
                <wp:positionV relativeFrom="paragraph">
                  <wp:posOffset>447150</wp:posOffset>
                </wp:positionV>
                <wp:extent cx="428625" cy="276225"/>
                <wp:effectExtent l="38100" t="38100" r="28575" b="28575"/>
                <wp:wrapNone/>
                <wp:docPr id="2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791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8.95pt;margin-top:35.2pt;width:33.75pt;height:21.75pt;flip:x 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" strokecolor="red" strokeweight="1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97CA261" wp14:editId="4D6E4F49">
                <wp:simplePos x="0" y="0"/>
                <wp:positionH relativeFrom="page">
                  <wp:align>center</wp:align>
                </wp:positionH>
                <wp:positionV relativeFrom="paragraph">
                  <wp:posOffset>542290</wp:posOffset>
                </wp:positionV>
                <wp:extent cx="2220686" cy="475013"/>
                <wp:effectExtent l="0" t="0" r="0" b="0"/>
                <wp:wrapNone/>
                <wp:docPr id="27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47501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3BE0" w:rsidRPr="001D28AA" w:rsidRDefault="00283BE0" w:rsidP="00283BE0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1D28AA">
                              <w:rPr>
                                <w:color w:val="FF0000"/>
                                <w:sz w:val="36"/>
                                <w:szCs w:val="36"/>
                              </w:rPr>
                              <w:t>http://www.ipack-iwis.com/hq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7CA261" id="_x0000_s1027" style="position:absolute;left:0;text-align:left;margin-left:0;margin-top:42.7pt;width:174.85pt;height:37.4pt;z-index:2519951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" filled="f" stroked="f" strokeweight="1pt">
                <v:stroke joinstyle="miter"/>
                <v:textbox>
                  <w:txbxContent>
                    <w:p w:rsidR="00283BE0" w:rsidRPr="001D28AA" w:rsidRDefault="00283BE0" w:rsidP="00283BE0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1D28AA">
                        <w:rPr>
                          <w:color w:val="FF0000"/>
                          <w:sz w:val="36"/>
                          <w:szCs w:val="36"/>
                        </w:rPr>
                        <w:t>http://www.ipack-iwis.com/hq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BE47A84" wp14:editId="273CC903">
            <wp:extent cx="4561894" cy="2565070"/>
            <wp:effectExtent l="190500" t="190500" r="181610" b="197485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5" cy="2567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จากนั้นใส่ </w:t>
      </w:r>
      <w:r w:rsidRPr="002A2F26">
        <w:rPr>
          <w:color w:val="0070C0"/>
          <w:u w:val="single"/>
        </w:rPr>
        <w:t>ID</w:t>
      </w:r>
      <w:r>
        <w:t xml:space="preserve"> </w:t>
      </w:r>
      <w:r>
        <w:rPr>
          <w:rFonts w:hint="cs"/>
          <w:cs/>
        </w:rPr>
        <w:t xml:space="preserve">และ </w:t>
      </w:r>
      <w:r w:rsidRPr="002A2F26">
        <w:rPr>
          <w:color w:val="0070C0"/>
          <w:u w:val="single"/>
        </w:rPr>
        <w:t>Password</w:t>
      </w:r>
      <w:r>
        <w:t xml:space="preserve"> </w:t>
      </w:r>
      <w:r>
        <w:rPr>
          <w:rFonts w:hint="cs"/>
          <w:cs/>
        </w:rPr>
        <w:t xml:space="preserve">และกด </w:t>
      </w:r>
      <w:r w:rsidRPr="002A2F26">
        <w:rPr>
          <w:color w:val="0070C0"/>
          <w:u w:val="single"/>
        </w:rPr>
        <w:t>Log In</w:t>
      </w:r>
      <w:r>
        <w:t xml:space="preserve"> </w:t>
      </w:r>
      <w:r>
        <w:rPr>
          <w:rFonts w:hint="cs"/>
          <w:cs/>
        </w:rPr>
        <w:t>เพื่อเข้าสู่ระบบ</w:t>
      </w:r>
      <w:r>
        <w:t xml:space="preserve"> </w:t>
      </w:r>
    </w:p>
    <w:p w:rsidR="00283BE0" w:rsidRDefault="00283BE0" w:rsidP="00283BE0">
      <w:r>
        <w:t>ID</w:t>
      </w:r>
      <w:r>
        <w:tab/>
      </w:r>
      <w:r>
        <w:tab/>
        <w:t>: admin</w:t>
      </w:r>
    </w:p>
    <w:p w:rsidR="00283BE0" w:rsidRPr="00BB18BF" w:rsidRDefault="00283BE0" w:rsidP="00283BE0">
      <w:r>
        <w:t>Password</w:t>
      </w:r>
      <w:r>
        <w:tab/>
        <w:t xml:space="preserve">: Password </w:t>
      </w:r>
    </w:p>
    <w:p w:rsidR="00283BE0" w:rsidRDefault="00283BE0" w:rsidP="00283BE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1F82E43" wp14:editId="0913A6B2">
                <wp:simplePos x="0" y="0"/>
                <wp:positionH relativeFrom="column">
                  <wp:posOffset>2957195</wp:posOffset>
                </wp:positionH>
                <wp:positionV relativeFrom="paragraph">
                  <wp:posOffset>1943100</wp:posOffset>
                </wp:positionV>
                <wp:extent cx="314960" cy="177165"/>
                <wp:effectExtent l="0" t="0" r="27940" b="13335"/>
                <wp:wrapNone/>
                <wp:docPr id="2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77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6A1F5" id="Rectangle 13" o:spid="_x0000_s1026" style="position:absolute;margin-left:232.85pt;margin-top:153pt;width:24.8pt;height:13.9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1EEB2C9" wp14:editId="4D4DA4BB">
                <wp:simplePos x="0" y="0"/>
                <wp:positionH relativeFrom="column">
                  <wp:posOffset>1986280</wp:posOffset>
                </wp:positionH>
                <wp:positionV relativeFrom="paragraph">
                  <wp:posOffset>1557655</wp:posOffset>
                </wp:positionV>
                <wp:extent cx="1270635" cy="118745"/>
                <wp:effectExtent l="0" t="0" r="24765" b="14605"/>
                <wp:wrapNone/>
                <wp:docPr id="2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CC2C7" id="Rectangle 12" o:spid="_x0000_s1026" style="position:absolute;margin-left:156.4pt;margin-top:122.65pt;width:100.05pt;height:9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6B5805D" wp14:editId="6C0A2EDF">
                <wp:simplePos x="0" y="0"/>
                <wp:positionH relativeFrom="column">
                  <wp:posOffset>1987246</wp:posOffset>
                </wp:positionH>
                <wp:positionV relativeFrom="paragraph">
                  <wp:posOffset>1344295</wp:posOffset>
                </wp:positionV>
                <wp:extent cx="1270635" cy="118745"/>
                <wp:effectExtent l="0" t="0" r="24765" b="14605"/>
                <wp:wrapNone/>
                <wp:docPr id="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0C8A4" id="Rectangle 11" o:spid="_x0000_s1026" style="position:absolute;margin-left:156.5pt;margin-top:105.85pt;width:100.05pt;height:9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" filled="f" strokecolor="red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B51EF7" wp14:editId="0871D09C">
            <wp:extent cx="4607626" cy="2503170"/>
            <wp:effectExtent l="190500" t="190500" r="154940" b="125730"/>
            <wp:docPr id="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" r="-689" b="-1753"/>
                    <a:stretch/>
                  </pic:blipFill>
                  <pic:spPr bwMode="auto">
                    <a:xfrm>
                      <a:off x="0" y="0"/>
                      <a:ext cx="4625977" cy="251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จากนั้นระบบจะเข้าสู่หน้ากระบวนการ การทำงานโดยให้เลือกคลิกไอคอน </w:t>
      </w:r>
      <w:r>
        <w:t xml:space="preserve">Special Job </w:t>
      </w:r>
      <w:r>
        <w:rPr>
          <w:rFonts w:hint="cs"/>
          <w:cs/>
        </w:rPr>
        <w:t xml:space="preserve">แล้วเลือกหัวข้อ </w:t>
      </w:r>
      <w:r>
        <w:t xml:space="preserve">Packing Confirm </w:t>
      </w:r>
      <w:r>
        <w:rPr>
          <w:rFonts w:hint="cs"/>
          <w:cs/>
        </w:rPr>
        <w:t>ดังรูป</w:t>
      </w:r>
    </w:p>
    <w:p w:rsidR="00283BE0" w:rsidRDefault="00283BE0" w:rsidP="00283BE0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15CB336" wp14:editId="2C53DD7C">
                <wp:simplePos x="0" y="0"/>
                <wp:positionH relativeFrom="column">
                  <wp:posOffset>323418</wp:posOffset>
                </wp:positionH>
                <wp:positionV relativeFrom="paragraph">
                  <wp:posOffset>155702</wp:posOffset>
                </wp:positionV>
                <wp:extent cx="178130" cy="93304"/>
                <wp:effectExtent l="38100" t="0" r="31750" b="59690"/>
                <wp:wrapNone/>
                <wp:docPr id="3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933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B55B" id="Straight Arrow Connector 16" o:spid="_x0000_s1026" type="#_x0000_t32" style="position:absolute;margin-left:25.45pt;margin-top:12.25pt;width:14.05pt;height:7.35pt;flip:x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864A0BC" wp14:editId="37771919">
                <wp:simplePos x="0" y="0"/>
                <wp:positionH relativeFrom="column">
                  <wp:posOffset>581557</wp:posOffset>
                </wp:positionH>
                <wp:positionV relativeFrom="paragraph">
                  <wp:posOffset>560451</wp:posOffset>
                </wp:positionV>
                <wp:extent cx="270663" cy="45719"/>
                <wp:effectExtent l="38100" t="38100" r="15240" b="88265"/>
                <wp:wrapNone/>
                <wp:docPr id="9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663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92E79" id="Straight Arrow Connector 25" o:spid="_x0000_s1026" type="#_x0000_t32" style="position:absolute;margin-left:45.8pt;margin-top:44.15pt;width:21.3pt;height:3.6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F0AB4E3" wp14:editId="08CA5C62">
                <wp:simplePos x="0" y="0"/>
                <wp:positionH relativeFrom="column">
                  <wp:posOffset>120700</wp:posOffset>
                </wp:positionH>
                <wp:positionV relativeFrom="paragraph">
                  <wp:posOffset>533019</wp:posOffset>
                </wp:positionV>
                <wp:extent cx="395021" cy="109728"/>
                <wp:effectExtent l="0" t="0" r="24130" b="24130"/>
                <wp:wrapNone/>
                <wp:docPr id="97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4D60D" id="Rectangle 22" o:spid="_x0000_s1026" style="position:absolute;margin-left:9.5pt;margin-top:41.95pt;width:31.1pt;height:8.6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646CF14" wp14:editId="758303EF">
                <wp:simplePos x="0" y="0"/>
                <wp:positionH relativeFrom="column">
                  <wp:posOffset>50658</wp:posOffset>
                </wp:positionH>
                <wp:positionV relativeFrom="paragraph">
                  <wp:posOffset>294934</wp:posOffset>
                </wp:positionV>
                <wp:extent cx="381663" cy="143124"/>
                <wp:effectExtent l="0" t="0" r="18415" b="28575"/>
                <wp:wrapNone/>
                <wp:docPr id="9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14312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1954" id="Rectangle 15" o:spid="_x0000_s1026" style="position:absolute;margin-left:4pt;margin-top:23.2pt;width:30.05pt;height:11.2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3AE794" wp14:editId="74D2E710">
            <wp:extent cx="5136543" cy="2615979"/>
            <wp:effectExtent l="57150" t="57150" r="121285" b="108585"/>
            <wp:docPr id="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3" t="5361" r="2032" b="6451"/>
                    <a:stretch/>
                  </pic:blipFill>
                  <pic:spPr bwMode="auto">
                    <a:xfrm>
                      <a:off x="0" y="0"/>
                      <a:ext cx="5137200" cy="261631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83BE0" w:rsidRDefault="00283BE0" w:rsidP="00283BE0">
      <w:pPr>
        <w:jc w:val="center"/>
        <w:rPr>
          <w:noProof/>
        </w:rPr>
      </w:pPr>
    </w:p>
    <w:p w:rsidR="00283BE0" w:rsidRDefault="00283BE0" w:rsidP="00283BE0">
      <w:pPr>
        <w:jc w:val="center"/>
        <w:rPr>
          <w:noProof/>
        </w:rPr>
      </w:pPr>
      <w:r>
        <w:rPr>
          <w:rFonts w:hint="cs"/>
          <w:noProof/>
          <w:cs/>
        </w:rPr>
        <w:t xml:space="preserve">จากนั้น ระบบจะแสดงหน้ากระบวนการ </w:t>
      </w:r>
      <w:r>
        <w:rPr>
          <w:noProof/>
        </w:rPr>
        <w:t xml:space="preserve">Confirm Packing </w:t>
      </w:r>
      <w:r>
        <w:rPr>
          <w:rFonts w:hint="cs"/>
          <w:noProof/>
          <w:cs/>
        </w:rPr>
        <w:t>ขึ้นมา</w:t>
      </w:r>
    </w:p>
    <w:p w:rsidR="00283BE0" w:rsidRDefault="00283BE0" w:rsidP="00283BE0">
      <w:pPr>
        <w:jc w:val="center"/>
        <w:rPr>
          <w:b/>
          <w:bCs/>
          <w:noProof/>
        </w:rPr>
      </w:pPr>
    </w:p>
    <w:p w:rsidR="00283BE0" w:rsidRDefault="00283BE0" w:rsidP="00283BE0">
      <w:pPr>
        <w:jc w:val="center"/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จากนั้นวิธีการใช้งาน</w:t>
      </w:r>
      <w:r w:rsidRPr="004E5087">
        <w:rPr>
          <w:rFonts w:hint="cs"/>
          <w:b/>
          <w:bCs/>
          <w:noProof/>
          <w:cs/>
        </w:rPr>
        <w:t>ให้ปฏิบัติ ดังนี้</w:t>
      </w:r>
    </w:p>
    <w:p w:rsidR="00283BE0" w:rsidRDefault="00283BE0" w:rsidP="00283BE0">
      <w:pPr>
        <w:rPr>
          <w:b/>
          <w:bCs/>
          <w:noProof/>
        </w:rPr>
      </w:pPr>
    </w:p>
    <w:p w:rsidR="00283BE0" w:rsidRPr="009B179B" w:rsidRDefault="00283BE0" w:rsidP="00283BE0">
      <w:pPr>
        <w:pStyle w:val="a7"/>
        <w:numPr>
          <w:ilvl w:val="0"/>
          <w:numId w:val="21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lastRenderedPageBreak/>
        <w:t>สแกน</w:t>
      </w:r>
      <w:r w:rsidRPr="009B179B">
        <w:rPr>
          <w:rFonts w:hint="cs"/>
          <w:b/>
          <w:bCs/>
          <w:noProof/>
          <w:szCs w:val="32"/>
          <w:cs/>
        </w:rPr>
        <w:t>รหัสพนักงานที่ทำการแพ็คงาน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ลงในช่อง </w:t>
      </w:r>
      <w:r>
        <w:rPr>
          <w:b/>
          <w:bCs/>
          <w:noProof/>
          <w:szCs w:val="32"/>
        </w:rPr>
        <w:t>Scan ID:</w:t>
      </w:r>
    </w:p>
    <w:p w:rsidR="00283BE0" w:rsidRDefault="00283BE0" w:rsidP="00283B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9F749E5" wp14:editId="7EDAC468">
                <wp:simplePos x="0" y="0"/>
                <wp:positionH relativeFrom="column">
                  <wp:posOffset>1046783</wp:posOffset>
                </wp:positionH>
                <wp:positionV relativeFrom="paragraph">
                  <wp:posOffset>135397</wp:posOffset>
                </wp:positionV>
                <wp:extent cx="1868557" cy="166922"/>
                <wp:effectExtent l="0" t="0" r="17780" b="24130"/>
                <wp:wrapNone/>
                <wp:docPr id="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69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4B52D" id="Rectangle 8" o:spid="_x0000_s1026" style="position:absolute;margin-left:82.4pt;margin-top:10.65pt;width:147.15pt;height:13.1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ADD167" wp14:editId="0C472D92">
            <wp:extent cx="5023956" cy="2146300"/>
            <wp:effectExtent l="57150" t="57150" r="120015" b="120650"/>
            <wp:docPr id="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316" t="15546" r="1441" b="12091"/>
                    <a:stretch/>
                  </pic:blipFill>
                  <pic:spPr bwMode="auto">
                    <a:xfrm>
                      <a:off x="0" y="0"/>
                      <a:ext cx="5025213" cy="214683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pStyle w:val="a7"/>
        <w:numPr>
          <w:ilvl w:val="0"/>
          <w:numId w:val="21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t>สแกน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หมายเลขเอกสารสั่งงานลงในช่อง </w:t>
      </w:r>
      <w:r>
        <w:rPr>
          <w:b/>
          <w:bCs/>
          <w:noProof/>
          <w:szCs w:val="32"/>
        </w:rPr>
        <w:t xml:space="preserve">Job ID: </w:t>
      </w:r>
    </w:p>
    <w:p w:rsidR="00283BE0" w:rsidRPr="000A25A7" w:rsidRDefault="00283BE0" w:rsidP="00283BE0">
      <w:pPr>
        <w:ind w:firstLine="360"/>
        <w:rPr>
          <w:noProof/>
          <w:cs/>
        </w:rPr>
      </w:pPr>
      <w:r w:rsidRPr="000A25A7">
        <w:rPr>
          <w:rFonts w:hint="cs"/>
          <w:noProof/>
          <w:cs/>
        </w:rPr>
        <w:t xml:space="preserve">จากนั้น ระบบจะโชว์ </w:t>
      </w:r>
      <w:r>
        <w:rPr>
          <w:rFonts w:hint="cs"/>
          <w:noProof/>
          <w:cs/>
        </w:rPr>
        <w:t>ส</w:t>
      </w:r>
      <w:r w:rsidRPr="000A25A7">
        <w:rPr>
          <w:rFonts w:hint="cs"/>
          <w:noProof/>
          <w:cs/>
        </w:rPr>
        <w:t>ถา</w:t>
      </w:r>
      <w:r>
        <w:rPr>
          <w:rFonts w:hint="cs"/>
          <w:noProof/>
          <w:cs/>
        </w:rPr>
        <w:t>น</w:t>
      </w:r>
      <w:r w:rsidRPr="000A25A7">
        <w:rPr>
          <w:rFonts w:hint="cs"/>
          <w:noProof/>
          <w:cs/>
        </w:rPr>
        <w:t>ะ</w:t>
      </w:r>
      <w:r>
        <w:rPr>
          <w:rFonts w:hint="cs"/>
          <w:noProof/>
          <w:cs/>
        </w:rPr>
        <w:t xml:space="preserve">การแพ็คงานของ แต่ละ </w:t>
      </w:r>
      <w:r>
        <w:rPr>
          <w:noProof/>
        </w:rPr>
        <w:t>Job</w:t>
      </w:r>
      <w:r>
        <w:rPr>
          <w:rFonts w:hint="cs"/>
          <w:noProof/>
          <w:cs/>
        </w:rPr>
        <w:t xml:space="preserve">ขึ้นมา </w:t>
      </w:r>
      <w:r w:rsidRPr="000A25A7">
        <w:rPr>
          <w:rFonts w:hint="cs"/>
          <w:noProof/>
          <w:cs/>
        </w:rPr>
        <w:t xml:space="preserve">ๆ </w:t>
      </w:r>
    </w:p>
    <w:p w:rsidR="00283BE0" w:rsidRPr="001060ED" w:rsidRDefault="00283BE0" w:rsidP="00283BE0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1ABE2A7" wp14:editId="5A22E560">
                <wp:simplePos x="0" y="0"/>
                <wp:positionH relativeFrom="margin">
                  <wp:posOffset>932688</wp:posOffset>
                </wp:positionH>
                <wp:positionV relativeFrom="paragraph">
                  <wp:posOffset>652959</wp:posOffset>
                </wp:positionV>
                <wp:extent cx="1250899" cy="1185062"/>
                <wp:effectExtent l="0" t="0" r="26035" b="15240"/>
                <wp:wrapNone/>
                <wp:docPr id="10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99" cy="118506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6FFE9" id="Rectangle 17" o:spid="_x0000_s1026" style="position:absolute;margin-left:73.45pt;margin-top:51.4pt;width:98.5pt;height:93.3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7C6835F" wp14:editId="65AA91C6">
                <wp:simplePos x="0" y="0"/>
                <wp:positionH relativeFrom="page">
                  <wp:align>center</wp:align>
                </wp:positionH>
                <wp:positionV relativeFrom="paragraph">
                  <wp:posOffset>364159</wp:posOffset>
                </wp:positionV>
                <wp:extent cx="1327868" cy="198782"/>
                <wp:effectExtent l="0" t="0" r="24765" b="10795"/>
                <wp:wrapNone/>
                <wp:docPr id="1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987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49D6A" id="Rectangle 14" o:spid="_x0000_s1026" style="position:absolute;margin-left:0;margin-top:28.65pt;width:104.55pt;height:15.65pt;z-index:2520053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" filled="f" strokecolor="red" strokeweight=".25pt">
                <v:stroke dashstyle="dash"/>
                <w10:wrap anchorx="page"/>
              </v:rect>
            </w:pict>
          </mc:Fallback>
        </mc:AlternateContent>
      </w:r>
      <w:r w:rsidRPr="00276A8F">
        <w:rPr>
          <w:b/>
          <w:bCs/>
          <w:noProof/>
        </w:rPr>
        <w:drawing>
          <wp:inline distT="0" distB="0" distL="0" distR="0" wp14:anchorId="5BA756F5" wp14:editId="3DBFE2C6">
            <wp:extent cx="5071476" cy="2122336"/>
            <wp:effectExtent l="57150" t="57150" r="110490" b="106680"/>
            <wp:docPr id="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59" t="16351" r="1894" b="12091"/>
                    <a:stretch/>
                  </pic:blipFill>
                  <pic:spPr bwMode="auto">
                    <a:xfrm>
                      <a:off x="0" y="0"/>
                      <a:ext cx="5072924" cy="21229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  <w:rPr>
          <w:noProof/>
          <w:cs/>
        </w:rPr>
      </w:pPr>
      <w:r w:rsidRPr="00276A8F">
        <w:rPr>
          <w:rFonts w:hint="cs"/>
          <w:noProof/>
          <w:cs/>
        </w:rPr>
        <w:t>จา</w:t>
      </w:r>
      <w:r>
        <w:rPr>
          <w:rFonts w:hint="cs"/>
          <w:noProof/>
          <w:cs/>
        </w:rPr>
        <w:t>ก</w:t>
      </w:r>
      <w:r w:rsidRPr="00276A8F">
        <w:rPr>
          <w:rFonts w:hint="cs"/>
          <w:noProof/>
          <w:cs/>
        </w:rPr>
        <w:t>นั้น</w:t>
      </w:r>
      <w:r>
        <w:rPr>
          <w:rFonts w:hint="cs"/>
          <w:noProof/>
          <w:cs/>
        </w:rPr>
        <w:t xml:space="preserve"> ให้ทำการตรวจสอบรูปที่ถ่ายตามขั้นตอนการแพ็คงาน ว่ามีความถูกต้องและ      สมบูรณหรือไม่ โดยการดูรูปให้คลิกที่ </w:t>
      </w:r>
      <w:r>
        <w:rPr>
          <w:noProof/>
        </w:rPr>
        <w:t xml:space="preserve">View </w:t>
      </w:r>
      <w:r>
        <w:rPr>
          <w:rFonts w:hint="cs"/>
          <w:noProof/>
          <w:cs/>
        </w:rPr>
        <w:t xml:space="preserve">ใต้ไอคอนรูปถ่ายได้เลย </w:t>
      </w:r>
    </w:p>
    <w:p w:rsidR="00283BE0" w:rsidRDefault="00283BE0" w:rsidP="00283BE0">
      <w:pPr>
        <w:jc w:val="center"/>
        <w:rPr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6BA3BE" wp14:editId="0D757363">
                <wp:simplePos x="0" y="0"/>
                <wp:positionH relativeFrom="margin">
                  <wp:posOffset>552298</wp:posOffset>
                </wp:positionH>
                <wp:positionV relativeFrom="paragraph">
                  <wp:posOffset>80137</wp:posOffset>
                </wp:positionV>
                <wp:extent cx="4067033" cy="1543507"/>
                <wp:effectExtent l="0" t="0" r="10160" b="19050"/>
                <wp:wrapNone/>
                <wp:docPr id="10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033" cy="154350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52FD5" id="Rectangle 23" o:spid="_x0000_s1026" style="position:absolute;margin-left:43.5pt;margin-top:6.3pt;width:320.25pt;height:121.5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D85BC1" wp14:editId="2044DD32">
            <wp:extent cx="4223385" cy="1623974"/>
            <wp:effectExtent l="57150" t="57150" r="120015" b="109855"/>
            <wp:docPr id="1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90" t="15411" r="2347" b="29838"/>
                    <a:stretch/>
                  </pic:blipFill>
                  <pic:spPr bwMode="auto">
                    <a:xfrm>
                      <a:off x="0" y="0"/>
                      <a:ext cx="4224295" cy="1624324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  <w:rPr>
          <w:rFonts w:ascii="Tahoma" w:eastAsia="Times New Roman" w:hAnsi="Tahoma" w:cs="Tahoma"/>
          <w:color w:val="E73C3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2009472" behindDoc="0" locked="0" layoutInCell="1" allowOverlap="1" wp14:anchorId="0CE6982A" wp14:editId="0568444D">
            <wp:simplePos x="0" y="0"/>
            <wp:positionH relativeFrom="column">
              <wp:posOffset>1634490</wp:posOffset>
            </wp:positionH>
            <wp:positionV relativeFrom="paragraph">
              <wp:posOffset>335890</wp:posOffset>
            </wp:positionV>
            <wp:extent cx="599440" cy="212090"/>
            <wp:effectExtent l="57150" t="57150" r="105410" b="111760"/>
            <wp:wrapNone/>
            <wp:docPr id="1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8" t="80931" r="52389" b="11897"/>
                    <a:stretch/>
                  </pic:blipFill>
                  <pic:spPr bwMode="auto">
                    <a:xfrm>
                      <a:off x="0" y="0"/>
                      <a:ext cx="599440" cy="21209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noProof/>
          <w:cs/>
        </w:rPr>
        <w:t xml:space="preserve">จากนั้น หลังจากตรวจสอบความถูกต้องเสร็จแล้ว ให้ทำการ กด </w:t>
      </w:r>
      <w:r>
        <w:rPr>
          <w:noProof/>
        </w:rPr>
        <w:t>Confirm Packing</w:t>
      </w:r>
      <w:r>
        <w:rPr>
          <w:rFonts w:hint="cs"/>
          <w:noProof/>
          <w:cs/>
        </w:rPr>
        <w:t xml:space="preserve">ที่ ไอคอน </w:t>
      </w:r>
      <w:r>
        <w:rPr>
          <w:rFonts w:ascii="Tahoma" w:eastAsia="Times New Roman" w:hAnsi="Tahoma" w:cs="Tahoma"/>
          <w:color w:val="E73C3C"/>
          <w:sz w:val="24"/>
          <w:szCs w:val="24"/>
        </w:rPr>
        <w:t xml:space="preserve">Confirm packing </w:t>
      </w:r>
    </w:p>
    <w:p w:rsidR="00283BE0" w:rsidRDefault="00283BE0" w:rsidP="00283BE0">
      <w:pPr>
        <w:jc w:val="center"/>
        <w:rPr>
          <w:rFonts w:ascii="Tahoma" w:eastAsia="Times New Roman" w:hAnsi="Tahoma" w:cs="Tahoma"/>
          <w:sz w:val="24"/>
          <w:szCs w:val="24"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C10E490" wp14:editId="7F1D30B1">
                <wp:simplePos x="0" y="0"/>
                <wp:positionH relativeFrom="margin">
                  <wp:posOffset>1481329</wp:posOffset>
                </wp:positionH>
                <wp:positionV relativeFrom="paragraph">
                  <wp:posOffset>1533271</wp:posOffset>
                </wp:positionV>
                <wp:extent cx="1221638" cy="197892"/>
                <wp:effectExtent l="0" t="0" r="17145" b="12065"/>
                <wp:wrapNone/>
                <wp:docPr id="10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19789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37F1F" id="Rectangle 24" o:spid="_x0000_s1026" style="position:absolute;margin-left:116.65pt;margin-top:120.75pt;width:96.2pt;height:15.6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E1E1FA" wp14:editId="7DA6E80B">
            <wp:extent cx="4145372" cy="1711325"/>
            <wp:effectExtent l="57150" t="57150" r="121920" b="117475"/>
            <wp:docPr id="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749" t="31561" r="3629" b="10713"/>
                    <a:stretch/>
                  </pic:blipFill>
                  <pic:spPr bwMode="auto">
                    <a:xfrm>
                      <a:off x="0" y="0"/>
                      <a:ext cx="4148286" cy="171252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Pr="00276A8F" w:rsidRDefault="00283BE0" w:rsidP="00283BE0">
      <w:pPr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 w:hint="cs"/>
          <w:sz w:val="24"/>
          <w:szCs w:val="24"/>
          <w:cs/>
        </w:rPr>
        <w:t xml:space="preserve">จบการทำงาน </w:t>
      </w:r>
      <w:r>
        <w:rPr>
          <w:rFonts w:ascii="Tahoma" w:eastAsia="Times New Roman" w:hAnsi="Tahoma" w:cs="Tahoma"/>
          <w:sz w:val="24"/>
          <w:szCs w:val="24"/>
        </w:rPr>
        <w:t>Packing Confirm</w:t>
      </w:r>
    </w:p>
    <w:p w:rsidR="00283BE0" w:rsidRPr="00276A8F" w:rsidRDefault="00283BE0" w:rsidP="00283BE0">
      <w:pPr>
        <w:rPr>
          <w:noProof/>
          <w:cs/>
        </w:rPr>
      </w:pPr>
    </w:p>
    <w:p w:rsidR="00283BE0" w:rsidRPr="00E93DAC" w:rsidRDefault="00283BE0" w:rsidP="00283BE0">
      <w:pPr>
        <w:rPr>
          <w:b/>
          <w:bCs/>
          <w:noProof/>
          <w:cs/>
        </w:rPr>
      </w:pPr>
    </w:p>
    <w:p w:rsidR="00283BE0" w:rsidRDefault="00283BE0" w:rsidP="00283BE0">
      <w:pPr>
        <w:rPr>
          <w:noProof/>
        </w:rPr>
      </w:pPr>
    </w:p>
    <w:p w:rsidR="00283BE0" w:rsidRPr="00361C76" w:rsidRDefault="00283BE0" w:rsidP="00283BE0">
      <w:pPr>
        <w:rPr>
          <w:noProof/>
          <w:cs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283BE0">
      <w:pPr>
        <w:jc w:val="center"/>
      </w:pPr>
      <w:r w:rsidRPr="00652944">
        <w:rPr>
          <w:b/>
          <w:bCs/>
        </w:rPr>
        <w:lastRenderedPageBreak/>
        <w:t>Special Job</w:t>
      </w:r>
    </w:p>
    <w:p w:rsidR="00283BE0" w:rsidRPr="00652944" w:rsidRDefault="00283BE0" w:rsidP="00283BE0">
      <w:pPr>
        <w:jc w:val="center"/>
        <w:rPr>
          <w:b/>
          <w:bCs/>
        </w:rPr>
      </w:pPr>
      <w:r>
        <w:rPr>
          <w:b/>
          <w:bCs/>
        </w:rPr>
        <w:t>Loading Process</w:t>
      </w:r>
      <w:r w:rsidRPr="00652944">
        <w:rPr>
          <w:b/>
          <w:bCs/>
        </w:rPr>
        <w:t>.</w:t>
      </w:r>
    </w:p>
    <w:p w:rsidR="00283BE0" w:rsidRPr="004B3AD1" w:rsidRDefault="00283BE0" w:rsidP="00283BE0">
      <w:pPr>
        <w:ind w:firstLine="360"/>
      </w:pPr>
      <w:r w:rsidRPr="004B3AD1">
        <w:rPr>
          <w:rFonts w:hint="cs"/>
          <w:cs/>
        </w:rPr>
        <w:t xml:space="preserve">นิยามหรือความหมายของ </w:t>
      </w:r>
      <w:r>
        <w:rPr>
          <w:b/>
          <w:bCs/>
        </w:rPr>
        <w:t>Loading</w:t>
      </w:r>
      <w:r w:rsidRPr="004B3AD1">
        <w:rPr>
          <w:b/>
          <w:bCs/>
        </w:rPr>
        <w:t xml:space="preserve"> process </w:t>
      </w:r>
      <w:r w:rsidRPr="004B3AD1">
        <w:rPr>
          <w:rFonts w:hint="cs"/>
          <w:cs/>
        </w:rPr>
        <w:t>คือ ระบบการ</w:t>
      </w:r>
      <w:r>
        <w:rPr>
          <w:rFonts w:hint="cs"/>
          <w:cs/>
        </w:rPr>
        <w:t>โหลดงานส่งออกตามแผนในการจัดส่ง</w:t>
      </w:r>
      <w:r w:rsidRPr="004B3AD1">
        <w:rPr>
          <w:rFonts w:hint="cs"/>
          <w:cs/>
        </w:rPr>
        <w:t xml:space="preserve"> </w:t>
      </w:r>
    </w:p>
    <w:p w:rsidR="00283BE0" w:rsidRPr="004B3AD1" w:rsidRDefault="00283BE0" w:rsidP="00283BE0">
      <w:pPr>
        <w:jc w:val="center"/>
        <w:rPr>
          <w:b/>
          <w:bCs/>
          <w:cs/>
        </w:rPr>
      </w:pPr>
      <w:r w:rsidRPr="004B3AD1">
        <w:rPr>
          <w:rFonts w:hint="cs"/>
          <w:b/>
          <w:bCs/>
          <w:cs/>
        </w:rPr>
        <w:t xml:space="preserve">วิธีการใช้งานระบบ </w:t>
      </w:r>
      <w:r w:rsidRPr="004B3AD1">
        <w:rPr>
          <w:b/>
          <w:bCs/>
        </w:rPr>
        <w:t xml:space="preserve"> Special</w:t>
      </w:r>
      <w:r w:rsidRPr="004B3AD1">
        <w:rPr>
          <w:rFonts w:hint="cs"/>
          <w:b/>
          <w:bCs/>
          <w:cs/>
        </w:rPr>
        <w:t xml:space="preserve"> </w:t>
      </w:r>
      <w:r>
        <w:rPr>
          <w:b/>
          <w:bCs/>
        </w:rPr>
        <w:t>Loading</w:t>
      </w:r>
      <w:r w:rsidRPr="004B3AD1">
        <w:rPr>
          <w:rFonts w:hint="cs"/>
          <w:b/>
          <w:bCs/>
          <w:cs/>
        </w:rPr>
        <w:t xml:space="preserve"> ให้ปฏิบัติ ดังนี้</w:t>
      </w:r>
    </w:p>
    <w:p w:rsidR="00283BE0" w:rsidRPr="004B3AD1" w:rsidRDefault="00283BE0" w:rsidP="00283BE0">
      <w:pPr>
        <w:jc w:val="center"/>
        <w:rPr>
          <w:b/>
          <w:bCs/>
        </w:rPr>
      </w:pPr>
      <w:r w:rsidRPr="004B3AD1">
        <w:rPr>
          <w:rFonts w:hint="cs"/>
          <w:b/>
          <w:bCs/>
          <w:cs/>
        </w:rPr>
        <w:t>เปิดโปรแกรมการใช้งาน</w:t>
      </w:r>
    </w:p>
    <w:p w:rsidR="00283BE0" w:rsidRPr="001D28AA" w:rsidRDefault="00283BE0" w:rsidP="00283BE0">
      <w:pPr>
        <w:pStyle w:val="a7"/>
        <w:rPr>
          <w:szCs w:val="32"/>
        </w:rPr>
      </w:pPr>
      <w:r w:rsidRPr="001D28AA">
        <w:rPr>
          <w:rFonts w:hint="cs"/>
          <w:szCs w:val="32"/>
          <w:cs/>
        </w:rPr>
        <w:t xml:space="preserve">เปิดโปรแกรม </w:t>
      </w:r>
      <w:r w:rsidRPr="001D28AA">
        <w:rPr>
          <w:szCs w:val="32"/>
        </w:rPr>
        <w:t xml:space="preserve">Internet </w:t>
      </w:r>
    </w:p>
    <w:p w:rsidR="00283BE0" w:rsidRPr="00481C21" w:rsidRDefault="00283BE0" w:rsidP="00283BE0">
      <w:pPr>
        <w:jc w:val="both"/>
      </w:pPr>
      <w:r>
        <w:rPr>
          <w:rFonts w:hint="cs"/>
          <w:cs/>
        </w:rPr>
        <w:t xml:space="preserve">จากนั้น ระบุ </w:t>
      </w:r>
      <w:r>
        <w:t xml:space="preserve">URL </w:t>
      </w:r>
      <w:r>
        <w:rPr>
          <w:rFonts w:hint="cs"/>
          <w:cs/>
        </w:rPr>
        <w:t xml:space="preserve">ของระบบ ในช่อง </w:t>
      </w:r>
      <w:r>
        <w:t>Address</w:t>
      </w:r>
      <w:r>
        <w:rPr>
          <w:rFonts w:hint="cs"/>
          <w:cs/>
        </w:rPr>
        <w:t>ใส่</w:t>
      </w:r>
      <w:r>
        <w:t xml:space="preserve"> </w:t>
      </w:r>
      <w:hyperlink r:id="rId24" w:history="1">
        <w:r w:rsidRPr="00D47BE4">
          <w:rPr>
            <w:rStyle w:val="a8"/>
          </w:rPr>
          <w:t xml:space="preserve">http://www.ipack-iwis.com/hq </w:t>
        </w:r>
        <w:r w:rsidRPr="00481C21">
          <w:rPr>
            <w:rStyle w:val="a8"/>
            <w:rFonts w:hint="cs"/>
            <w:color w:val="auto"/>
            <w:u w:val="none"/>
            <w:cs/>
          </w:rPr>
          <w:t>และ</w:t>
        </w:r>
      </w:hyperlink>
      <w:r>
        <w:rPr>
          <w:rFonts w:hint="cs"/>
          <w:cs/>
        </w:rPr>
        <w:t xml:space="preserve">กด </w:t>
      </w:r>
      <w:r>
        <w:t>Enter</w:t>
      </w:r>
    </w:p>
    <w:p w:rsidR="00283BE0" w:rsidRDefault="00283BE0" w:rsidP="00283B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B592621" wp14:editId="5618C2AA">
                <wp:simplePos x="0" y="0"/>
                <wp:positionH relativeFrom="column">
                  <wp:posOffset>552119</wp:posOffset>
                </wp:positionH>
                <wp:positionV relativeFrom="paragraph">
                  <wp:posOffset>308610</wp:posOffset>
                </wp:positionV>
                <wp:extent cx="1270659" cy="118754"/>
                <wp:effectExtent l="0" t="0" r="24765" b="14605"/>
                <wp:wrapNone/>
                <wp:docPr id="113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32628" id="Rectangle 101" o:spid="_x0000_s1026" style="position:absolute;margin-left:43.45pt;margin-top:24.3pt;width:100.05pt;height:9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EF0C535" wp14:editId="45CA46BD">
                <wp:simplePos x="0" y="0"/>
                <wp:positionH relativeFrom="column">
                  <wp:posOffset>1002721</wp:posOffset>
                </wp:positionH>
                <wp:positionV relativeFrom="paragraph">
                  <wp:posOffset>447150</wp:posOffset>
                </wp:positionV>
                <wp:extent cx="428625" cy="276225"/>
                <wp:effectExtent l="38100" t="38100" r="28575" b="28575"/>
                <wp:wrapNone/>
                <wp:docPr id="1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B6A35" id="Straight Arrow Connector 6" o:spid="_x0000_s1026" type="#_x0000_t32" style="position:absolute;margin-left:78.95pt;margin-top:35.2pt;width:33.75pt;height:21.75pt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" strokecolor="red" strokeweight="1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C089B3F" wp14:editId="7138B0E0">
                <wp:simplePos x="0" y="0"/>
                <wp:positionH relativeFrom="page">
                  <wp:align>center</wp:align>
                </wp:positionH>
                <wp:positionV relativeFrom="paragraph">
                  <wp:posOffset>542290</wp:posOffset>
                </wp:positionV>
                <wp:extent cx="2220686" cy="475013"/>
                <wp:effectExtent l="0" t="0" r="0" b="0"/>
                <wp:wrapNone/>
                <wp:docPr id="11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47501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3BE0" w:rsidRPr="001D28AA" w:rsidRDefault="00283BE0" w:rsidP="00283BE0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1D28AA">
                              <w:rPr>
                                <w:color w:val="FF0000"/>
                                <w:sz w:val="36"/>
                                <w:szCs w:val="36"/>
                              </w:rPr>
                              <w:t>http://www.ipack-iwis.com/hq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089B3F" id="_x0000_s1028" style="position:absolute;left:0;text-align:left;margin-left:0;margin-top:42.7pt;width:174.85pt;height:37.4pt;z-index:2520125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" filled="f" stroked="f" strokeweight="1pt">
                <v:stroke joinstyle="miter"/>
                <v:textbox>
                  <w:txbxContent>
                    <w:p w:rsidR="00283BE0" w:rsidRPr="001D28AA" w:rsidRDefault="00283BE0" w:rsidP="00283BE0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1D28AA">
                        <w:rPr>
                          <w:color w:val="FF0000"/>
                          <w:sz w:val="36"/>
                          <w:szCs w:val="36"/>
                        </w:rPr>
                        <w:t>http://www.ipack-iwis.com/hq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6E67E48" wp14:editId="73876233">
            <wp:extent cx="4561894" cy="2565070"/>
            <wp:effectExtent l="190500" t="190500" r="181610" b="197485"/>
            <wp:docPr id="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5" cy="2567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จากนั้นใส่ </w:t>
      </w:r>
      <w:r w:rsidRPr="002A2F26">
        <w:rPr>
          <w:color w:val="0070C0"/>
          <w:u w:val="single"/>
        </w:rPr>
        <w:t>ID</w:t>
      </w:r>
      <w:r>
        <w:t xml:space="preserve"> </w:t>
      </w:r>
      <w:r>
        <w:rPr>
          <w:rFonts w:hint="cs"/>
          <w:cs/>
        </w:rPr>
        <w:t xml:space="preserve">และ </w:t>
      </w:r>
      <w:r w:rsidRPr="002A2F26">
        <w:rPr>
          <w:color w:val="0070C0"/>
          <w:u w:val="single"/>
        </w:rPr>
        <w:t>Password</w:t>
      </w:r>
      <w:r>
        <w:t xml:space="preserve"> </w:t>
      </w:r>
      <w:r>
        <w:rPr>
          <w:rFonts w:hint="cs"/>
          <w:cs/>
        </w:rPr>
        <w:t xml:space="preserve">และกด </w:t>
      </w:r>
      <w:r w:rsidRPr="002A2F26">
        <w:rPr>
          <w:color w:val="0070C0"/>
          <w:u w:val="single"/>
        </w:rPr>
        <w:t>Log In</w:t>
      </w:r>
      <w:r>
        <w:t xml:space="preserve"> </w:t>
      </w:r>
      <w:r>
        <w:rPr>
          <w:rFonts w:hint="cs"/>
          <w:cs/>
        </w:rPr>
        <w:t>เพื่อเข้าสู่ระบบ</w:t>
      </w:r>
      <w:r>
        <w:t xml:space="preserve"> </w:t>
      </w:r>
    </w:p>
    <w:p w:rsidR="00283BE0" w:rsidRDefault="00283BE0" w:rsidP="00283BE0">
      <w:r>
        <w:t>ID</w:t>
      </w:r>
      <w:r>
        <w:tab/>
      </w:r>
      <w:r>
        <w:tab/>
        <w:t>: admin</w:t>
      </w:r>
    </w:p>
    <w:p w:rsidR="00283BE0" w:rsidRPr="00BB18BF" w:rsidRDefault="00283BE0" w:rsidP="00283BE0">
      <w:r>
        <w:t>Password</w:t>
      </w:r>
      <w:r>
        <w:tab/>
        <w:t xml:space="preserve">: Password </w:t>
      </w:r>
    </w:p>
    <w:p w:rsidR="00283BE0" w:rsidRDefault="00283BE0" w:rsidP="00283BE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BCF3AC3" wp14:editId="480E049C">
                <wp:simplePos x="0" y="0"/>
                <wp:positionH relativeFrom="column">
                  <wp:posOffset>2957195</wp:posOffset>
                </wp:positionH>
                <wp:positionV relativeFrom="paragraph">
                  <wp:posOffset>1943100</wp:posOffset>
                </wp:positionV>
                <wp:extent cx="314960" cy="177165"/>
                <wp:effectExtent l="0" t="0" r="27940" b="13335"/>
                <wp:wrapNone/>
                <wp:docPr id="11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77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3A22B" id="Rectangle 13" o:spid="_x0000_s1026" style="position:absolute;margin-left:232.85pt;margin-top:153pt;width:24.8pt;height:13.9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CD3B03C" wp14:editId="401CC64A">
                <wp:simplePos x="0" y="0"/>
                <wp:positionH relativeFrom="column">
                  <wp:posOffset>1986280</wp:posOffset>
                </wp:positionH>
                <wp:positionV relativeFrom="paragraph">
                  <wp:posOffset>1557655</wp:posOffset>
                </wp:positionV>
                <wp:extent cx="1270635" cy="118745"/>
                <wp:effectExtent l="0" t="0" r="24765" b="14605"/>
                <wp:wrapNone/>
                <wp:docPr id="11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90026" id="Rectangle 12" o:spid="_x0000_s1026" style="position:absolute;margin-left:156.4pt;margin-top:122.65pt;width:100.05pt;height:9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AEFCC37" wp14:editId="4C7A30D2">
                <wp:simplePos x="0" y="0"/>
                <wp:positionH relativeFrom="column">
                  <wp:posOffset>1987246</wp:posOffset>
                </wp:positionH>
                <wp:positionV relativeFrom="paragraph">
                  <wp:posOffset>1344295</wp:posOffset>
                </wp:positionV>
                <wp:extent cx="1270635" cy="118745"/>
                <wp:effectExtent l="0" t="0" r="24765" b="14605"/>
                <wp:wrapNone/>
                <wp:docPr id="11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93A09" id="Rectangle 11" o:spid="_x0000_s1026" style="position:absolute;margin-left:156.5pt;margin-top:105.85pt;width:100.05pt;height:9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FD623" wp14:editId="22B6BB22">
            <wp:extent cx="4607626" cy="2503170"/>
            <wp:effectExtent l="190500" t="190500" r="154940" b="125730"/>
            <wp:docPr id="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" r="-689" b="-1753"/>
                    <a:stretch/>
                  </pic:blipFill>
                  <pic:spPr bwMode="auto">
                    <a:xfrm>
                      <a:off x="0" y="0"/>
                      <a:ext cx="4625977" cy="251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จากนั้นระบบจะเข้าสู่หน้ากระบวนการ การทำงานโดยให้เลือกคลิกไอคอน </w:t>
      </w:r>
      <w:r>
        <w:t xml:space="preserve">Special Job </w:t>
      </w:r>
      <w:r>
        <w:rPr>
          <w:rFonts w:hint="cs"/>
          <w:cs/>
        </w:rPr>
        <w:t xml:space="preserve">แล้วเลือกหัวข้อ </w:t>
      </w:r>
      <w:r>
        <w:t xml:space="preserve">Loading </w:t>
      </w:r>
      <w:r>
        <w:rPr>
          <w:rFonts w:hint="cs"/>
          <w:cs/>
        </w:rPr>
        <w:t>ดังรูป</w:t>
      </w:r>
    </w:p>
    <w:p w:rsidR="00283BE0" w:rsidRDefault="00283BE0" w:rsidP="00283BE0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735C697" wp14:editId="45107462">
                <wp:simplePos x="0" y="0"/>
                <wp:positionH relativeFrom="column">
                  <wp:posOffset>377806</wp:posOffset>
                </wp:positionH>
                <wp:positionV relativeFrom="paragraph">
                  <wp:posOffset>237461</wp:posOffset>
                </wp:positionV>
                <wp:extent cx="178130" cy="93304"/>
                <wp:effectExtent l="38100" t="0" r="31750" b="59690"/>
                <wp:wrapNone/>
                <wp:docPr id="11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933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F59AE" id="Straight Arrow Connector 16" o:spid="_x0000_s1026" type="#_x0000_t32" style="position:absolute;margin-left:29.75pt;margin-top:18.7pt;width:14.05pt;height:7.35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34DB22A" wp14:editId="76B8B192">
                <wp:simplePos x="0" y="0"/>
                <wp:positionH relativeFrom="column">
                  <wp:posOffset>81915</wp:posOffset>
                </wp:positionH>
                <wp:positionV relativeFrom="paragraph">
                  <wp:posOffset>342085</wp:posOffset>
                </wp:positionV>
                <wp:extent cx="381635" cy="142875"/>
                <wp:effectExtent l="0" t="0" r="18415" b="28575"/>
                <wp:wrapNone/>
                <wp:docPr id="12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4AB03" id="Rectangle 15" o:spid="_x0000_s1026" style="position:absolute;margin-left:6.45pt;margin-top:26.95pt;width:30.05pt;height:11.2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68136B6" wp14:editId="461CA395">
                <wp:simplePos x="0" y="0"/>
                <wp:positionH relativeFrom="column">
                  <wp:posOffset>74295</wp:posOffset>
                </wp:positionH>
                <wp:positionV relativeFrom="paragraph">
                  <wp:posOffset>658950</wp:posOffset>
                </wp:positionV>
                <wp:extent cx="394970" cy="109220"/>
                <wp:effectExtent l="0" t="0" r="24130" b="24130"/>
                <wp:wrapNone/>
                <wp:docPr id="12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1092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29D9D" id="Rectangle 22" o:spid="_x0000_s1026" style="position:absolute;margin-left:5.85pt;margin-top:51.9pt;width:31.1pt;height:8.6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3BC5F33" wp14:editId="7C9CF9B8">
                <wp:simplePos x="0" y="0"/>
                <wp:positionH relativeFrom="column">
                  <wp:posOffset>519610</wp:posOffset>
                </wp:positionH>
                <wp:positionV relativeFrom="paragraph">
                  <wp:posOffset>635133</wp:posOffset>
                </wp:positionV>
                <wp:extent cx="270663" cy="45719"/>
                <wp:effectExtent l="38100" t="38100" r="15240" b="88265"/>
                <wp:wrapNone/>
                <wp:docPr id="122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663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5B3D" id="Straight Arrow Connector 25" o:spid="_x0000_s1026" type="#_x0000_t32" style="position:absolute;margin-left:40.9pt;margin-top:50pt;width:21.3pt;height:3.6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51203" wp14:editId="0230D4D6">
            <wp:extent cx="5124147" cy="2463106"/>
            <wp:effectExtent l="57150" t="57150" r="114935" b="109220"/>
            <wp:docPr id="1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6" t="10122" r="2095" b="6845"/>
                    <a:stretch/>
                  </pic:blipFill>
                  <pic:spPr bwMode="auto">
                    <a:xfrm>
                      <a:off x="0" y="0"/>
                      <a:ext cx="5124730" cy="246338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83BE0" w:rsidRDefault="00283BE0" w:rsidP="00283BE0">
      <w:pPr>
        <w:jc w:val="center"/>
        <w:rPr>
          <w:noProof/>
        </w:rPr>
      </w:pPr>
    </w:p>
    <w:p w:rsidR="00283BE0" w:rsidRPr="00A8700E" w:rsidRDefault="00283BE0" w:rsidP="00283BE0">
      <w:pPr>
        <w:jc w:val="center"/>
        <w:rPr>
          <w:noProof/>
        </w:rPr>
      </w:pPr>
      <w:r>
        <w:rPr>
          <w:rFonts w:hint="cs"/>
          <w:noProof/>
          <w:cs/>
        </w:rPr>
        <w:t xml:space="preserve">จากนั้น ระบบจะแสดงหน้ากระบวนการ </w:t>
      </w:r>
      <w:r>
        <w:rPr>
          <w:noProof/>
        </w:rPr>
        <w:t xml:space="preserve">Loading </w:t>
      </w:r>
      <w:r>
        <w:rPr>
          <w:rFonts w:hint="cs"/>
          <w:noProof/>
          <w:cs/>
        </w:rPr>
        <w:t>ขึ้นมา</w:t>
      </w:r>
    </w:p>
    <w:p w:rsidR="00283BE0" w:rsidRDefault="00283BE0" w:rsidP="00283BE0">
      <w:pPr>
        <w:jc w:val="center"/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จากนั้นวิธีการใช้งาน</w:t>
      </w:r>
      <w:r w:rsidRPr="004E5087">
        <w:rPr>
          <w:rFonts w:hint="cs"/>
          <w:b/>
          <w:bCs/>
          <w:noProof/>
          <w:cs/>
        </w:rPr>
        <w:t>ให้ปฏิบัติ ดังนี้</w:t>
      </w:r>
    </w:p>
    <w:p w:rsidR="00283BE0" w:rsidRDefault="00283BE0" w:rsidP="00283BE0">
      <w:pPr>
        <w:jc w:val="center"/>
        <w:rPr>
          <w:b/>
          <w:bCs/>
          <w:noProof/>
        </w:rPr>
      </w:pPr>
    </w:p>
    <w:p w:rsidR="00283BE0" w:rsidRDefault="00283BE0" w:rsidP="00283BE0">
      <w:pPr>
        <w:jc w:val="center"/>
        <w:rPr>
          <w:b/>
          <w:bCs/>
          <w:noProof/>
        </w:rPr>
      </w:pPr>
    </w:p>
    <w:p w:rsidR="00283BE0" w:rsidRDefault="00283BE0" w:rsidP="00283BE0">
      <w:pPr>
        <w:rPr>
          <w:b/>
          <w:bCs/>
          <w:noProof/>
        </w:rPr>
      </w:pPr>
    </w:p>
    <w:p w:rsidR="00283BE0" w:rsidRPr="009B179B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lastRenderedPageBreak/>
        <w:t>สแกน</w:t>
      </w:r>
      <w:r w:rsidRPr="009B179B">
        <w:rPr>
          <w:rFonts w:hint="cs"/>
          <w:b/>
          <w:bCs/>
          <w:noProof/>
          <w:szCs w:val="32"/>
          <w:cs/>
        </w:rPr>
        <w:t>รหัสพนักงานที่ทำการ</w:t>
      </w:r>
      <w:r>
        <w:rPr>
          <w:rFonts w:hint="cs"/>
          <w:b/>
          <w:bCs/>
          <w:noProof/>
          <w:szCs w:val="32"/>
          <w:cs/>
        </w:rPr>
        <w:t>โหลด</w:t>
      </w:r>
      <w:r w:rsidRPr="009B179B">
        <w:rPr>
          <w:rFonts w:hint="cs"/>
          <w:b/>
          <w:bCs/>
          <w:noProof/>
          <w:szCs w:val="32"/>
          <w:cs/>
        </w:rPr>
        <w:t>งาน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ลงในช่อง </w:t>
      </w:r>
      <w:r>
        <w:rPr>
          <w:b/>
          <w:bCs/>
          <w:noProof/>
          <w:szCs w:val="32"/>
        </w:rPr>
        <w:t>Scan ID:</w:t>
      </w:r>
    </w:p>
    <w:p w:rsidR="00283BE0" w:rsidRDefault="00283BE0" w:rsidP="00283B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661BDC1" wp14:editId="0EB96ECF">
                <wp:simplePos x="0" y="0"/>
                <wp:positionH relativeFrom="page">
                  <wp:align>center</wp:align>
                </wp:positionH>
                <wp:positionV relativeFrom="paragraph">
                  <wp:posOffset>400818</wp:posOffset>
                </wp:positionV>
                <wp:extent cx="1868557" cy="166922"/>
                <wp:effectExtent l="0" t="0" r="17780" b="24130"/>
                <wp:wrapNone/>
                <wp:docPr id="1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69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15899" id="Rectangle 8" o:spid="_x0000_s1026" style="position:absolute;margin-left:0;margin-top:31.55pt;width:147.15pt;height:13.15pt;z-index:2520217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" filled="f" strokecolor="red" strokeweight=".25pt">
                <v:stroke dashstyle="dash"/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DCAF92" wp14:editId="7F4872F7">
            <wp:extent cx="5117023" cy="2578953"/>
            <wp:effectExtent l="57150" t="57150" r="121920" b="107315"/>
            <wp:docPr id="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7" t="5751" r="2354" b="7304"/>
                    <a:stretch/>
                  </pic:blipFill>
                  <pic:spPr bwMode="auto">
                    <a:xfrm>
                      <a:off x="0" y="0"/>
                      <a:ext cx="5117905" cy="25793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t>สแกน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หมายเลขเอกสารสั่งงานลงในช่อง </w:t>
      </w:r>
      <w:r>
        <w:rPr>
          <w:b/>
          <w:bCs/>
          <w:noProof/>
          <w:szCs w:val="32"/>
        </w:rPr>
        <w:t xml:space="preserve">Job ID: </w:t>
      </w:r>
    </w:p>
    <w:p w:rsidR="00283BE0" w:rsidRPr="000A25A7" w:rsidRDefault="00283BE0" w:rsidP="00283BE0">
      <w:pPr>
        <w:ind w:firstLine="360"/>
        <w:rPr>
          <w:noProof/>
          <w:cs/>
        </w:rPr>
      </w:pPr>
      <w:r w:rsidRPr="000A25A7">
        <w:rPr>
          <w:rFonts w:hint="cs"/>
          <w:noProof/>
          <w:cs/>
        </w:rPr>
        <w:t xml:space="preserve">จากนั้น ระบบจะโชว์ </w:t>
      </w:r>
      <w:r>
        <w:rPr>
          <w:rFonts w:hint="cs"/>
          <w:noProof/>
          <w:cs/>
        </w:rPr>
        <w:t>ส</w:t>
      </w:r>
      <w:r w:rsidRPr="000A25A7">
        <w:rPr>
          <w:rFonts w:hint="cs"/>
          <w:noProof/>
          <w:cs/>
        </w:rPr>
        <w:t>ถา</w:t>
      </w:r>
      <w:r>
        <w:rPr>
          <w:rFonts w:hint="cs"/>
          <w:noProof/>
          <w:cs/>
        </w:rPr>
        <w:t>น</w:t>
      </w:r>
      <w:r w:rsidRPr="000A25A7">
        <w:rPr>
          <w:rFonts w:hint="cs"/>
          <w:noProof/>
          <w:cs/>
        </w:rPr>
        <w:t>ะ</w:t>
      </w:r>
      <w:r>
        <w:rPr>
          <w:rFonts w:hint="cs"/>
          <w:noProof/>
          <w:cs/>
        </w:rPr>
        <w:t>ของงานที่จะต้องโหลดขึ้นมา ว่าเป็นงานประเภทไหน ส่งไปให้ลูกค้าอะไร โหลดวันที่เท่าไหร่ และทะเบียนรถที่มารับ ทะเบียนอะไรดังรูป</w:t>
      </w:r>
      <w:r w:rsidRPr="000A25A7">
        <w:rPr>
          <w:rFonts w:hint="cs"/>
          <w:noProof/>
          <w:cs/>
        </w:rPr>
        <w:t xml:space="preserve"> </w:t>
      </w:r>
    </w:p>
    <w:p w:rsidR="00283BE0" w:rsidRPr="001060ED" w:rsidRDefault="00283BE0" w:rsidP="00283BE0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96F628C" wp14:editId="61244F3A">
                <wp:simplePos x="0" y="0"/>
                <wp:positionH relativeFrom="margin">
                  <wp:posOffset>1180142</wp:posOffset>
                </wp:positionH>
                <wp:positionV relativeFrom="paragraph">
                  <wp:posOffset>1268636</wp:posOffset>
                </wp:positionV>
                <wp:extent cx="1740089" cy="1201003"/>
                <wp:effectExtent l="0" t="0" r="12700" b="18415"/>
                <wp:wrapNone/>
                <wp:docPr id="1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089" cy="12010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25598" id="Rectangle 17" o:spid="_x0000_s1026" style="position:absolute;margin-left:92.9pt;margin-top:99.9pt;width:137pt;height:94.5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9005104" wp14:editId="2C30E457">
                <wp:simplePos x="0" y="0"/>
                <wp:positionH relativeFrom="page">
                  <wp:posOffset>2817325</wp:posOffset>
                </wp:positionH>
                <wp:positionV relativeFrom="paragraph">
                  <wp:posOffset>517516</wp:posOffset>
                </wp:positionV>
                <wp:extent cx="1589964" cy="157812"/>
                <wp:effectExtent l="0" t="0" r="10795" b="13970"/>
                <wp:wrapNone/>
                <wp:docPr id="12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15781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2A7D4" id="Rectangle 14" o:spid="_x0000_s1026" style="position:absolute;margin-left:221.85pt;margin-top:40.75pt;width:125.2pt;height:12.45pt;z-index:2520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" filled="f" strokecolor="red" strokeweight=".25pt">
                <v:stroke dashstyle="dash"/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B4A7EF" wp14:editId="2F9B5CDC">
            <wp:extent cx="5090615" cy="2408829"/>
            <wp:effectExtent l="57150" t="57150" r="110490" b="106045"/>
            <wp:docPr id="1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6" t="10351" r="2602" b="8446"/>
                    <a:stretch/>
                  </pic:blipFill>
                  <pic:spPr bwMode="auto">
                    <a:xfrm>
                      <a:off x="0" y="0"/>
                      <a:ext cx="5091124" cy="24090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Pr="00EC5D05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</w:rPr>
      </w:pPr>
      <w:r w:rsidRPr="00EC5D05">
        <w:rPr>
          <w:rFonts w:hint="cs"/>
          <w:b/>
          <w:bCs/>
          <w:noProof/>
          <w:szCs w:val="32"/>
          <w:cs/>
        </w:rPr>
        <w:t xml:space="preserve">สแกนที่บาร์โค้ดในใบ </w:t>
      </w:r>
      <w:r w:rsidRPr="00EC5D05">
        <w:rPr>
          <w:b/>
          <w:bCs/>
          <w:noProof/>
          <w:szCs w:val="32"/>
        </w:rPr>
        <w:t xml:space="preserve">Invoice </w:t>
      </w:r>
      <w:r w:rsidRPr="00EC5D05">
        <w:rPr>
          <w:rFonts w:hint="cs"/>
          <w:b/>
          <w:bCs/>
          <w:noProof/>
          <w:szCs w:val="32"/>
          <w:cs/>
        </w:rPr>
        <w:t>หรือ ใบส่งของ</w:t>
      </w:r>
      <w:r w:rsidRPr="00EC5D05">
        <w:rPr>
          <w:b/>
          <w:bCs/>
          <w:noProof/>
          <w:szCs w:val="32"/>
        </w:rPr>
        <w:t xml:space="preserve"> </w:t>
      </w:r>
      <w:r w:rsidRPr="00EC5D05">
        <w:rPr>
          <w:rFonts w:hint="cs"/>
          <w:b/>
          <w:bCs/>
          <w:noProof/>
          <w:szCs w:val="32"/>
          <w:cs/>
        </w:rPr>
        <w:t xml:space="preserve">ลงในช่อง </w:t>
      </w:r>
      <w:r w:rsidRPr="00EC5D05">
        <w:rPr>
          <w:b/>
          <w:bCs/>
          <w:noProof/>
          <w:szCs w:val="32"/>
        </w:rPr>
        <w:t xml:space="preserve">Invoice / </w:t>
      </w:r>
      <w:r w:rsidRPr="00EC5D05">
        <w:rPr>
          <w:rFonts w:hint="cs"/>
          <w:b/>
          <w:bCs/>
          <w:noProof/>
          <w:szCs w:val="32"/>
          <w:cs/>
        </w:rPr>
        <w:t>ใบส่งของชั่วคราว</w:t>
      </w:r>
      <w:r w:rsidRPr="00EC5D05">
        <w:rPr>
          <w:b/>
          <w:bCs/>
          <w:noProof/>
          <w:szCs w:val="32"/>
        </w:rPr>
        <w:t>:</w:t>
      </w:r>
    </w:p>
    <w:p w:rsidR="00283BE0" w:rsidRDefault="00283BE0" w:rsidP="00283BE0">
      <w:pPr>
        <w:rPr>
          <w:noProof/>
        </w:rPr>
      </w:pPr>
      <w:r>
        <w:rPr>
          <w:rFonts w:hint="cs"/>
          <w:noProof/>
          <w:cs/>
        </w:rPr>
        <w:t>ระบบก็จะโชว์ ไอคอน รูปถ่ายขึ้นมา เพื่อใช้ถ่ายบันทึกภาพในการโหลดงานขึ้นรถ</w:t>
      </w:r>
    </w:p>
    <w:p w:rsidR="00283BE0" w:rsidRDefault="00283BE0" w:rsidP="00283BE0">
      <w:pPr>
        <w:rPr>
          <w:noProof/>
        </w:rPr>
      </w:pPr>
      <w:r>
        <w:rPr>
          <w:noProof/>
          <w:cs/>
        </w:rPr>
        <w:tab/>
      </w:r>
    </w:p>
    <w:p w:rsidR="00283BE0" w:rsidRDefault="00283BE0" w:rsidP="00283BE0">
      <w:pPr>
        <w:rPr>
          <w:noProof/>
        </w:rPr>
      </w:pPr>
      <w:r w:rsidRPr="00276A8F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462003" wp14:editId="7B4706DA">
                <wp:simplePos x="0" y="0"/>
                <wp:positionH relativeFrom="page">
                  <wp:posOffset>2504364</wp:posOffset>
                </wp:positionH>
                <wp:positionV relativeFrom="paragraph">
                  <wp:posOffset>573205</wp:posOffset>
                </wp:positionV>
                <wp:extent cx="1774209" cy="170597"/>
                <wp:effectExtent l="0" t="0" r="16510" b="20320"/>
                <wp:wrapNone/>
                <wp:docPr id="12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09" cy="17059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547A4" id="Rectangle 10" o:spid="_x0000_s1026" style="position:absolute;margin-left:197.2pt;margin-top:45.15pt;width:139.7pt;height:13.45pt;z-index:2520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" filled="f" strokecolor="red" strokeweight=".25pt">
                <v:stroke dashstyle="dash"/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DECB75" wp14:editId="743047DA">
            <wp:extent cx="5042535" cy="2210413"/>
            <wp:effectExtent l="57150" t="57150" r="120015" b="114300"/>
            <wp:docPr id="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552" t="9202" r="3001" b="16275"/>
                    <a:stretch/>
                  </pic:blipFill>
                  <pic:spPr bwMode="auto">
                    <a:xfrm>
                      <a:off x="0" y="0"/>
                      <a:ext cx="5049228" cy="22133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Pr="00EC5D05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  <w:cs/>
        </w:rPr>
      </w:pPr>
      <w:r w:rsidRPr="00EC5D05">
        <w:rPr>
          <w:rFonts w:hint="cs"/>
          <w:b/>
          <w:bCs/>
          <w:noProof/>
          <w:szCs w:val="32"/>
          <w:cs/>
        </w:rPr>
        <w:t>ถ่ายรูปงานบนรถ และถ่ายทะเบียนรถ</w:t>
      </w:r>
    </w:p>
    <w:p w:rsidR="00283BE0" w:rsidRDefault="00283BE0" w:rsidP="00283BE0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417C3D" wp14:editId="1A482EB7">
                <wp:simplePos x="0" y="0"/>
                <wp:positionH relativeFrom="column">
                  <wp:posOffset>1075727</wp:posOffset>
                </wp:positionH>
                <wp:positionV relativeFrom="paragraph">
                  <wp:posOffset>2357831</wp:posOffset>
                </wp:positionV>
                <wp:extent cx="350463" cy="293427"/>
                <wp:effectExtent l="0" t="0" r="69215" b="49530"/>
                <wp:wrapNone/>
                <wp:docPr id="12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463" cy="2934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7E61" id="Straight Arrow Connector 30" o:spid="_x0000_s1026" type="#_x0000_t32" style="position:absolute;margin-left:84.7pt;margin-top:185.65pt;width:27.6pt;height:23.1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" strokecolor="red" strokeweight="1pt">
                <v:stroke endarrow="block" joinstyle="miter"/>
              </v:shape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E34F460" wp14:editId="308FF52C">
                <wp:simplePos x="0" y="0"/>
                <wp:positionH relativeFrom="margin">
                  <wp:posOffset>491319</wp:posOffset>
                </wp:positionH>
                <wp:positionV relativeFrom="paragraph">
                  <wp:posOffset>2132643</wp:posOffset>
                </wp:positionV>
                <wp:extent cx="552735" cy="184245"/>
                <wp:effectExtent l="0" t="0" r="19050" b="25400"/>
                <wp:wrapNone/>
                <wp:docPr id="12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5" cy="1842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D56E" id="Rectangle 29" o:spid="_x0000_s1026" style="position:absolute;margin-left:38.7pt;margin-top:167.9pt;width:43.5pt;height:14.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DBD5AD9" wp14:editId="045303B6">
                <wp:simplePos x="0" y="0"/>
                <wp:positionH relativeFrom="margin">
                  <wp:posOffset>1070913</wp:posOffset>
                </wp:positionH>
                <wp:positionV relativeFrom="paragraph">
                  <wp:posOffset>855999</wp:posOffset>
                </wp:positionV>
                <wp:extent cx="1221638" cy="354841"/>
                <wp:effectExtent l="0" t="0" r="17145" b="26670"/>
                <wp:wrapNone/>
                <wp:docPr id="12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35484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5BE17" id="Rectangle 24" o:spid="_x0000_s1026" style="position:absolute;margin-left:84.3pt;margin-top:67.4pt;width:96.2pt;height:27.9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C21E87" wp14:editId="551A10D6">
            <wp:extent cx="5042848" cy="2306320"/>
            <wp:effectExtent l="57150" t="57150" r="120015" b="113030"/>
            <wp:docPr id="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" t="14261" r="2210" b="7976"/>
                    <a:stretch/>
                  </pic:blipFill>
                  <pic:spPr bwMode="auto">
                    <a:xfrm>
                      <a:off x="0" y="0"/>
                      <a:ext cx="5042848" cy="23063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Pr="00CD2971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</w:rPr>
      </w:pPr>
      <w:r>
        <w:rPr>
          <w:noProof/>
        </w:rPr>
        <w:drawing>
          <wp:anchor distT="0" distB="0" distL="114300" distR="114300" simplePos="0" relativeHeight="252026880" behindDoc="0" locked="0" layoutInCell="1" allowOverlap="1" wp14:anchorId="6404BBE1" wp14:editId="24A89449">
            <wp:simplePos x="0" y="0"/>
            <wp:positionH relativeFrom="column">
              <wp:posOffset>1254665</wp:posOffset>
            </wp:positionH>
            <wp:positionV relativeFrom="paragraph">
              <wp:posOffset>71451</wp:posOffset>
            </wp:positionV>
            <wp:extent cx="509270" cy="150125"/>
            <wp:effectExtent l="57150" t="57150" r="81280" b="116840"/>
            <wp:wrapNone/>
            <wp:docPr id="1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0" t="85132" r="76800" b="9790"/>
                    <a:stretch/>
                  </pic:blipFill>
                  <pic:spPr bwMode="auto">
                    <a:xfrm>
                      <a:off x="0" y="0"/>
                      <a:ext cx="509270" cy="15012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D2971">
        <w:rPr>
          <w:rFonts w:hint="cs"/>
          <w:b/>
          <w:bCs/>
          <w:noProof/>
          <w:szCs w:val="32"/>
          <w:cs/>
        </w:rPr>
        <w:t xml:space="preserve">คลิกที่ไอคอน </w:t>
      </w:r>
      <w:r w:rsidRPr="00CD2971">
        <w:rPr>
          <w:b/>
          <w:bCs/>
          <w:noProof/>
          <w:szCs w:val="32"/>
        </w:rPr>
        <w:t xml:space="preserve">                   DOC AUDIT SHEET.</w:t>
      </w:r>
    </w:p>
    <w:p w:rsidR="00283BE0" w:rsidRPr="00CD2971" w:rsidRDefault="00283BE0" w:rsidP="00283BE0">
      <w:pPr>
        <w:ind w:firstLine="360"/>
        <w:rPr>
          <w:noProof/>
        </w:rPr>
      </w:pPr>
      <w:r w:rsidRPr="00CD2971">
        <w:rPr>
          <w:rFonts w:hint="cs"/>
          <w:noProof/>
          <w:cs/>
        </w:rPr>
        <w:t xml:space="preserve">เพื่อตรวจสอบขั้นตอนสุดท้ายก่อนปล่อยงานออก จากนั้น ระบบจะแสดง เอกสาร </w:t>
      </w:r>
      <w:r w:rsidRPr="00CD2971">
        <w:rPr>
          <w:noProof/>
        </w:rPr>
        <w:t xml:space="preserve">Doc Audit </w:t>
      </w:r>
      <w:r w:rsidRPr="00CD2971">
        <w:rPr>
          <w:rFonts w:hint="cs"/>
          <w:noProof/>
          <w:cs/>
        </w:rPr>
        <w:t>ขึ้นมาเพื่อให้ตรวจสอบความถูกต้องต่างๆ ก่อนจัดส่ง</w:t>
      </w:r>
    </w:p>
    <w:p w:rsidR="00283BE0" w:rsidRPr="00CD2971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  <w:cs/>
        </w:rPr>
      </w:pPr>
      <w:r w:rsidRPr="00CD2971">
        <w:rPr>
          <w:rFonts w:hint="cs"/>
          <w:b/>
          <w:bCs/>
          <w:noProof/>
          <w:szCs w:val="32"/>
          <w:cs/>
        </w:rPr>
        <w:t xml:space="preserve">ตรวจสอบตามหัวข้อที่ </w:t>
      </w:r>
      <w:r w:rsidRPr="00CD2971">
        <w:rPr>
          <w:b/>
          <w:bCs/>
          <w:noProof/>
          <w:szCs w:val="32"/>
        </w:rPr>
        <w:t xml:space="preserve">Doc Audit </w:t>
      </w:r>
      <w:r w:rsidRPr="00CD2971">
        <w:rPr>
          <w:rFonts w:hint="cs"/>
          <w:b/>
          <w:bCs/>
          <w:noProof/>
          <w:szCs w:val="32"/>
          <w:cs/>
        </w:rPr>
        <w:t xml:space="preserve">กำหนด </w:t>
      </w:r>
    </w:p>
    <w:p w:rsidR="00283BE0" w:rsidRDefault="00283BE0" w:rsidP="00283BE0">
      <w:pPr>
        <w:jc w:val="center"/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24D7D6C" wp14:editId="21D18E53">
                <wp:simplePos x="0" y="0"/>
                <wp:positionH relativeFrom="margin">
                  <wp:posOffset>1214651</wp:posOffset>
                </wp:positionH>
                <wp:positionV relativeFrom="paragraph">
                  <wp:posOffset>628536</wp:posOffset>
                </wp:positionV>
                <wp:extent cx="2709080" cy="689212"/>
                <wp:effectExtent l="0" t="0" r="15240" b="15875"/>
                <wp:wrapNone/>
                <wp:docPr id="130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080" cy="68921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4688A" id="Rectangle 96" o:spid="_x0000_s1026" style="position:absolute;margin-left:95.65pt;margin-top:49.5pt;width:213.3pt;height:54.2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4DC3D1" wp14:editId="655E1592">
            <wp:extent cx="2818263" cy="1569085"/>
            <wp:effectExtent l="57150" t="57150" r="115570" b="107315"/>
            <wp:docPr id="1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202" r="38308" b="11905"/>
                    <a:stretch/>
                  </pic:blipFill>
                  <pic:spPr bwMode="auto">
                    <a:xfrm>
                      <a:off x="0" y="0"/>
                      <a:ext cx="2830722" cy="15760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pStyle w:val="a7"/>
        <w:numPr>
          <w:ilvl w:val="0"/>
          <w:numId w:val="22"/>
        </w:numPr>
        <w:rPr>
          <w:b/>
          <w:bCs/>
          <w:noProof/>
          <w:szCs w:val="32"/>
        </w:rPr>
      </w:pPr>
      <w:r w:rsidRPr="00B94E31">
        <w:rPr>
          <w:rFonts w:hint="cs"/>
          <w:b/>
          <w:bCs/>
          <w:noProof/>
          <w:szCs w:val="32"/>
          <w:cs/>
        </w:rPr>
        <w:lastRenderedPageBreak/>
        <w:t>ลงชื่อ ผู้ตรวจสอบ และชื่อผู้ขนส่ง</w:t>
      </w:r>
    </w:p>
    <w:p w:rsidR="00283BE0" w:rsidRPr="00FD4AF8" w:rsidRDefault="00283BE0" w:rsidP="00283BE0">
      <w:pPr>
        <w:pStyle w:val="a7"/>
        <w:rPr>
          <w:b/>
          <w:bCs/>
          <w:noProof/>
          <w:szCs w:val="32"/>
        </w:rPr>
      </w:pPr>
      <w:r>
        <w:rPr>
          <w:noProof/>
        </w:rPr>
        <w:drawing>
          <wp:anchor distT="0" distB="0" distL="114300" distR="114300" simplePos="0" relativeHeight="252032000" behindDoc="0" locked="0" layoutInCell="1" allowOverlap="1" wp14:anchorId="656E6A90" wp14:editId="57FAFF10">
            <wp:simplePos x="0" y="0"/>
            <wp:positionH relativeFrom="column">
              <wp:posOffset>1085850</wp:posOffset>
            </wp:positionH>
            <wp:positionV relativeFrom="paragraph">
              <wp:posOffset>33020</wp:posOffset>
            </wp:positionV>
            <wp:extent cx="387350" cy="177800"/>
            <wp:effectExtent l="57150" t="57150" r="69850" b="107950"/>
            <wp:wrapNone/>
            <wp:docPr id="14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t="73179" r="88297" b="21594"/>
                    <a:stretch/>
                  </pic:blipFill>
                  <pic:spPr bwMode="auto">
                    <a:xfrm>
                      <a:off x="0" y="0"/>
                      <a:ext cx="387350" cy="1778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Cs w:val="32"/>
          <w:cs/>
        </w:rPr>
        <w:t xml:space="preserve">โดยคลิกที่                 จากนั้นจะมีหน้าต่างแสดงขึ้นมาให้เซนต์ชื่อ </w:t>
      </w:r>
    </w:p>
    <w:p w:rsidR="00283BE0" w:rsidRDefault="00283BE0" w:rsidP="00283BE0">
      <w:pPr>
        <w:ind w:left="360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317E01A" wp14:editId="55FD36BC">
                <wp:simplePos x="0" y="0"/>
                <wp:positionH relativeFrom="margin">
                  <wp:posOffset>571500</wp:posOffset>
                </wp:positionH>
                <wp:positionV relativeFrom="paragraph">
                  <wp:posOffset>2345055</wp:posOffset>
                </wp:positionV>
                <wp:extent cx="254635" cy="171450"/>
                <wp:effectExtent l="0" t="0" r="69215" b="57150"/>
                <wp:wrapNone/>
                <wp:docPr id="131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35" cy="1714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4A9F3" id="Straight Arrow Connector 104" o:spid="_x0000_s1026" type="#_x0000_t32" style="position:absolute;margin-left:45pt;margin-top:184.65pt;width:20.05pt;height:13.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" strokecolor="red" strokeweight="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E29BCB6" wp14:editId="523979F8">
                <wp:simplePos x="0" y="0"/>
                <wp:positionH relativeFrom="margin">
                  <wp:posOffset>546100</wp:posOffset>
                </wp:positionH>
                <wp:positionV relativeFrom="paragraph">
                  <wp:posOffset>2141855</wp:posOffset>
                </wp:positionV>
                <wp:extent cx="254635" cy="171450"/>
                <wp:effectExtent l="0" t="0" r="69215" b="57150"/>
                <wp:wrapNone/>
                <wp:docPr id="132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35" cy="1714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620E4" id="Straight Arrow Connector 103" o:spid="_x0000_s1026" type="#_x0000_t32" style="position:absolute;margin-left:43pt;margin-top:168.65pt;width:20.05pt;height:13.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" strokecolor="red" strokeweight="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208EFA5" wp14:editId="2BDE4A89">
                <wp:simplePos x="0" y="0"/>
                <wp:positionH relativeFrom="margin">
                  <wp:posOffset>1314450</wp:posOffset>
                </wp:positionH>
                <wp:positionV relativeFrom="paragraph">
                  <wp:posOffset>2435225</wp:posOffset>
                </wp:positionV>
                <wp:extent cx="1461135" cy="748030"/>
                <wp:effectExtent l="0" t="38100" r="62865" b="33020"/>
                <wp:wrapNone/>
                <wp:docPr id="133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1135" cy="74803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3E348" id="Straight Arrow Connector 102" o:spid="_x0000_s1026" type="#_x0000_t32" style="position:absolute;margin-left:103.5pt;margin-top:191.75pt;width:115.05pt;height:58.9pt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" strokecolor="red" strokeweight=".25pt">
                <v:stroke endarrow="block" joinstyle="miter"/>
                <w10:wrap anchorx="margin"/>
              </v:shape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9DE2917" wp14:editId="2ADB0E21">
                <wp:simplePos x="0" y="0"/>
                <wp:positionH relativeFrom="margin">
                  <wp:posOffset>2438400</wp:posOffset>
                </wp:positionH>
                <wp:positionV relativeFrom="paragraph">
                  <wp:posOffset>2249805</wp:posOffset>
                </wp:positionV>
                <wp:extent cx="1371600" cy="279400"/>
                <wp:effectExtent l="0" t="0" r="19050" b="25400"/>
                <wp:wrapNone/>
                <wp:docPr id="134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5F11D" id="Rectangle 100" o:spid="_x0000_s1026" style="position:absolute;margin-left:192pt;margin-top:177.15pt;width:108pt;height:22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0B9D95D" wp14:editId="64D4824D">
                <wp:simplePos x="0" y="0"/>
                <wp:positionH relativeFrom="margin">
                  <wp:posOffset>450850</wp:posOffset>
                </wp:positionH>
                <wp:positionV relativeFrom="paragraph">
                  <wp:posOffset>2249171</wp:posOffset>
                </wp:positionV>
                <wp:extent cx="1371600" cy="431800"/>
                <wp:effectExtent l="0" t="0" r="19050" b="25400"/>
                <wp:wrapNone/>
                <wp:docPr id="135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1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3462D" id="Rectangle 98" o:spid="_x0000_s1026" style="position:absolute;margin-left:35.5pt;margin-top:177.1pt;width:108pt;height:34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97A2AF" wp14:editId="1F48DDD5">
            <wp:extent cx="4824468" cy="2686050"/>
            <wp:effectExtent l="57150" t="57150" r="109855" b="114300"/>
            <wp:docPr id="14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202" r="38308" b="11905"/>
                    <a:stretch/>
                  </pic:blipFill>
                  <pic:spPr bwMode="auto">
                    <a:xfrm>
                      <a:off x="0" y="0"/>
                      <a:ext cx="4852545" cy="270168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pStyle w:val="a7"/>
        <w:numPr>
          <w:ilvl w:val="0"/>
          <w:numId w:val="22"/>
        </w:numPr>
        <w:rPr>
          <w:b/>
          <w:bCs/>
          <w:noProof/>
        </w:rPr>
      </w:pPr>
      <w:r>
        <w:rPr>
          <w:rFonts w:hint="cs"/>
          <w:b/>
          <w:bCs/>
          <w:noProof/>
          <w:cs/>
        </w:rPr>
        <w:t xml:space="preserve">กด </w:t>
      </w:r>
      <w:r>
        <w:rPr>
          <w:b/>
          <w:bCs/>
          <w:noProof/>
        </w:rPr>
        <w:t xml:space="preserve">Close Job </w:t>
      </w:r>
    </w:p>
    <w:p w:rsidR="00283BE0" w:rsidRDefault="00283BE0" w:rsidP="00283BE0">
      <w:pPr>
        <w:ind w:left="360"/>
        <w:rPr>
          <w:b/>
          <w:bCs/>
          <w:noProof/>
        </w:rPr>
      </w:pPr>
      <w:r>
        <w:rPr>
          <w:rFonts w:hint="cs"/>
          <w:b/>
          <w:bCs/>
          <w:noProof/>
          <w:cs/>
        </w:rPr>
        <w:t xml:space="preserve">จากนั้น สถานะจะขึ้น </w:t>
      </w:r>
      <w:r>
        <w:rPr>
          <w:b/>
          <w:bCs/>
          <w:noProof/>
        </w:rPr>
        <w:t xml:space="preserve">Close complete </w:t>
      </w:r>
    </w:p>
    <w:p w:rsidR="00283BE0" w:rsidRPr="00FD4AF8" w:rsidRDefault="00283BE0" w:rsidP="00283BE0">
      <w:pPr>
        <w:ind w:left="360"/>
        <w:rPr>
          <w:b/>
          <w:bCs/>
          <w:noProof/>
          <w:cs/>
        </w:rPr>
      </w:pPr>
      <w:r>
        <w:rPr>
          <w:rFonts w:hint="cs"/>
          <w:b/>
          <w:bCs/>
          <w:noProof/>
          <w:cs/>
        </w:rPr>
        <w:t>จบขึ้นตอนการทำงาน</w:t>
      </w:r>
    </w:p>
    <w:p w:rsidR="00283BE0" w:rsidRPr="00CD2971" w:rsidRDefault="00283BE0" w:rsidP="00283BE0">
      <w:pPr>
        <w:ind w:left="360"/>
        <w:rPr>
          <w:b/>
          <w:bCs/>
          <w:noProof/>
          <w:cs/>
        </w:rPr>
      </w:pPr>
    </w:p>
    <w:p w:rsidR="00283BE0" w:rsidRPr="00EC5D05" w:rsidRDefault="00283BE0" w:rsidP="00283BE0">
      <w:pPr>
        <w:pStyle w:val="a7"/>
        <w:rPr>
          <w:b/>
          <w:bCs/>
          <w:noProof/>
          <w:cs/>
        </w:rPr>
      </w:pPr>
    </w:p>
    <w:p w:rsidR="00283BE0" w:rsidRDefault="00283BE0" w:rsidP="00283BE0">
      <w:pPr>
        <w:rPr>
          <w:noProof/>
        </w:rPr>
      </w:pPr>
    </w:p>
    <w:p w:rsidR="00283BE0" w:rsidRPr="00361C76" w:rsidRDefault="00283BE0" w:rsidP="00283BE0">
      <w:pPr>
        <w:rPr>
          <w:noProof/>
          <w:cs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545122">
      <w:pPr>
        <w:rPr>
          <w:noProof/>
        </w:rPr>
      </w:pPr>
    </w:p>
    <w:p w:rsidR="00283BE0" w:rsidRDefault="00283BE0" w:rsidP="00283BE0">
      <w:pPr>
        <w:jc w:val="center"/>
      </w:pPr>
      <w:r w:rsidRPr="00652944">
        <w:rPr>
          <w:b/>
          <w:bCs/>
        </w:rPr>
        <w:lastRenderedPageBreak/>
        <w:t>Special Job</w:t>
      </w:r>
    </w:p>
    <w:p w:rsidR="00283BE0" w:rsidRPr="00652944" w:rsidRDefault="00283BE0" w:rsidP="00283BE0">
      <w:pPr>
        <w:jc w:val="center"/>
        <w:rPr>
          <w:b/>
          <w:bCs/>
        </w:rPr>
      </w:pPr>
      <w:r w:rsidRPr="008F1817">
        <w:rPr>
          <w:b/>
          <w:bCs/>
        </w:rPr>
        <w:t>Special List Job Close</w:t>
      </w:r>
      <w:r>
        <w:rPr>
          <w:b/>
          <w:bCs/>
        </w:rPr>
        <w:t xml:space="preserve"> Process</w:t>
      </w:r>
      <w:r w:rsidRPr="00652944">
        <w:rPr>
          <w:b/>
          <w:bCs/>
        </w:rPr>
        <w:t>.</w:t>
      </w:r>
    </w:p>
    <w:p w:rsidR="00283BE0" w:rsidRPr="004B3AD1" w:rsidRDefault="00283BE0" w:rsidP="00283BE0">
      <w:pPr>
        <w:ind w:firstLine="360"/>
      </w:pPr>
      <w:r w:rsidRPr="004B3AD1">
        <w:rPr>
          <w:rFonts w:hint="cs"/>
          <w:cs/>
        </w:rPr>
        <w:t xml:space="preserve">นิยามหรือความหมายของ </w:t>
      </w:r>
      <w:r w:rsidRPr="008F1817">
        <w:rPr>
          <w:b/>
          <w:bCs/>
        </w:rPr>
        <w:t>Special List Job close</w:t>
      </w:r>
      <w:r>
        <w:rPr>
          <w:b/>
          <w:bCs/>
        </w:rPr>
        <w:t xml:space="preserve"> </w:t>
      </w:r>
      <w:r w:rsidRPr="004B3AD1">
        <w:rPr>
          <w:b/>
          <w:bCs/>
        </w:rPr>
        <w:t xml:space="preserve">process </w:t>
      </w:r>
      <w:r w:rsidRPr="004B3AD1">
        <w:rPr>
          <w:rFonts w:hint="cs"/>
          <w:cs/>
        </w:rPr>
        <w:t>คือ ระบบ</w:t>
      </w:r>
      <w:r>
        <w:rPr>
          <w:rFonts w:hint="cs"/>
          <w:cs/>
        </w:rPr>
        <w:t xml:space="preserve">ที่เอาไว้ใช่ตรวจสอบดูข้อมูลย้อนหลัง จากกระบวนการการทำงานของ </w:t>
      </w:r>
      <w:r>
        <w:t xml:space="preserve">Special Job </w:t>
      </w:r>
      <w:r>
        <w:rPr>
          <w:rFonts w:hint="cs"/>
          <w:cs/>
        </w:rPr>
        <w:t>ถูกปิดหรือจบกระบวนการทำงานไปแล้ว</w:t>
      </w:r>
      <w:r w:rsidRPr="004B3AD1">
        <w:rPr>
          <w:rFonts w:hint="cs"/>
          <w:cs/>
        </w:rPr>
        <w:t xml:space="preserve"> </w:t>
      </w:r>
    </w:p>
    <w:p w:rsidR="00283BE0" w:rsidRPr="004B3AD1" w:rsidRDefault="00283BE0" w:rsidP="00283BE0">
      <w:pPr>
        <w:jc w:val="center"/>
        <w:rPr>
          <w:b/>
          <w:bCs/>
          <w:cs/>
        </w:rPr>
      </w:pPr>
      <w:r w:rsidRPr="004B3AD1">
        <w:rPr>
          <w:rFonts w:hint="cs"/>
          <w:b/>
          <w:bCs/>
          <w:cs/>
        </w:rPr>
        <w:t xml:space="preserve">วิธีการใช้งานระบบ </w:t>
      </w:r>
      <w:r w:rsidRPr="004B3AD1">
        <w:rPr>
          <w:b/>
          <w:bCs/>
        </w:rPr>
        <w:t xml:space="preserve"> </w:t>
      </w:r>
      <w:r w:rsidRPr="008F1817">
        <w:rPr>
          <w:b/>
          <w:bCs/>
        </w:rPr>
        <w:t>Special List Job close</w:t>
      </w:r>
      <w:r>
        <w:rPr>
          <w:b/>
          <w:bCs/>
        </w:rPr>
        <w:t xml:space="preserve"> </w:t>
      </w:r>
      <w:r w:rsidRPr="004B3AD1">
        <w:rPr>
          <w:rFonts w:hint="cs"/>
          <w:b/>
          <w:bCs/>
          <w:cs/>
        </w:rPr>
        <w:t>ให้ปฏิบัติ ดังนี้</w:t>
      </w:r>
    </w:p>
    <w:p w:rsidR="00283BE0" w:rsidRPr="004B3AD1" w:rsidRDefault="00283BE0" w:rsidP="00283BE0">
      <w:pPr>
        <w:jc w:val="center"/>
        <w:rPr>
          <w:b/>
          <w:bCs/>
        </w:rPr>
      </w:pPr>
      <w:r w:rsidRPr="004B3AD1">
        <w:rPr>
          <w:rFonts w:hint="cs"/>
          <w:b/>
          <w:bCs/>
          <w:cs/>
        </w:rPr>
        <w:t>เปิดโปรแกรมการใช้งาน</w:t>
      </w:r>
    </w:p>
    <w:p w:rsidR="00283BE0" w:rsidRPr="001D28AA" w:rsidRDefault="00283BE0" w:rsidP="00283BE0">
      <w:pPr>
        <w:pStyle w:val="a7"/>
        <w:rPr>
          <w:szCs w:val="32"/>
        </w:rPr>
      </w:pPr>
      <w:r w:rsidRPr="001D28AA">
        <w:rPr>
          <w:rFonts w:hint="cs"/>
          <w:szCs w:val="32"/>
          <w:cs/>
        </w:rPr>
        <w:t xml:space="preserve">เปิดโปรแกรม </w:t>
      </w:r>
      <w:r w:rsidRPr="001D28AA">
        <w:rPr>
          <w:szCs w:val="32"/>
        </w:rPr>
        <w:t xml:space="preserve">Internet </w:t>
      </w:r>
    </w:p>
    <w:p w:rsidR="00283BE0" w:rsidRPr="00481C21" w:rsidRDefault="00283BE0" w:rsidP="00283BE0">
      <w:pPr>
        <w:jc w:val="both"/>
      </w:pPr>
      <w:r>
        <w:rPr>
          <w:rFonts w:hint="cs"/>
          <w:cs/>
        </w:rPr>
        <w:t xml:space="preserve">จากนั้น ระบุ </w:t>
      </w:r>
      <w:r>
        <w:t xml:space="preserve">URL </w:t>
      </w:r>
      <w:r>
        <w:rPr>
          <w:rFonts w:hint="cs"/>
          <w:cs/>
        </w:rPr>
        <w:t xml:space="preserve">ของระบบ ในช่อง </w:t>
      </w:r>
      <w:r>
        <w:t>Address</w:t>
      </w:r>
      <w:r>
        <w:rPr>
          <w:rFonts w:hint="cs"/>
          <w:cs/>
        </w:rPr>
        <w:t>ใส่</w:t>
      </w:r>
      <w:r>
        <w:t xml:space="preserve"> </w:t>
      </w:r>
      <w:hyperlink r:id="rId32" w:history="1">
        <w:r w:rsidRPr="00D47BE4">
          <w:rPr>
            <w:rStyle w:val="a8"/>
          </w:rPr>
          <w:t xml:space="preserve">http://www.ipack-iwis.com/hq </w:t>
        </w:r>
        <w:r w:rsidRPr="00481C21">
          <w:rPr>
            <w:rStyle w:val="a8"/>
            <w:rFonts w:hint="cs"/>
            <w:color w:val="auto"/>
            <w:u w:val="none"/>
            <w:cs/>
          </w:rPr>
          <w:t>และ</w:t>
        </w:r>
      </w:hyperlink>
      <w:r>
        <w:rPr>
          <w:rFonts w:hint="cs"/>
          <w:cs/>
        </w:rPr>
        <w:t xml:space="preserve">กด </w:t>
      </w:r>
      <w:r>
        <w:t>Enter</w:t>
      </w:r>
    </w:p>
    <w:p w:rsidR="00283BE0" w:rsidRDefault="00283BE0" w:rsidP="00283B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3F90CB5" wp14:editId="246949E8">
                <wp:simplePos x="0" y="0"/>
                <wp:positionH relativeFrom="column">
                  <wp:posOffset>552119</wp:posOffset>
                </wp:positionH>
                <wp:positionV relativeFrom="paragraph">
                  <wp:posOffset>308610</wp:posOffset>
                </wp:positionV>
                <wp:extent cx="1270659" cy="118754"/>
                <wp:effectExtent l="0" t="0" r="24765" b="14605"/>
                <wp:wrapNone/>
                <wp:docPr id="147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E8379" id="Rectangle 101" o:spid="_x0000_s1026" style="position:absolute;margin-left:43.45pt;margin-top:24.3pt;width:100.05pt;height:9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6450E10" wp14:editId="52397246">
                <wp:simplePos x="0" y="0"/>
                <wp:positionH relativeFrom="column">
                  <wp:posOffset>1002721</wp:posOffset>
                </wp:positionH>
                <wp:positionV relativeFrom="paragraph">
                  <wp:posOffset>447150</wp:posOffset>
                </wp:positionV>
                <wp:extent cx="428625" cy="276225"/>
                <wp:effectExtent l="38100" t="38100" r="28575" b="28575"/>
                <wp:wrapNone/>
                <wp:docPr id="14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E5F2C" id="Straight Arrow Connector 6" o:spid="_x0000_s1026" type="#_x0000_t32" style="position:absolute;margin-left:78.95pt;margin-top:35.2pt;width:33.75pt;height:21.75pt;flip:x 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" strokecolor="red" strokeweight="1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0E1C804" wp14:editId="70C2FA19">
                <wp:simplePos x="0" y="0"/>
                <wp:positionH relativeFrom="page">
                  <wp:align>center</wp:align>
                </wp:positionH>
                <wp:positionV relativeFrom="paragraph">
                  <wp:posOffset>542290</wp:posOffset>
                </wp:positionV>
                <wp:extent cx="2220686" cy="475013"/>
                <wp:effectExtent l="0" t="0" r="0" b="0"/>
                <wp:wrapNone/>
                <wp:docPr id="149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47501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3BE0" w:rsidRPr="001D28AA" w:rsidRDefault="00283BE0" w:rsidP="00283BE0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1D28AA">
                              <w:rPr>
                                <w:color w:val="FF0000"/>
                                <w:sz w:val="36"/>
                                <w:szCs w:val="36"/>
                              </w:rPr>
                              <w:t>http://www.ipack-iwis.com/hq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E1C804" id="_x0000_s1029" style="position:absolute;left:0;text-align:left;margin-left:0;margin-top:42.7pt;width:174.85pt;height:37.4pt;z-index:2520391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" filled="f" stroked="f" strokeweight="1pt">
                <v:stroke joinstyle="miter"/>
                <v:textbox>
                  <w:txbxContent>
                    <w:p w:rsidR="00283BE0" w:rsidRPr="001D28AA" w:rsidRDefault="00283BE0" w:rsidP="00283BE0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1D28AA">
                        <w:rPr>
                          <w:color w:val="FF0000"/>
                          <w:sz w:val="36"/>
                          <w:szCs w:val="36"/>
                        </w:rPr>
                        <w:t>http://www.ipack-iwis.com/hq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3017737" wp14:editId="6A4727CF">
            <wp:extent cx="4561894" cy="2565070"/>
            <wp:effectExtent l="190500" t="190500" r="181610" b="197485"/>
            <wp:docPr id="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5" cy="2567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จากนั้นใส่ </w:t>
      </w:r>
      <w:r w:rsidRPr="002A2F26">
        <w:rPr>
          <w:color w:val="0070C0"/>
          <w:u w:val="single"/>
        </w:rPr>
        <w:t>ID</w:t>
      </w:r>
      <w:r>
        <w:t xml:space="preserve"> </w:t>
      </w:r>
      <w:r>
        <w:rPr>
          <w:rFonts w:hint="cs"/>
          <w:cs/>
        </w:rPr>
        <w:t xml:space="preserve">และ </w:t>
      </w:r>
      <w:r w:rsidRPr="002A2F26">
        <w:rPr>
          <w:color w:val="0070C0"/>
          <w:u w:val="single"/>
        </w:rPr>
        <w:t>Password</w:t>
      </w:r>
      <w:r>
        <w:t xml:space="preserve"> </w:t>
      </w:r>
      <w:r>
        <w:rPr>
          <w:rFonts w:hint="cs"/>
          <w:cs/>
        </w:rPr>
        <w:t xml:space="preserve">และกด </w:t>
      </w:r>
      <w:r w:rsidRPr="002A2F26">
        <w:rPr>
          <w:color w:val="0070C0"/>
          <w:u w:val="single"/>
        </w:rPr>
        <w:t>Log In</w:t>
      </w:r>
      <w:r>
        <w:t xml:space="preserve"> </w:t>
      </w:r>
      <w:r>
        <w:rPr>
          <w:rFonts w:hint="cs"/>
          <w:cs/>
        </w:rPr>
        <w:t>เพื่อเข้าสู่ระบบ</w:t>
      </w:r>
      <w:r>
        <w:t xml:space="preserve"> </w:t>
      </w:r>
    </w:p>
    <w:p w:rsidR="00283BE0" w:rsidRDefault="00283BE0" w:rsidP="00283BE0">
      <w:r>
        <w:t>ID</w:t>
      </w:r>
      <w:r>
        <w:tab/>
      </w:r>
      <w:r>
        <w:tab/>
        <w:t>: admin</w:t>
      </w:r>
    </w:p>
    <w:p w:rsidR="00283BE0" w:rsidRPr="00BB18BF" w:rsidRDefault="00283BE0" w:rsidP="00283BE0">
      <w:r>
        <w:t>Password</w:t>
      </w:r>
      <w:r>
        <w:tab/>
        <w:t xml:space="preserve">: Password </w:t>
      </w:r>
    </w:p>
    <w:p w:rsidR="00283BE0" w:rsidRDefault="00283BE0" w:rsidP="00283BE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6CF1E32" wp14:editId="12C64786">
                <wp:simplePos x="0" y="0"/>
                <wp:positionH relativeFrom="column">
                  <wp:posOffset>2957195</wp:posOffset>
                </wp:positionH>
                <wp:positionV relativeFrom="paragraph">
                  <wp:posOffset>1943100</wp:posOffset>
                </wp:positionV>
                <wp:extent cx="314960" cy="177165"/>
                <wp:effectExtent l="0" t="0" r="27940" b="13335"/>
                <wp:wrapNone/>
                <wp:docPr id="15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77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9E5EA" id="Rectangle 13" o:spid="_x0000_s1026" style="position:absolute;margin-left:232.85pt;margin-top:153pt;width:24.8pt;height:13.9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BB28D9C" wp14:editId="6BEF80C5">
                <wp:simplePos x="0" y="0"/>
                <wp:positionH relativeFrom="column">
                  <wp:posOffset>1986280</wp:posOffset>
                </wp:positionH>
                <wp:positionV relativeFrom="paragraph">
                  <wp:posOffset>1557655</wp:posOffset>
                </wp:positionV>
                <wp:extent cx="1270635" cy="118745"/>
                <wp:effectExtent l="0" t="0" r="24765" b="14605"/>
                <wp:wrapNone/>
                <wp:docPr id="1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3CBF2" id="Rectangle 12" o:spid="_x0000_s1026" style="position:absolute;margin-left:156.4pt;margin-top:122.65pt;width:100.05pt;height:9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E2C035F" wp14:editId="598A2C73">
                <wp:simplePos x="0" y="0"/>
                <wp:positionH relativeFrom="column">
                  <wp:posOffset>1987246</wp:posOffset>
                </wp:positionH>
                <wp:positionV relativeFrom="paragraph">
                  <wp:posOffset>1344295</wp:posOffset>
                </wp:positionV>
                <wp:extent cx="1270635" cy="118745"/>
                <wp:effectExtent l="0" t="0" r="24765" b="14605"/>
                <wp:wrapNone/>
                <wp:docPr id="15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B8C90" id="Rectangle 11" o:spid="_x0000_s1026" style="position:absolute;margin-left:156.5pt;margin-top:105.85pt;width:100.05pt;height:9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" filled="f" strokecolor="red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D828EC" wp14:editId="13A6A3DA">
            <wp:extent cx="4607626" cy="2503170"/>
            <wp:effectExtent l="190500" t="190500" r="154940" b="125730"/>
            <wp:docPr id="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" r="-689" b="-1753"/>
                    <a:stretch/>
                  </pic:blipFill>
                  <pic:spPr bwMode="auto">
                    <a:xfrm>
                      <a:off x="0" y="0"/>
                      <a:ext cx="4625977" cy="251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ind w:firstLine="720"/>
      </w:pPr>
      <w:r>
        <w:rPr>
          <w:rFonts w:hint="cs"/>
          <w:cs/>
        </w:rPr>
        <w:t xml:space="preserve">จากนั้นระบบจะเข้าสู่หน้ากระบวนการ การทำงานโดยให้เลือกคลิกไอคอน </w:t>
      </w:r>
      <w:r>
        <w:t xml:space="preserve">Special Job </w:t>
      </w:r>
      <w:r>
        <w:rPr>
          <w:rFonts w:hint="cs"/>
          <w:cs/>
        </w:rPr>
        <w:t xml:space="preserve">แล้วเลือกหัวข้อ </w:t>
      </w:r>
      <w:r>
        <w:t xml:space="preserve">List Job Close </w:t>
      </w:r>
      <w:r>
        <w:rPr>
          <w:rFonts w:hint="cs"/>
          <w:cs/>
        </w:rPr>
        <w:t>ดังรูป</w:t>
      </w:r>
    </w:p>
    <w:p w:rsidR="00283BE0" w:rsidRDefault="00283BE0" w:rsidP="00283BE0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AE8ABEC" wp14:editId="4B1872BF">
                <wp:simplePos x="0" y="0"/>
                <wp:positionH relativeFrom="column">
                  <wp:posOffset>758825</wp:posOffset>
                </wp:positionH>
                <wp:positionV relativeFrom="paragraph">
                  <wp:posOffset>700405</wp:posOffset>
                </wp:positionV>
                <wp:extent cx="219075" cy="140335"/>
                <wp:effectExtent l="38100" t="0" r="28575" b="50165"/>
                <wp:wrapNone/>
                <wp:docPr id="153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403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752" id="Straight Arrow Connector 25" o:spid="_x0000_s1026" type="#_x0000_t32" style="position:absolute;margin-left:59.75pt;margin-top:55.15pt;width:17.25pt;height:11.05pt;flip:x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3F6E687" wp14:editId="31F6740E">
                <wp:simplePos x="0" y="0"/>
                <wp:positionH relativeFrom="column">
                  <wp:posOffset>269240</wp:posOffset>
                </wp:positionH>
                <wp:positionV relativeFrom="paragraph">
                  <wp:posOffset>878205</wp:posOffset>
                </wp:positionV>
                <wp:extent cx="542925" cy="95250"/>
                <wp:effectExtent l="0" t="0" r="28575" b="19050"/>
                <wp:wrapNone/>
                <wp:docPr id="154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952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FB5CF" id="Rectangle 22" o:spid="_x0000_s1026" style="position:absolute;margin-left:21.2pt;margin-top:69.15pt;width:42.75pt;height:7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6CEFA9A" wp14:editId="5D70C4A7">
                <wp:simplePos x="0" y="0"/>
                <wp:positionH relativeFrom="column">
                  <wp:posOffset>656590</wp:posOffset>
                </wp:positionH>
                <wp:positionV relativeFrom="paragraph">
                  <wp:posOffset>88900</wp:posOffset>
                </wp:positionV>
                <wp:extent cx="178130" cy="93304"/>
                <wp:effectExtent l="38100" t="0" r="31750" b="59690"/>
                <wp:wrapNone/>
                <wp:docPr id="15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933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4067" id="Straight Arrow Connector 16" o:spid="_x0000_s1026" type="#_x0000_t32" style="position:absolute;margin-left:51.7pt;margin-top:7pt;width:14.05pt;height:7.35pt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A352B49" wp14:editId="74CA6995">
                <wp:simplePos x="0" y="0"/>
                <wp:positionH relativeFrom="column">
                  <wp:posOffset>281940</wp:posOffset>
                </wp:positionH>
                <wp:positionV relativeFrom="paragraph">
                  <wp:posOffset>249555</wp:posOffset>
                </wp:positionV>
                <wp:extent cx="381635" cy="142875"/>
                <wp:effectExtent l="0" t="0" r="18415" b="28575"/>
                <wp:wrapNone/>
                <wp:docPr id="15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908DB" id="Rectangle 15" o:spid="_x0000_s1026" style="position:absolute;margin-left:22.2pt;margin-top:19.65pt;width:30.05pt;height:11.2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" filled="f" strokecolor="red" strokeweight=".25pt">
                <v:stroke dashstyle="dash"/>
              </v:rect>
            </w:pict>
          </mc:Fallback>
        </mc:AlternateContent>
      </w:r>
      <w:r w:rsidRPr="008F1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15FB5" wp14:editId="2B016FDB">
            <wp:extent cx="4931410" cy="1168400"/>
            <wp:effectExtent l="57150" t="57150" r="116840" b="107950"/>
            <wp:docPr id="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41" t="17016" r="5994" b="43601"/>
                    <a:stretch/>
                  </pic:blipFill>
                  <pic:spPr bwMode="auto">
                    <a:xfrm>
                      <a:off x="0" y="0"/>
                      <a:ext cx="4931410" cy="11684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83BE0" w:rsidRPr="00A8700E" w:rsidRDefault="00283BE0" w:rsidP="00283BE0">
      <w:pPr>
        <w:jc w:val="center"/>
        <w:rPr>
          <w:noProof/>
        </w:rPr>
      </w:pPr>
      <w:r>
        <w:rPr>
          <w:rFonts w:hint="cs"/>
          <w:noProof/>
          <w:cs/>
        </w:rPr>
        <w:t xml:space="preserve">จากนั้น ระบบจะแสดงหน้ากระบวนการ </w:t>
      </w:r>
      <w:r>
        <w:rPr>
          <w:noProof/>
        </w:rPr>
        <w:t xml:space="preserve">List Job Close </w:t>
      </w:r>
      <w:r>
        <w:rPr>
          <w:rFonts w:hint="cs"/>
          <w:noProof/>
          <w:cs/>
        </w:rPr>
        <w:t>ขึ้นมา</w:t>
      </w:r>
    </w:p>
    <w:p w:rsidR="00283BE0" w:rsidRDefault="00283BE0" w:rsidP="00283BE0">
      <w:pPr>
        <w:jc w:val="center"/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จากนั้นวิธีการใช้งาน</w:t>
      </w:r>
      <w:r w:rsidRPr="004E5087">
        <w:rPr>
          <w:rFonts w:hint="cs"/>
          <w:b/>
          <w:bCs/>
          <w:noProof/>
          <w:cs/>
        </w:rPr>
        <w:t>ให้ปฏิบัติ ดังนี้</w:t>
      </w:r>
    </w:p>
    <w:p w:rsidR="00283BE0" w:rsidRPr="00DF3E1D" w:rsidRDefault="00283BE0" w:rsidP="00283BE0">
      <w:pPr>
        <w:pStyle w:val="a7"/>
        <w:numPr>
          <w:ilvl w:val="0"/>
          <w:numId w:val="23"/>
        </w:numPr>
        <w:rPr>
          <w:noProof/>
          <w:szCs w:val="32"/>
        </w:rPr>
      </w:pPr>
      <w:r>
        <w:rPr>
          <w:noProof/>
        </w:rPr>
        <w:drawing>
          <wp:anchor distT="0" distB="0" distL="114300" distR="114300" simplePos="0" relativeHeight="252048384" behindDoc="0" locked="0" layoutInCell="1" allowOverlap="1" wp14:anchorId="712CFAE0" wp14:editId="65A146CE">
            <wp:simplePos x="0" y="0"/>
            <wp:positionH relativeFrom="margin">
              <wp:posOffset>2294890</wp:posOffset>
            </wp:positionH>
            <wp:positionV relativeFrom="paragraph">
              <wp:posOffset>353695</wp:posOffset>
            </wp:positionV>
            <wp:extent cx="742950" cy="190500"/>
            <wp:effectExtent l="57150" t="57150" r="76200" b="114300"/>
            <wp:wrapNone/>
            <wp:docPr id="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04" t="19692" r="2515" b="73887"/>
                    <a:stretch/>
                  </pic:blipFill>
                  <pic:spPr bwMode="auto">
                    <a:xfrm>
                      <a:off x="0" y="0"/>
                      <a:ext cx="742950" cy="1905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F3E1D">
        <w:rPr>
          <w:rFonts w:hint="cs"/>
          <w:noProof/>
          <w:szCs w:val="32"/>
          <w:cs/>
        </w:rPr>
        <w:t xml:space="preserve">กรณีที่ต้องการตรวจสอบข้อมูลย้อนหลังว่าในแต่ละ </w:t>
      </w:r>
      <w:r w:rsidRPr="00DF3E1D">
        <w:rPr>
          <w:noProof/>
          <w:szCs w:val="32"/>
        </w:rPr>
        <w:t xml:space="preserve">Job </w:t>
      </w:r>
      <w:r w:rsidRPr="00DF3E1D">
        <w:rPr>
          <w:rFonts w:hint="cs"/>
          <w:noProof/>
          <w:szCs w:val="32"/>
          <w:cs/>
        </w:rPr>
        <w:t xml:space="preserve">ได้ทำอะไรไปบ้าง สามารถ นำเลข </w:t>
      </w:r>
      <w:r w:rsidRPr="00DF3E1D">
        <w:rPr>
          <w:noProof/>
          <w:szCs w:val="32"/>
        </w:rPr>
        <w:t xml:space="preserve">Job No. </w:t>
      </w:r>
      <w:r w:rsidRPr="00DF3E1D">
        <w:rPr>
          <w:rFonts w:hint="cs"/>
          <w:noProof/>
          <w:szCs w:val="32"/>
          <w:cs/>
        </w:rPr>
        <w:t xml:space="preserve">มาวางที่ช่อง  </w:t>
      </w:r>
      <w:r w:rsidRPr="00DF3E1D">
        <w:rPr>
          <w:noProof/>
          <w:szCs w:val="32"/>
        </w:rPr>
        <w:t xml:space="preserve">Search                          </w:t>
      </w:r>
      <w:r w:rsidRPr="00DF3E1D">
        <w:rPr>
          <w:rFonts w:hint="cs"/>
          <w:noProof/>
          <w:szCs w:val="32"/>
          <w:cs/>
        </w:rPr>
        <w:t>และคนหาได้เลย</w:t>
      </w:r>
      <w:r>
        <w:rPr>
          <w:noProof/>
          <w:szCs w:val="32"/>
        </w:rPr>
        <w:t xml:space="preserve"> </w:t>
      </w:r>
      <w:r>
        <w:rPr>
          <w:rFonts w:hint="cs"/>
          <w:noProof/>
          <w:szCs w:val="32"/>
          <w:cs/>
        </w:rPr>
        <w:t>ข้อมูลก็จะโชว์ขึ้นมาเลย</w:t>
      </w:r>
      <w:r>
        <w:rPr>
          <w:noProof/>
          <w:szCs w:val="32"/>
        </w:rPr>
        <w:t xml:space="preserve"> </w:t>
      </w:r>
      <w:r>
        <w:rPr>
          <w:rFonts w:hint="cs"/>
          <w:noProof/>
          <w:szCs w:val="32"/>
          <w:cs/>
        </w:rPr>
        <w:t>ดังรูป</w:t>
      </w:r>
    </w:p>
    <w:p w:rsidR="00283BE0" w:rsidRDefault="00283BE0" w:rsidP="00283BE0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726282C" wp14:editId="0DE009F0">
                <wp:simplePos x="0" y="0"/>
                <wp:positionH relativeFrom="column">
                  <wp:posOffset>4368800</wp:posOffset>
                </wp:positionH>
                <wp:positionV relativeFrom="paragraph">
                  <wp:posOffset>199390</wp:posOffset>
                </wp:positionV>
                <wp:extent cx="730250" cy="139700"/>
                <wp:effectExtent l="0" t="0" r="12700" b="12700"/>
                <wp:wrapNone/>
                <wp:docPr id="1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397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FE693" id="Rectangle 19" o:spid="_x0000_s1026" style="position:absolute;margin-left:344pt;margin-top:15.7pt;width:57.5pt;height:1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E9E9AB" wp14:editId="36B628C7">
            <wp:extent cx="5080000" cy="1650365"/>
            <wp:effectExtent l="57150" t="57150" r="120650" b="121285"/>
            <wp:docPr id="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1" t="14983" r="1912" b="24444"/>
                    <a:stretch/>
                  </pic:blipFill>
                  <pic:spPr bwMode="auto">
                    <a:xfrm>
                      <a:off x="0" y="0"/>
                      <a:ext cx="5134901" cy="166820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pStyle w:val="a7"/>
        <w:numPr>
          <w:ilvl w:val="0"/>
          <w:numId w:val="2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2050432" behindDoc="0" locked="0" layoutInCell="1" allowOverlap="1" wp14:anchorId="0547241A" wp14:editId="1540A9B4">
            <wp:simplePos x="0" y="0"/>
            <wp:positionH relativeFrom="column">
              <wp:posOffset>2209800</wp:posOffset>
            </wp:positionH>
            <wp:positionV relativeFrom="paragraph">
              <wp:posOffset>654050</wp:posOffset>
            </wp:positionV>
            <wp:extent cx="400050" cy="520700"/>
            <wp:effectExtent l="57150" t="57150" r="114300" b="107950"/>
            <wp:wrapNone/>
            <wp:docPr id="1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08" t="24829" r="2636" b="57620"/>
                    <a:stretch/>
                  </pic:blipFill>
                  <pic:spPr bwMode="auto">
                    <a:xfrm>
                      <a:off x="0" y="0"/>
                      <a:ext cx="400050" cy="5207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noProof/>
          <w:cs/>
        </w:rPr>
        <w:t xml:space="preserve">กรณีที่ต้องการตรวจสอบข้อมูลเอกสาร </w:t>
      </w:r>
      <w:r>
        <w:rPr>
          <w:noProof/>
        </w:rPr>
        <w:t xml:space="preserve">Dock Audit </w:t>
      </w:r>
      <w:r>
        <w:rPr>
          <w:rFonts w:hint="cs"/>
          <w:noProof/>
          <w:cs/>
        </w:rPr>
        <w:t xml:space="preserve">ในแต่ละ </w:t>
      </w:r>
      <w:r>
        <w:rPr>
          <w:noProof/>
        </w:rPr>
        <w:t xml:space="preserve">Job No. </w:t>
      </w:r>
      <w:r>
        <w:rPr>
          <w:rFonts w:hint="cs"/>
          <w:noProof/>
          <w:cs/>
        </w:rPr>
        <w:t xml:space="preserve">สามารถคลิกดูที่ด้านขวาสุดใน คอลัมน์ </w:t>
      </w:r>
      <w:r>
        <w:rPr>
          <w:noProof/>
        </w:rPr>
        <w:t xml:space="preserve">Sheet </w:t>
      </w:r>
      <w:r>
        <w:rPr>
          <w:rFonts w:hint="cs"/>
          <w:noProof/>
          <w:cs/>
        </w:rPr>
        <w:t xml:space="preserve">ได้เลย ในคอลัมน์จะแสดงคำว่า </w:t>
      </w:r>
      <w:r>
        <w:rPr>
          <w:noProof/>
        </w:rPr>
        <w:t xml:space="preserve">Dock Audit Sheet &gt;&gt;&gt;&gt;                   </w:t>
      </w:r>
      <w:r>
        <w:rPr>
          <w:rFonts w:hint="cs"/>
          <w:noProof/>
          <w:cs/>
        </w:rPr>
        <w:t>ดังรูป</w:t>
      </w:r>
    </w:p>
    <w:p w:rsidR="00283BE0" w:rsidRDefault="00283BE0" w:rsidP="00283B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CBB10F7" wp14:editId="5F86C4DF">
                <wp:simplePos x="0" y="0"/>
                <wp:positionH relativeFrom="column">
                  <wp:posOffset>4889500</wp:posOffset>
                </wp:positionH>
                <wp:positionV relativeFrom="paragraph">
                  <wp:posOffset>419735</wp:posOffset>
                </wp:positionV>
                <wp:extent cx="317500" cy="501650"/>
                <wp:effectExtent l="0" t="0" r="25400" b="12700"/>
                <wp:wrapNone/>
                <wp:docPr id="158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5016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D74E3" id="Rectangle 30" o:spid="_x0000_s1026" style="position:absolute;margin-left:385pt;margin-top:33.05pt;width:25pt;height:39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3B83A4" wp14:editId="1636023F">
            <wp:extent cx="5187950" cy="1943100"/>
            <wp:effectExtent l="57150" t="57150" r="107950" b="114300"/>
            <wp:docPr id="1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240" t="14128" r="1913" b="20376"/>
                    <a:stretch/>
                  </pic:blipFill>
                  <pic:spPr bwMode="auto">
                    <a:xfrm>
                      <a:off x="0" y="0"/>
                      <a:ext cx="5187950" cy="19431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E0" w:rsidRDefault="00283BE0" w:rsidP="00283BE0">
      <w:pPr>
        <w:jc w:val="center"/>
        <w:rPr>
          <w:noProof/>
          <w:cs/>
        </w:rPr>
      </w:pPr>
      <w:r>
        <w:rPr>
          <w:rFonts w:hint="cs"/>
          <w:noProof/>
          <w:cs/>
        </w:rPr>
        <w:t>จบวิธีการทำงาน</w:t>
      </w:r>
    </w:p>
    <w:p w:rsidR="00283BE0" w:rsidRPr="00361C76" w:rsidRDefault="00283BE0" w:rsidP="00545122">
      <w:pPr>
        <w:rPr>
          <w:noProof/>
          <w:cs/>
        </w:rPr>
      </w:pPr>
      <w:bookmarkStart w:id="0" w:name="_GoBack"/>
      <w:bookmarkEnd w:id="0"/>
    </w:p>
    <w:sectPr w:rsidR="00283BE0" w:rsidRPr="00361C76" w:rsidSect="00F41843">
      <w:headerReference w:type="default" r:id="rId40"/>
      <w:footerReference w:type="default" r:id="rId41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BF5" w:rsidRDefault="00181BF5" w:rsidP="007928B2">
      <w:pPr>
        <w:spacing w:after="0" w:line="240" w:lineRule="auto"/>
      </w:pPr>
      <w:r>
        <w:separator/>
      </w:r>
    </w:p>
  </w:endnote>
  <w:endnote w:type="continuationSeparator" w:id="0">
    <w:p w:rsidR="00181BF5" w:rsidRDefault="00181BF5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928B2" w:rsidRDefault="007928B2">
        <w:pPr>
          <w:pStyle w:val="a5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2647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928B2" w:rsidRDefault="007928B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BF5" w:rsidRDefault="00181BF5" w:rsidP="007928B2">
      <w:pPr>
        <w:spacing w:after="0" w:line="240" w:lineRule="auto"/>
      </w:pPr>
      <w:r>
        <w:separator/>
      </w:r>
    </w:p>
  </w:footnote>
  <w:footnote w:type="continuationSeparator" w:id="0">
    <w:p w:rsidR="00181BF5" w:rsidRDefault="00181BF5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8B2" w:rsidRPr="00F41843" w:rsidRDefault="007928B2" w:rsidP="007928B2">
    <w:pPr>
      <w:pStyle w:val="a3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4DC66B73" wp14:editId="00651AFB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E263C"/>
    <w:multiLevelType w:val="hybridMultilevel"/>
    <w:tmpl w:val="6CD47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574EE"/>
    <w:multiLevelType w:val="hybridMultilevel"/>
    <w:tmpl w:val="0A803694"/>
    <w:lvl w:ilvl="0" w:tplc="E3105E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9A5685"/>
    <w:multiLevelType w:val="multilevel"/>
    <w:tmpl w:val="E0826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8481D3A"/>
    <w:multiLevelType w:val="hybridMultilevel"/>
    <w:tmpl w:val="8C285432"/>
    <w:lvl w:ilvl="0" w:tplc="06CC3C8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41210"/>
    <w:multiLevelType w:val="hybridMultilevel"/>
    <w:tmpl w:val="66DED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34DBB"/>
    <w:multiLevelType w:val="hybridMultilevel"/>
    <w:tmpl w:val="B0D44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B1985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D5DC1"/>
    <w:multiLevelType w:val="hybridMultilevel"/>
    <w:tmpl w:val="81320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11674"/>
    <w:multiLevelType w:val="multilevel"/>
    <w:tmpl w:val="1FA2F2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4D3476A8"/>
    <w:multiLevelType w:val="hybridMultilevel"/>
    <w:tmpl w:val="2CFE8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E2402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9458A6"/>
    <w:multiLevelType w:val="hybridMultilevel"/>
    <w:tmpl w:val="B358E77E"/>
    <w:lvl w:ilvl="0" w:tplc="BADC365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049EE"/>
    <w:multiLevelType w:val="hybridMultilevel"/>
    <w:tmpl w:val="E472979E"/>
    <w:lvl w:ilvl="0" w:tplc="D1345DAC">
      <w:start w:val="4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C2055A"/>
    <w:multiLevelType w:val="multilevel"/>
    <w:tmpl w:val="E1109F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4" w15:restartNumberingAfterBreak="0">
    <w:nsid w:val="589F18FB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04C47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75210"/>
    <w:multiLevelType w:val="hybridMultilevel"/>
    <w:tmpl w:val="91C82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15D98"/>
    <w:multiLevelType w:val="hybridMultilevel"/>
    <w:tmpl w:val="E3E427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987624"/>
    <w:multiLevelType w:val="hybridMultilevel"/>
    <w:tmpl w:val="D1786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206A3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8312EA"/>
    <w:multiLevelType w:val="hybridMultilevel"/>
    <w:tmpl w:val="C94C1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DE2D0E"/>
    <w:multiLevelType w:val="hybridMultilevel"/>
    <w:tmpl w:val="DF66D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3F3AAE"/>
    <w:multiLevelType w:val="hybridMultilevel"/>
    <w:tmpl w:val="F550A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0"/>
  </w:num>
  <w:num w:numId="4">
    <w:abstractNumId w:val="18"/>
  </w:num>
  <w:num w:numId="5">
    <w:abstractNumId w:val="7"/>
  </w:num>
  <w:num w:numId="6">
    <w:abstractNumId w:val="17"/>
  </w:num>
  <w:num w:numId="7">
    <w:abstractNumId w:val="12"/>
  </w:num>
  <w:num w:numId="8">
    <w:abstractNumId w:val="5"/>
  </w:num>
  <w:num w:numId="9">
    <w:abstractNumId w:val="11"/>
  </w:num>
  <w:num w:numId="10">
    <w:abstractNumId w:val="1"/>
  </w:num>
  <w:num w:numId="11">
    <w:abstractNumId w:val="21"/>
  </w:num>
  <w:num w:numId="12">
    <w:abstractNumId w:val="9"/>
  </w:num>
  <w:num w:numId="13">
    <w:abstractNumId w:val="3"/>
  </w:num>
  <w:num w:numId="14">
    <w:abstractNumId w:val="4"/>
  </w:num>
  <w:num w:numId="15">
    <w:abstractNumId w:val="22"/>
  </w:num>
  <w:num w:numId="16">
    <w:abstractNumId w:val="2"/>
  </w:num>
  <w:num w:numId="17">
    <w:abstractNumId w:val="13"/>
  </w:num>
  <w:num w:numId="18">
    <w:abstractNumId w:val="8"/>
  </w:num>
  <w:num w:numId="19">
    <w:abstractNumId w:val="10"/>
  </w:num>
  <w:num w:numId="20">
    <w:abstractNumId w:val="14"/>
  </w:num>
  <w:num w:numId="21">
    <w:abstractNumId w:val="6"/>
  </w:num>
  <w:num w:numId="22">
    <w:abstractNumId w:val="1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CE2"/>
    <w:rsid w:val="00001A8D"/>
    <w:rsid w:val="00010B51"/>
    <w:rsid w:val="00080AF3"/>
    <w:rsid w:val="000A0FD8"/>
    <w:rsid w:val="000A25A7"/>
    <w:rsid w:val="000C2DD6"/>
    <w:rsid w:val="000E5F51"/>
    <w:rsid w:val="000F2A6E"/>
    <w:rsid w:val="000F2E13"/>
    <w:rsid w:val="00103E11"/>
    <w:rsid w:val="00121575"/>
    <w:rsid w:val="00126F2B"/>
    <w:rsid w:val="00137C0F"/>
    <w:rsid w:val="0014270E"/>
    <w:rsid w:val="001440C5"/>
    <w:rsid w:val="0014465E"/>
    <w:rsid w:val="00145A6E"/>
    <w:rsid w:val="00167204"/>
    <w:rsid w:val="00181BF5"/>
    <w:rsid w:val="00194CC2"/>
    <w:rsid w:val="001C2C26"/>
    <w:rsid w:val="001C7440"/>
    <w:rsid w:val="001D28AA"/>
    <w:rsid w:val="001F209F"/>
    <w:rsid w:val="001F553B"/>
    <w:rsid w:val="002017B9"/>
    <w:rsid w:val="00222647"/>
    <w:rsid w:val="00250C2A"/>
    <w:rsid w:val="0026263D"/>
    <w:rsid w:val="00276A8F"/>
    <w:rsid w:val="00283BE0"/>
    <w:rsid w:val="002941D6"/>
    <w:rsid w:val="00296D89"/>
    <w:rsid w:val="002A2F26"/>
    <w:rsid w:val="002A3C95"/>
    <w:rsid w:val="002B0BA5"/>
    <w:rsid w:val="002C3F7C"/>
    <w:rsid w:val="002C4AF0"/>
    <w:rsid w:val="002C5FEB"/>
    <w:rsid w:val="002E7B6B"/>
    <w:rsid w:val="003034CA"/>
    <w:rsid w:val="00336B2C"/>
    <w:rsid w:val="00343EC8"/>
    <w:rsid w:val="00347A1A"/>
    <w:rsid w:val="00355F05"/>
    <w:rsid w:val="00357278"/>
    <w:rsid w:val="00361C76"/>
    <w:rsid w:val="003863FA"/>
    <w:rsid w:val="003B6017"/>
    <w:rsid w:val="003C304B"/>
    <w:rsid w:val="00402B48"/>
    <w:rsid w:val="004045E7"/>
    <w:rsid w:val="00415344"/>
    <w:rsid w:val="00476031"/>
    <w:rsid w:val="00481C21"/>
    <w:rsid w:val="004A488C"/>
    <w:rsid w:val="004D1883"/>
    <w:rsid w:val="004E2752"/>
    <w:rsid w:val="004E5087"/>
    <w:rsid w:val="004F25D1"/>
    <w:rsid w:val="005021DD"/>
    <w:rsid w:val="00503DBD"/>
    <w:rsid w:val="005433A7"/>
    <w:rsid w:val="00545122"/>
    <w:rsid w:val="0059373A"/>
    <w:rsid w:val="005A5754"/>
    <w:rsid w:val="005F347B"/>
    <w:rsid w:val="005F7CE2"/>
    <w:rsid w:val="00612A22"/>
    <w:rsid w:val="006331CF"/>
    <w:rsid w:val="006354B2"/>
    <w:rsid w:val="00652944"/>
    <w:rsid w:val="00656BA8"/>
    <w:rsid w:val="00681D51"/>
    <w:rsid w:val="006B11E7"/>
    <w:rsid w:val="006B4CA9"/>
    <w:rsid w:val="006C5F14"/>
    <w:rsid w:val="00703239"/>
    <w:rsid w:val="007552DD"/>
    <w:rsid w:val="00765C0B"/>
    <w:rsid w:val="00772AE2"/>
    <w:rsid w:val="007846A2"/>
    <w:rsid w:val="00786273"/>
    <w:rsid w:val="007928B2"/>
    <w:rsid w:val="0079505A"/>
    <w:rsid w:val="007B4057"/>
    <w:rsid w:val="007C0703"/>
    <w:rsid w:val="007D1981"/>
    <w:rsid w:val="007D4A9D"/>
    <w:rsid w:val="007E45FC"/>
    <w:rsid w:val="007F0835"/>
    <w:rsid w:val="0080566A"/>
    <w:rsid w:val="00816F05"/>
    <w:rsid w:val="00827876"/>
    <w:rsid w:val="00833106"/>
    <w:rsid w:val="00872B47"/>
    <w:rsid w:val="00890CFA"/>
    <w:rsid w:val="00892B45"/>
    <w:rsid w:val="008B277C"/>
    <w:rsid w:val="008D56EA"/>
    <w:rsid w:val="008E34C8"/>
    <w:rsid w:val="008E4B29"/>
    <w:rsid w:val="008F1A44"/>
    <w:rsid w:val="008F4BA5"/>
    <w:rsid w:val="0090456B"/>
    <w:rsid w:val="0090571E"/>
    <w:rsid w:val="00905E67"/>
    <w:rsid w:val="00917A39"/>
    <w:rsid w:val="00923CC5"/>
    <w:rsid w:val="00926B63"/>
    <w:rsid w:val="0094299C"/>
    <w:rsid w:val="009762A3"/>
    <w:rsid w:val="00990610"/>
    <w:rsid w:val="009A301D"/>
    <w:rsid w:val="009B179B"/>
    <w:rsid w:val="009C5AB7"/>
    <w:rsid w:val="009D2706"/>
    <w:rsid w:val="00A65ACD"/>
    <w:rsid w:val="00A7022C"/>
    <w:rsid w:val="00A75A46"/>
    <w:rsid w:val="00A86201"/>
    <w:rsid w:val="00A96650"/>
    <w:rsid w:val="00AC4C17"/>
    <w:rsid w:val="00AC5056"/>
    <w:rsid w:val="00AD0239"/>
    <w:rsid w:val="00AD2B83"/>
    <w:rsid w:val="00AD5BAF"/>
    <w:rsid w:val="00AF234B"/>
    <w:rsid w:val="00AF2F42"/>
    <w:rsid w:val="00B0660F"/>
    <w:rsid w:val="00B24ABC"/>
    <w:rsid w:val="00B438E8"/>
    <w:rsid w:val="00B52CE2"/>
    <w:rsid w:val="00B628B3"/>
    <w:rsid w:val="00B65B18"/>
    <w:rsid w:val="00B7725C"/>
    <w:rsid w:val="00BB18BF"/>
    <w:rsid w:val="00BC6784"/>
    <w:rsid w:val="00BD4032"/>
    <w:rsid w:val="00C04CB8"/>
    <w:rsid w:val="00C136C6"/>
    <w:rsid w:val="00C313DE"/>
    <w:rsid w:val="00C32125"/>
    <w:rsid w:val="00C3679C"/>
    <w:rsid w:val="00C547C3"/>
    <w:rsid w:val="00C74D7A"/>
    <w:rsid w:val="00C80E27"/>
    <w:rsid w:val="00C83BDD"/>
    <w:rsid w:val="00CA44B2"/>
    <w:rsid w:val="00CB5278"/>
    <w:rsid w:val="00CD4A36"/>
    <w:rsid w:val="00CE0FCF"/>
    <w:rsid w:val="00D20EA6"/>
    <w:rsid w:val="00D3715E"/>
    <w:rsid w:val="00D50F39"/>
    <w:rsid w:val="00D5522C"/>
    <w:rsid w:val="00D57A81"/>
    <w:rsid w:val="00D60977"/>
    <w:rsid w:val="00D72BF1"/>
    <w:rsid w:val="00D7523D"/>
    <w:rsid w:val="00DA49A2"/>
    <w:rsid w:val="00DB4C0A"/>
    <w:rsid w:val="00DF4F9F"/>
    <w:rsid w:val="00E163A7"/>
    <w:rsid w:val="00E501F9"/>
    <w:rsid w:val="00E63771"/>
    <w:rsid w:val="00E73772"/>
    <w:rsid w:val="00E82279"/>
    <w:rsid w:val="00E824B7"/>
    <w:rsid w:val="00E86FB6"/>
    <w:rsid w:val="00E93DAC"/>
    <w:rsid w:val="00EC0C3B"/>
    <w:rsid w:val="00EC0FB0"/>
    <w:rsid w:val="00ED7357"/>
    <w:rsid w:val="00F06948"/>
    <w:rsid w:val="00F17104"/>
    <w:rsid w:val="00F23A27"/>
    <w:rsid w:val="00F41843"/>
    <w:rsid w:val="00F542D7"/>
    <w:rsid w:val="00F838C1"/>
    <w:rsid w:val="00FA2EB2"/>
    <w:rsid w:val="00FB1928"/>
    <w:rsid w:val="00FB5421"/>
    <w:rsid w:val="00FD4756"/>
    <w:rsid w:val="00FE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06A5A"/>
  <w15:chartTrackingRefBased/>
  <w15:docId w15:val="{10D049A3-DA7E-4112-9F09-4C013A48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a5">
    <w:name w:val="footer"/>
    <w:basedOn w:val="a"/>
    <w:link w:val="a6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a7">
    <w:name w:val="List Paragraph"/>
    <w:basedOn w:val="a"/>
    <w:uiPriority w:val="34"/>
    <w:qFormat/>
    <w:rsid w:val="00BB18BF"/>
    <w:pPr>
      <w:ind w:left="720"/>
      <w:contextualSpacing/>
    </w:pPr>
    <w:rPr>
      <w:szCs w:val="40"/>
    </w:rPr>
  </w:style>
  <w:style w:type="character" w:styleId="a8">
    <w:name w:val="Hyperlink"/>
    <w:basedOn w:val="a0"/>
    <w:uiPriority w:val="99"/>
    <w:unhideWhenUsed/>
    <w:rsid w:val="002C5FEB"/>
    <w:rPr>
      <w:color w:val="0563C1" w:themeColor="hyperlink"/>
      <w:u w:val="single"/>
    </w:rPr>
  </w:style>
  <w:style w:type="paragraph" w:styleId="a9">
    <w:name w:val="No Spacing"/>
    <w:uiPriority w:val="1"/>
    <w:qFormat/>
    <w:rsid w:val="00890CFA"/>
    <w:pPr>
      <w:spacing w:after="0" w:line="240" w:lineRule="auto"/>
    </w:pPr>
    <w:rPr>
      <w:rFonts w:ascii="Angsana New" w:eastAsia="Angsana New" w:hAnsi="Angsana New" w:cs="Angsana New"/>
      <w:sz w:val="32"/>
      <w:szCs w:val="40"/>
    </w:rPr>
  </w:style>
  <w:style w:type="paragraph" w:styleId="aa">
    <w:name w:val="Normal (Web)"/>
    <w:basedOn w:val="a"/>
    <w:uiPriority w:val="99"/>
    <w:semiHidden/>
    <w:unhideWhenUsed/>
    <w:rsid w:val="00AF234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283BE0"/>
    <w:pPr>
      <w:spacing w:after="0" w:line="240" w:lineRule="auto"/>
    </w:pPr>
    <w:rPr>
      <w:rFonts w:ascii="Leelawadee" w:hAnsi="Leelawadee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283BE0"/>
    <w:rPr>
      <w:rFonts w:ascii="Leelawadee" w:eastAsia="Angsana New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ack-iwis.com/hq%20&#3649;&#3621;&#3632;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microsoft.com/office/2007/relationships/hdphoto" Target="media/hdphoto6.wd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hyperlink" Target="http://www.ipack-iwis.com/hq%20&#3649;&#3621;&#3632;" TargetMode="External"/><Relationship Id="rId29" Type="http://schemas.microsoft.com/office/2007/relationships/hdphoto" Target="media/hdphoto5.wdp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ipack-iwis.com/hq%20&#3649;&#3621;&#3632;" TargetMode="External"/><Relationship Id="rId32" Type="http://schemas.openxmlformats.org/officeDocument/2006/relationships/hyperlink" Target="http://www.ipack-iwis.com/hq%20&#3649;&#3621;&#3632;" TargetMode="External"/><Relationship Id="rId37" Type="http://schemas.microsoft.com/office/2007/relationships/hdphoto" Target="media/hdphoto7.wdp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4.wdp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tebook\Desktop\manual\I%20Wis%20Manual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226E0-A758-44C7-BBD8-6CB4E609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 (1).dotx</Template>
  <TotalTime>519</TotalTime>
  <Pages>16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arnon_ipack</cp:lastModifiedBy>
  <cp:revision>32</cp:revision>
  <cp:lastPrinted>2018-10-09T13:29:00Z</cp:lastPrinted>
  <dcterms:created xsi:type="dcterms:W3CDTF">2018-10-15T07:01:00Z</dcterms:created>
  <dcterms:modified xsi:type="dcterms:W3CDTF">2019-03-12T03:03:00Z</dcterms:modified>
</cp:coreProperties>
</file>