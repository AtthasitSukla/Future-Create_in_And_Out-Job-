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Default Extension="jpg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52944" w:rsidRDefault="00652944" w:rsidP="00652944">
      <w:pPr>
        <w:jc w:val="center"/>
      </w:pPr>
      <w:r w:rsidRPr="00652944">
        <w:rPr>
          <w:b/>
          <w:bCs/>
        </w:rPr>
        <w:t>Special Job</w:t>
      </w:r>
    </w:p>
    <w:p w:rsidR="00652944" w:rsidRPr="00652944" w:rsidRDefault="00652944" w:rsidP="00652944">
      <w:pPr>
        <w:jc w:val="center"/>
        <w:rPr>
          <w:b/>
          <w:bCs/>
        </w:rPr>
      </w:pPr>
      <w:r w:rsidRPr="00652944">
        <w:rPr>
          <w:b/>
          <w:bCs/>
        </w:rPr>
        <w:t>Packing Process.</w:t>
      </w:r>
    </w:p>
    <w:p w:rsidR="00AD0239" w:rsidRPr="00AD0239" w:rsidRDefault="00C547C3" w:rsidP="006B11E7">
      <w:pPr>
        <w:ind w:firstLine="360"/>
      </w:pPr>
      <w:r w:rsidRPr="00121575">
        <w:rPr>
          <w:rFonts w:hint="cs"/>
          <w:cs/>
        </w:rPr>
        <w:t xml:space="preserve">นิยามหรือความหมายของ </w:t>
      </w:r>
      <w:r w:rsidR="00652944">
        <w:rPr>
          <w:b/>
          <w:bCs/>
          <w:color w:val="0070C0"/>
        </w:rPr>
        <w:t>Packing process</w:t>
      </w:r>
      <w:r w:rsidR="006B11E7">
        <w:rPr>
          <w:b/>
          <w:bCs/>
          <w:color w:val="0070C0"/>
        </w:rPr>
        <w:t xml:space="preserve"> </w:t>
      </w:r>
      <w:r w:rsidRPr="00121575">
        <w:rPr>
          <w:rFonts w:hint="cs"/>
          <w:cs/>
        </w:rPr>
        <w:t xml:space="preserve">คือ </w:t>
      </w:r>
      <w:r w:rsidR="00652944">
        <w:rPr>
          <w:rFonts w:hint="cs"/>
          <w:cs/>
        </w:rPr>
        <w:t xml:space="preserve">ระบบที่ใช้ในการแพ็คงานหรือระบบที่เก็บบันทึกข้อมูลในการแพ็คงานของแต่ละ </w:t>
      </w:r>
      <w:r w:rsidR="00652944">
        <w:t>Job</w:t>
      </w:r>
    </w:p>
    <w:p w:rsidR="00C547C3" w:rsidRDefault="00C547C3" w:rsidP="00D50F39">
      <w:pPr>
        <w:jc w:val="center"/>
        <w:rPr>
          <w:rFonts w:hint="cs"/>
          <w:b/>
          <w:bCs/>
          <w:cs/>
        </w:rPr>
      </w:pPr>
      <w:r>
        <w:rPr>
          <w:rFonts w:hint="cs"/>
          <w:b/>
          <w:bCs/>
          <w:cs/>
        </w:rPr>
        <w:t>วิธีการใช้งานระบบ</w:t>
      </w:r>
      <w:r w:rsidR="00D50F39">
        <w:rPr>
          <w:rFonts w:hint="cs"/>
          <w:b/>
          <w:bCs/>
          <w:cs/>
        </w:rPr>
        <w:t xml:space="preserve"> </w:t>
      </w:r>
      <w:r w:rsidR="005F347B">
        <w:rPr>
          <w:b/>
          <w:bCs/>
        </w:rPr>
        <w:t xml:space="preserve"> </w:t>
      </w:r>
      <w:r w:rsidR="00652944" w:rsidRPr="00652944">
        <w:rPr>
          <w:b/>
          <w:bCs/>
          <w:color w:val="002060"/>
        </w:rPr>
        <w:t>Special</w:t>
      </w:r>
      <w:r w:rsidR="00652944" w:rsidRPr="00652944">
        <w:rPr>
          <w:rFonts w:hint="cs"/>
          <w:b/>
          <w:bCs/>
          <w:color w:val="002060"/>
          <w:cs/>
        </w:rPr>
        <w:t xml:space="preserve"> </w:t>
      </w:r>
      <w:r w:rsidR="00652944" w:rsidRPr="00652944">
        <w:rPr>
          <w:b/>
          <w:bCs/>
          <w:color w:val="002060"/>
        </w:rPr>
        <w:t>Packing</w:t>
      </w:r>
      <w:r w:rsidR="00652944" w:rsidRPr="00652944">
        <w:rPr>
          <w:rFonts w:hint="cs"/>
          <w:b/>
          <w:bCs/>
          <w:color w:val="002060"/>
          <w:cs/>
        </w:rPr>
        <w:t xml:space="preserve"> </w:t>
      </w:r>
      <w:r>
        <w:rPr>
          <w:rFonts w:hint="cs"/>
          <w:b/>
          <w:bCs/>
          <w:cs/>
        </w:rPr>
        <w:t>ให้ปฏิบัติ ดังนี้</w:t>
      </w:r>
    </w:p>
    <w:p w:rsidR="00BB18BF" w:rsidRDefault="00BB18BF" w:rsidP="00BB18BF">
      <w:pPr>
        <w:jc w:val="center"/>
        <w:rPr>
          <w:b/>
          <w:bCs/>
        </w:rPr>
      </w:pPr>
      <w:r>
        <w:rPr>
          <w:rFonts w:hint="cs"/>
          <w:b/>
          <w:bCs/>
          <w:cs/>
        </w:rPr>
        <w:t>เปิดโปรแกรมการใช้งาน</w:t>
      </w:r>
    </w:p>
    <w:p w:rsidR="00BB18BF" w:rsidRPr="001D28AA" w:rsidRDefault="00BB18BF" w:rsidP="00103E11">
      <w:pPr>
        <w:pStyle w:val="ListParagraph"/>
        <w:rPr>
          <w:szCs w:val="32"/>
        </w:rPr>
      </w:pPr>
      <w:r w:rsidRPr="001D28AA">
        <w:rPr>
          <w:rFonts w:hint="cs"/>
          <w:szCs w:val="32"/>
          <w:cs/>
        </w:rPr>
        <w:t xml:space="preserve">เปิดโปรแกรม </w:t>
      </w:r>
      <w:r w:rsidRPr="001D28AA">
        <w:rPr>
          <w:szCs w:val="32"/>
        </w:rPr>
        <w:t xml:space="preserve">Internet </w:t>
      </w:r>
    </w:p>
    <w:p w:rsidR="00481C21" w:rsidRPr="00481C21" w:rsidRDefault="00481C21" w:rsidP="00481C21">
      <w:pPr>
        <w:jc w:val="both"/>
      </w:pPr>
      <w:r>
        <w:rPr>
          <w:rFonts w:hint="cs"/>
          <w:cs/>
        </w:rPr>
        <w:t xml:space="preserve">จากนั้น ระบุ </w:t>
      </w:r>
      <w:r>
        <w:t xml:space="preserve">URL </w:t>
      </w:r>
      <w:r>
        <w:rPr>
          <w:rFonts w:hint="cs"/>
          <w:cs/>
        </w:rPr>
        <w:t xml:space="preserve">ของระบบ ในช่อง </w:t>
      </w:r>
      <w:r>
        <w:t>Address</w:t>
      </w:r>
      <w:r>
        <w:rPr>
          <w:rFonts w:hint="cs"/>
          <w:cs/>
        </w:rPr>
        <w:t>ใส่</w:t>
      </w:r>
      <w:r>
        <w:t xml:space="preserve"> </w:t>
      </w:r>
      <w:hyperlink r:id="rId8" w:history="1">
        <w:r w:rsidRPr="00D47BE4">
          <w:rPr>
            <w:rStyle w:val="Hyperlink"/>
          </w:rPr>
          <w:t xml:space="preserve">http://www.ipack-iwis.com/hq </w:t>
        </w:r>
        <w:r w:rsidRPr="00481C21">
          <w:rPr>
            <w:rStyle w:val="Hyperlink"/>
            <w:rFonts w:hint="cs"/>
            <w:color w:val="auto"/>
            <w:u w:val="none"/>
            <w:cs/>
          </w:rPr>
          <w:t>และ</w:t>
        </w:r>
      </w:hyperlink>
      <w:r>
        <w:rPr>
          <w:rFonts w:hint="cs"/>
          <w:cs/>
        </w:rPr>
        <w:t xml:space="preserve">กด </w:t>
      </w:r>
      <w:r>
        <w:t>Enter</w:t>
      </w:r>
    </w:p>
    <w:p w:rsidR="00D50F39" w:rsidRDefault="001D28AA" w:rsidP="00010B5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5871837" wp14:editId="1AB8C6AE">
                <wp:simplePos x="0" y="0"/>
                <wp:positionH relativeFrom="column">
                  <wp:posOffset>552119</wp:posOffset>
                </wp:positionH>
                <wp:positionV relativeFrom="paragraph">
                  <wp:posOffset>308610</wp:posOffset>
                </wp:positionV>
                <wp:extent cx="1270659" cy="118754"/>
                <wp:effectExtent l="0" t="0" r="24765" b="14605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59" cy="11875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01DD53" id="Rectangle 101" o:spid="_x0000_s1026" style="position:absolute;margin-left:43.45pt;margin-top:24.3pt;width:100.05pt;height:9.3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" filled="f" strokecolor="red" strokeweight="1pt">
                <v:stroke dashstyle="3 1"/>
              </v:rect>
            </w:pict>
          </mc:Fallback>
        </mc:AlternateContent>
      </w:r>
      <w:r w:rsidR="006C5F14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6512AFD5" wp14:editId="18F060EA">
                <wp:simplePos x="0" y="0"/>
                <wp:positionH relativeFrom="column">
                  <wp:posOffset>1002721</wp:posOffset>
                </wp:positionH>
                <wp:positionV relativeFrom="paragraph">
                  <wp:posOffset>447150</wp:posOffset>
                </wp:positionV>
                <wp:extent cx="428625" cy="276225"/>
                <wp:effectExtent l="38100" t="38100" r="28575" b="28575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8625" cy="27622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ysDash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D2E7F3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6" o:spid="_x0000_s1026" type="#_x0000_t32" style="position:absolute;margin-left:78.95pt;margin-top:35.2pt;width:33.75pt;height:21.75pt;flip:x 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" strokecolor="red" strokeweight="1pt">
                <v:stroke dashstyle="3 1" endarrow="block" joinstyle="miter"/>
              </v:shape>
            </w:pict>
          </mc:Fallback>
        </mc:AlternateContent>
      </w:r>
      <w:r w:rsidR="002A2F26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491BFBA8" wp14:editId="51924694">
                <wp:simplePos x="0" y="0"/>
                <wp:positionH relativeFrom="page">
                  <wp:align>center</wp:align>
                </wp:positionH>
                <wp:positionV relativeFrom="paragraph">
                  <wp:posOffset>542290</wp:posOffset>
                </wp:positionV>
                <wp:extent cx="2220686" cy="475013"/>
                <wp:effectExtent l="0" t="0" r="0" b="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20686" cy="475013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A2F26" w:rsidRPr="001D28AA" w:rsidRDefault="00481C21" w:rsidP="002A2F26">
                            <w:pPr>
                              <w:jc w:val="center"/>
                              <w:rPr>
                                <w:color w:val="FF0000"/>
                                <w:sz w:val="36"/>
                                <w:szCs w:val="36"/>
                              </w:rPr>
                            </w:pPr>
                            <w:r w:rsidRPr="001D28AA">
                              <w:rPr>
                                <w:color w:val="FF0000"/>
                                <w:sz w:val="36"/>
                                <w:szCs w:val="36"/>
                              </w:rPr>
                              <w:t>http://www.ipack-iwis.com/hq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1BFBA8" id="Rounded Rectangle 5" o:spid="_x0000_s1026" style="position:absolute;left:0;text-align:left;margin-left:0;margin-top:42.7pt;width:174.85pt;height:37.4pt;z-index:2516449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" filled="f" stroked="f" strokeweight="1pt">
                <v:stroke joinstyle="miter"/>
                <v:textbox>
                  <w:txbxContent>
                    <w:p w:rsidR="002A2F26" w:rsidRPr="001D28AA" w:rsidRDefault="00481C21" w:rsidP="002A2F26">
                      <w:pPr>
                        <w:jc w:val="center"/>
                        <w:rPr>
                          <w:color w:val="FF0000"/>
                          <w:sz w:val="36"/>
                          <w:szCs w:val="36"/>
                        </w:rPr>
                      </w:pPr>
                      <w:r w:rsidRPr="001D28AA">
                        <w:rPr>
                          <w:color w:val="FF0000"/>
                          <w:sz w:val="36"/>
                          <w:szCs w:val="36"/>
                        </w:rPr>
                        <w:t>http://www.ipack-iwis.com/hq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 w:rsidR="00BB18BF">
        <w:rPr>
          <w:noProof/>
        </w:rPr>
        <w:drawing>
          <wp:inline distT="0" distB="0" distL="0" distR="0" wp14:anchorId="434AB250" wp14:editId="23A790DD">
            <wp:extent cx="4561894" cy="2565070"/>
            <wp:effectExtent l="190500" t="190500" r="181610" b="1974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725" cy="256778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2F26" w:rsidRDefault="002A2F26" w:rsidP="00A86201">
      <w:pPr>
        <w:ind w:firstLine="720"/>
      </w:pPr>
      <w:r>
        <w:rPr>
          <w:rFonts w:hint="cs"/>
          <w:cs/>
        </w:rPr>
        <w:t xml:space="preserve">จากนั้นใส่ </w:t>
      </w:r>
      <w:r w:rsidRPr="002A2F26">
        <w:rPr>
          <w:color w:val="0070C0"/>
          <w:u w:val="single"/>
        </w:rPr>
        <w:t>ID</w:t>
      </w:r>
      <w:r>
        <w:t xml:space="preserve"> </w:t>
      </w:r>
      <w:r>
        <w:rPr>
          <w:rFonts w:hint="cs"/>
          <w:cs/>
        </w:rPr>
        <w:t xml:space="preserve">และ </w:t>
      </w:r>
      <w:r w:rsidRPr="002A2F26">
        <w:rPr>
          <w:color w:val="0070C0"/>
          <w:u w:val="single"/>
        </w:rPr>
        <w:t>Password</w:t>
      </w:r>
      <w:r>
        <w:t xml:space="preserve"> </w:t>
      </w:r>
      <w:r>
        <w:rPr>
          <w:rFonts w:hint="cs"/>
          <w:cs/>
        </w:rPr>
        <w:t xml:space="preserve">และกด </w:t>
      </w:r>
      <w:r w:rsidRPr="002A2F26">
        <w:rPr>
          <w:color w:val="0070C0"/>
          <w:u w:val="single"/>
        </w:rPr>
        <w:t>Log In</w:t>
      </w:r>
      <w:r>
        <w:t xml:space="preserve"> </w:t>
      </w:r>
      <w:r>
        <w:rPr>
          <w:rFonts w:hint="cs"/>
          <w:cs/>
        </w:rPr>
        <w:t>เพื่อเข้าสู่ระบบ</w:t>
      </w:r>
      <w:r>
        <w:t xml:space="preserve"> </w:t>
      </w:r>
    </w:p>
    <w:p w:rsidR="002A2F26" w:rsidRDefault="002A2F26" w:rsidP="002A2F26">
      <w:r>
        <w:t>ID</w:t>
      </w:r>
      <w:r>
        <w:tab/>
      </w:r>
      <w:r>
        <w:tab/>
        <w:t>: admin</w:t>
      </w:r>
    </w:p>
    <w:p w:rsidR="002A2F26" w:rsidRPr="00BB18BF" w:rsidRDefault="002A2F26" w:rsidP="002A2F26">
      <w:r>
        <w:t>Password</w:t>
      </w:r>
      <w:r>
        <w:tab/>
        <w:t xml:space="preserve">: Password </w:t>
      </w:r>
    </w:p>
    <w:p w:rsidR="00E73772" w:rsidRDefault="00C547C3" w:rsidP="00C547C3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1A23CBC9" wp14:editId="6A4D989C">
                <wp:simplePos x="0" y="0"/>
                <wp:positionH relativeFrom="column">
                  <wp:posOffset>2957195</wp:posOffset>
                </wp:positionH>
                <wp:positionV relativeFrom="paragraph">
                  <wp:posOffset>1943100</wp:posOffset>
                </wp:positionV>
                <wp:extent cx="314960" cy="177165"/>
                <wp:effectExtent l="0" t="0" r="27940" b="1333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960" cy="17716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4E4187" id="Rectangle 13" o:spid="_x0000_s1026" style="position:absolute;margin-left:232.85pt;margin-top:153pt;width:24.8pt;height:13.95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3DE49A86" wp14:editId="0608D835">
                <wp:simplePos x="0" y="0"/>
                <wp:positionH relativeFrom="column">
                  <wp:posOffset>1986280</wp:posOffset>
                </wp:positionH>
                <wp:positionV relativeFrom="paragraph">
                  <wp:posOffset>1557655</wp:posOffset>
                </wp:positionV>
                <wp:extent cx="1270635" cy="118745"/>
                <wp:effectExtent l="0" t="0" r="24765" b="146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D2B7837" id="Rectangle 12" o:spid="_x0000_s1026" style="position:absolute;margin-left:156.4pt;margin-top:122.65pt;width:100.05pt;height:9.3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1C5B0E59" wp14:editId="6C421C6F">
                <wp:simplePos x="0" y="0"/>
                <wp:positionH relativeFrom="column">
                  <wp:posOffset>1987246</wp:posOffset>
                </wp:positionH>
                <wp:positionV relativeFrom="paragraph">
                  <wp:posOffset>1344295</wp:posOffset>
                </wp:positionV>
                <wp:extent cx="1270635" cy="118745"/>
                <wp:effectExtent l="0" t="0" r="24765" b="1460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635" cy="118745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98D03E" id="Rectangle 11" o:spid="_x0000_s1026" style="position:absolute;margin-left:156.5pt;margin-top:105.85pt;width:100.05pt;height:9.35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" filled="f" strokecolor="red">
                <v:stroke dashstyle="3 1"/>
              </v:rect>
            </w:pict>
          </mc:Fallback>
        </mc:AlternateContent>
      </w:r>
      <w:r w:rsidR="002C5FEB">
        <w:rPr>
          <w:noProof/>
        </w:rPr>
        <w:drawing>
          <wp:inline distT="0" distB="0" distL="0" distR="0" wp14:anchorId="3F49BFB1" wp14:editId="0B4BBC66">
            <wp:extent cx="4607626" cy="2503170"/>
            <wp:effectExtent l="190500" t="190500" r="154940" b="1257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" r="-689" b="-1753"/>
                    <a:stretch/>
                  </pic:blipFill>
                  <pic:spPr bwMode="auto">
                    <a:xfrm>
                      <a:off x="0" y="0"/>
                      <a:ext cx="4625977" cy="25131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47C3" w:rsidRDefault="005F347B" w:rsidP="00010B51">
      <w:pPr>
        <w:ind w:firstLine="720"/>
      </w:pPr>
      <w:r>
        <w:rPr>
          <w:rFonts w:hint="cs"/>
          <w:cs/>
        </w:rPr>
        <w:t>จากนั้น</w:t>
      </w:r>
      <w:r w:rsidR="006C5F14">
        <w:rPr>
          <w:rFonts w:hint="cs"/>
          <w:cs/>
        </w:rPr>
        <w:t>ระบบจะเข้าสู่หน้ากระ</w:t>
      </w:r>
      <w:r w:rsidR="00C547C3">
        <w:rPr>
          <w:rFonts w:hint="cs"/>
          <w:cs/>
        </w:rPr>
        <w:t>บวนการ</w:t>
      </w:r>
      <w:r w:rsidR="00AD0239">
        <w:rPr>
          <w:rFonts w:hint="cs"/>
          <w:cs/>
        </w:rPr>
        <w:t xml:space="preserve"> การทำงาน</w:t>
      </w:r>
      <w:r w:rsidR="000A0FD8">
        <w:rPr>
          <w:rFonts w:hint="cs"/>
          <w:cs/>
        </w:rPr>
        <w:t>โดย</w:t>
      </w:r>
      <w:r w:rsidR="00D50F39">
        <w:rPr>
          <w:rFonts w:hint="cs"/>
          <w:cs/>
        </w:rPr>
        <w:t xml:space="preserve">ให้เลือกคลิกไอคอน </w:t>
      </w:r>
      <w:r w:rsidR="00652944">
        <w:t>Special Job</w:t>
      </w:r>
      <w:r w:rsidR="00D50F39">
        <w:t xml:space="preserve"> </w:t>
      </w:r>
      <w:r w:rsidR="00D50F39">
        <w:rPr>
          <w:rFonts w:hint="cs"/>
          <w:cs/>
        </w:rPr>
        <w:t>แล้ว</w:t>
      </w:r>
      <w:r w:rsidR="00010B51">
        <w:rPr>
          <w:rFonts w:hint="cs"/>
          <w:cs/>
        </w:rPr>
        <w:t xml:space="preserve">เลือกหัวข้อ </w:t>
      </w:r>
      <w:r w:rsidR="00652944">
        <w:t xml:space="preserve">Packing </w:t>
      </w:r>
      <w:r w:rsidR="000A0FD8">
        <w:rPr>
          <w:rFonts w:hint="cs"/>
          <w:cs/>
        </w:rPr>
        <w:t>ดังรูป</w:t>
      </w:r>
    </w:p>
    <w:p w:rsidR="00C547C3" w:rsidRDefault="000C2DD6" w:rsidP="000A0FD8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1072" behindDoc="0" locked="0" layoutInCell="1" allowOverlap="1" wp14:anchorId="4EFBC9F0" wp14:editId="2C7ED2CE">
                <wp:simplePos x="0" y="0"/>
                <wp:positionH relativeFrom="column">
                  <wp:posOffset>50658</wp:posOffset>
                </wp:positionH>
                <wp:positionV relativeFrom="paragraph">
                  <wp:posOffset>294934</wp:posOffset>
                </wp:positionV>
                <wp:extent cx="381663" cy="143124"/>
                <wp:effectExtent l="0" t="0" r="1841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14312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19D8D8" id="Rectangle 15" o:spid="_x0000_s1026" style="position:absolute;margin-left:4pt;margin-top:23.2pt;width:30.05pt;height:11.25pt;z-index: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439251AC" wp14:editId="5F5406F4">
                <wp:simplePos x="0" y="0"/>
                <wp:positionH relativeFrom="column">
                  <wp:posOffset>116366</wp:posOffset>
                </wp:positionH>
                <wp:positionV relativeFrom="paragraph">
                  <wp:posOffset>473056</wp:posOffset>
                </wp:positionV>
                <wp:extent cx="254442" cy="63611"/>
                <wp:effectExtent l="0" t="0" r="12700" b="1270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442" cy="63611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94CF77" id="Rectangle 22" o:spid="_x0000_s1026" style="position:absolute;margin-left:9.15pt;margin-top:37.25pt;width:20.05pt;height:5pt;z-index:25197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" filled="f" strokecolor="red" strokeweight=".25pt">
                <v:stroke dashstyle="dash"/>
              </v:rect>
            </w:pict>
          </mc:Fallback>
        </mc:AlternateContent>
      </w:r>
      <w:r w:rsidR="009B179B">
        <w:rPr>
          <w:noProof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F6B07CB" wp14:editId="7816F838">
                <wp:simplePos x="0" y="0"/>
                <wp:positionH relativeFrom="column">
                  <wp:posOffset>449248</wp:posOffset>
                </wp:positionH>
                <wp:positionV relativeFrom="paragraph">
                  <wp:posOffset>463521</wp:posOffset>
                </wp:positionV>
                <wp:extent cx="238539" cy="58365"/>
                <wp:effectExtent l="19050" t="57150" r="28575" b="3746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8539" cy="58365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572E1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5.35pt;margin-top:36.5pt;width:18.8pt;height:4.6pt;flip:x y;z-index:25197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" strokecolor="red" strokeweight="1pt">
                <v:stroke endarrow="block" joinstyle="miter"/>
              </v:shape>
            </w:pict>
          </mc:Fallback>
        </mc:AlternateContent>
      </w:r>
      <w:r w:rsidR="009B179B"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A8A0082" wp14:editId="2B42584A">
                <wp:simplePos x="0" y="0"/>
                <wp:positionH relativeFrom="column">
                  <wp:posOffset>389641</wp:posOffset>
                </wp:positionH>
                <wp:positionV relativeFrom="paragraph">
                  <wp:posOffset>82660</wp:posOffset>
                </wp:positionV>
                <wp:extent cx="178130" cy="93304"/>
                <wp:effectExtent l="38100" t="0" r="31750" b="5969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8130" cy="93304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rgbClr val="FF0000"/>
                          </a:solidFill>
                          <a:prstDash val="solid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13C76" id="Straight Arrow Connector 16" o:spid="_x0000_s1026" type="#_x0000_t32" style="position:absolute;margin-left:30.7pt;margin-top:6.5pt;width:14.05pt;height:7.35pt;flip:x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" strokecolor="red" strokeweight="1pt">
                <v:stroke endarrow="block" joinstyle="miter"/>
              </v:shape>
            </w:pict>
          </mc:Fallback>
        </mc:AlternateContent>
      </w:r>
      <w:r w:rsidR="009B179B">
        <w:rPr>
          <w:noProof/>
        </w:rPr>
        <w:drawing>
          <wp:inline distT="0" distB="0" distL="0" distR="0" wp14:anchorId="13AC06E3" wp14:editId="5A2FB12D">
            <wp:extent cx="5136543" cy="2615979"/>
            <wp:effectExtent l="57150" t="57150" r="121285" b="1085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603" t="5361" r="2032" b="6451"/>
                    <a:stretch/>
                  </pic:blipFill>
                  <pic:spPr bwMode="auto">
                    <a:xfrm>
                      <a:off x="0" y="0"/>
                      <a:ext cx="5137200" cy="261631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B179B">
        <w:rPr>
          <w:noProof/>
        </w:rPr>
        <w:t xml:space="preserve"> </w:t>
      </w:r>
      <w:r w:rsidR="00010B51">
        <w:rPr>
          <w:noProof/>
        </w:rPr>
        <w:t xml:space="preserve"> </w:t>
      </w:r>
    </w:p>
    <w:p w:rsidR="009B179B" w:rsidRDefault="009B179B" w:rsidP="009B179B">
      <w:pPr>
        <w:jc w:val="center"/>
        <w:rPr>
          <w:noProof/>
        </w:rPr>
      </w:pPr>
    </w:p>
    <w:p w:rsidR="009B179B" w:rsidRDefault="00010B51" w:rsidP="009B179B">
      <w:pPr>
        <w:jc w:val="center"/>
        <w:rPr>
          <w:rFonts w:hint="cs"/>
          <w:noProof/>
        </w:rPr>
      </w:pPr>
      <w:r>
        <w:rPr>
          <w:rFonts w:hint="cs"/>
          <w:noProof/>
          <w:cs/>
        </w:rPr>
        <w:t>จากนั้น ระบบจะ</w:t>
      </w:r>
      <w:r w:rsidR="009B179B">
        <w:rPr>
          <w:rFonts w:hint="cs"/>
          <w:noProof/>
          <w:cs/>
        </w:rPr>
        <w:t>แสดงหน้ากระบวนการแพ็คงานขึ้นมา</w:t>
      </w:r>
    </w:p>
    <w:p w:rsidR="009B179B" w:rsidRDefault="009B179B" w:rsidP="009762A3">
      <w:pPr>
        <w:jc w:val="center"/>
        <w:rPr>
          <w:b/>
          <w:bCs/>
          <w:noProof/>
        </w:rPr>
      </w:pPr>
    </w:p>
    <w:p w:rsidR="00010B51" w:rsidRDefault="00FB1928" w:rsidP="009B179B">
      <w:pPr>
        <w:jc w:val="center"/>
        <w:rPr>
          <w:b/>
          <w:bCs/>
          <w:noProof/>
        </w:rPr>
      </w:pPr>
      <w:r>
        <w:rPr>
          <w:rFonts w:hint="cs"/>
          <w:b/>
          <w:bCs/>
          <w:noProof/>
          <w:cs/>
        </w:rPr>
        <w:t>จากนั้นวิธีการใช้งาน</w:t>
      </w:r>
      <w:r w:rsidR="004E5087" w:rsidRPr="004E5087">
        <w:rPr>
          <w:rFonts w:hint="cs"/>
          <w:b/>
          <w:bCs/>
          <w:noProof/>
          <w:cs/>
        </w:rPr>
        <w:t>ให้ปฏิบัติ ดังนี้</w:t>
      </w:r>
    </w:p>
    <w:p w:rsidR="009B179B" w:rsidRDefault="009B179B" w:rsidP="000C2DD6">
      <w:pPr>
        <w:rPr>
          <w:b/>
          <w:bCs/>
          <w:noProof/>
        </w:rPr>
      </w:pPr>
    </w:p>
    <w:p w:rsidR="009B179B" w:rsidRPr="009B179B" w:rsidRDefault="009B179B" w:rsidP="009B179B">
      <w:pPr>
        <w:pStyle w:val="ListParagraph"/>
        <w:numPr>
          <w:ilvl w:val="0"/>
          <w:numId w:val="19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lastRenderedPageBreak/>
        <w:t>สแกน</w:t>
      </w:r>
      <w:r w:rsidRPr="009B179B">
        <w:rPr>
          <w:rFonts w:hint="cs"/>
          <w:b/>
          <w:bCs/>
          <w:noProof/>
          <w:szCs w:val="32"/>
          <w:cs/>
        </w:rPr>
        <w:t>รหัสพนักงานที่ทำการแพ็คงาน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 xml:space="preserve">ลงในช่อง </w:t>
      </w:r>
      <w:r>
        <w:rPr>
          <w:b/>
          <w:bCs/>
          <w:noProof/>
          <w:szCs w:val="32"/>
        </w:rPr>
        <w:t>Scan ID:</w:t>
      </w:r>
    </w:p>
    <w:p w:rsidR="00361C76" w:rsidRDefault="009B179B" w:rsidP="009B179B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81824" behindDoc="0" locked="0" layoutInCell="1" allowOverlap="1" wp14:anchorId="1EFD2DAE" wp14:editId="71CE3F01">
                <wp:simplePos x="0" y="0"/>
                <wp:positionH relativeFrom="column">
                  <wp:posOffset>1046783</wp:posOffset>
                </wp:positionH>
                <wp:positionV relativeFrom="paragraph">
                  <wp:posOffset>135397</wp:posOffset>
                </wp:positionV>
                <wp:extent cx="1868557" cy="166922"/>
                <wp:effectExtent l="0" t="0" r="17780" b="2413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8557" cy="1669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39F136" id="Rectangle 8" o:spid="_x0000_s1026" style="position:absolute;margin-left:82.4pt;margin-top:10.65pt;width:147.15pt;height:13.15pt;z-index:25198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" filled="f" strokecolor="red" strokeweight=".25pt">
                <v:stroke dashstyle="dash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1BD883C" wp14:editId="16863C05">
            <wp:extent cx="5023956" cy="2146300"/>
            <wp:effectExtent l="57150" t="57150" r="120015" b="1206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3316" t="15546" r="1441" b="12091"/>
                    <a:stretch/>
                  </pic:blipFill>
                  <pic:spPr bwMode="auto">
                    <a:xfrm>
                      <a:off x="0" y="0"/>
                      <a:ext cx="5025213" cy="2146837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179B" w:rsidRDefault="009B179B" w:rsidP="009B179B">
      <w:pPr>
        <w:pStyle w:val="ListParagraph"/>
        <w:numPr>
          <w:ilvl w:val="0"/>
          <w:numId w:val="19"/>
        </w:numPr>
        <w:rPr>
          <w:b/>
          <w:bCs/>
          <w:noProof/>
          <w:szCs w:val="32"/>
        </w:rPr>
      </w:pPr>
      <w:r>
        <w:rPr>
          <w:rFonts w:hint="cs"/>
          <w:b/>
          <w:bCs/>
          <w:noProof/>
          <w:szCs w:val="32"/>
          <w:cs/>
        </w:rPr>
        <w:t>สแกน</w:t>
      </w:r>
      <w:r>
        <w:rPr>
          <w:b/>
          <w:bCs/>
          <w:noProof/>
          <w:szCs w:val="32"/>
        </w:rPr>
        <w:t xml:space="preserve"> </w:t>
      </w:r>
      <w:r>
        <w:rPr>
          <w:rFonts w:hint="cs"/>
          <w:b/>
          <w:bCs/>
          <w:noProof/>
          <w:szCs w:val="32"/>
          <w:cs/>
        </w:rPr>
        <w:t>หมายเลขเอกสารสั่งงาน</w:t>
      </w:r>
      <w:r w:rsidR="00E93DAC">
        <w:rPr>
          <w:rFonts w:hint="cs"/>
          <w:b/>
          <w:bCs/>
          <w:noProof/>
          <w:szCs w:val="32"/>
          <w:cs/>
        </w:rPr>
        <w:t xml:space="preserve">ลงในช่อง </w:t>
      </w:r>
      <w:r w:rsidR="00E93DAC">
        <w:rPr>
          <w:b/>
          <w:bCs/>
          <w:noProof/>
          <w:szCs w:val="32"/>
        </w:rPr>
        <w:t xml:space="preserve">Job ID: </w:t>
      </w:r>
    </w:p>
    <w:p w:rsidR="00E93DAC" w:rsidRPr="000A25A7" w:rsidRDefault="00E93DAC" w:rsidP="00E63771">
      <w:pPr>
        <w:ind w:firstLine="360"/>
        <w:rPr>
          <w:rFonts w:hint="cs"/>
          <w:noProof/>
          <w:cs/>
        </w:rPr>
      </w:pPr>
      <w:r w:rsidRPr="000A25A7">
        <w:rPr>
          <w:rFonts w:hint="cs"/>
          <w:noProof/>
          <w:cs/>
        </w:rPr>
        <w:t xml:space="preserve">จากนั้น ระบบจะโชว์ </w:t>
      </w:r>
      <w:r w:rsidRPr="000A25A7">
        <w:rPr>
          <w:noProof/>
        </w:rPr>
        <w:t xml:space="preserve">Job Data </w:t>
      </w:r>
      <w:r w:rsidRPr="000A25A7">
        <w:rPr>
          <w:rFonts w:hint="cs"/>
          <w:noProof/>
          <w:cs/>
        </w:rPr>
        <w:t xml:space="preserve">ขึ้นมาบอกสถาณะต่างๆ ว่าเป็นงานประเภทใด ลูกค้าไหน ใครเป็นผู้ดูแล </w:t>
      </w:r>
      <w:r w:rsidRPr="000A25A7">
        <w:rPr>
          <w:noProof/>
        </w:rPr>
        <w:t xml:space="preserve">Job </w:t>
      </w:r>
      <w:r w:rsidRPr="000A25A7">
        <w:rPr>
          <w:rFonts w:hint="cs"/>
          <w:noProof/>
          <w:cs/>
        </w:rPr>
        <w:t xml:space="preserve">นี้ </w:t>
      </w:r>
      <w:r w:rsidR="00E63771" w:rsidRPr="000A25A7">
        <w:rPr>
          <w:rFonts w:hint="cs"/>
          <w:noProof/>
          <w:cs/>
        </w:rPr>
        <w:t>งานรับมาวันไหนแหละโหลดเมื่อไหร่</w:t>
      </w:r>
    </w:p>
    <w:p w:rsidR="00E93DAC" w:rsidRPr="00276A8F" w:rsidRDefault="00276A8F" w:rsidP="00E93DAC">
      <w:pPr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3872" behindDoc="0" locked="0" layoutInCell="1" allowOverlap="1" wp14:anchorId="3CA8AC96" wp14:editId="2DF1D128">
                <wp:simplePos x="0" y="0"/>
                <wp:positionH relativeFrom="page">
                  <wp:align>center</wp:align>
                </wp:positionH>
                <wp:positionV relativeFrom="paragraph">
                  <wp:posOffset>364159</wp:posOffset>
                </wp:positionV>
                <wp:extent cx="1327868" cy="198782"/>
                <wp:effectExtent l="0" t="0" r="24765" b="1079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9878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056D42" id="Rectangle 14" o:spid="_x0000_s1026" style="position:absolute;margin-left:0;margin-top:28.65pt;width:104.55pt;height:15.65pt;z-index:25198387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" filled="f" strokecolor="red" strokeweight=".25pt">
                <v:stroke dashstyle="dash"/>
                <w10:wrap anchorx="page"/>
              </v:rect>
            </w:pict>
          </mc:Fallback>
        </mc:AlternateContent>
      </w:r>
      <w:r w:rsidR="00E63771"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63C871FC" wp14:editId="1BC9C151">
                <wp:simplePos x="0" y="0"/>
                <wp:positionH relativeFrom="margin">
                  <wp:posOffset>846814</wp:posOffset>
                </wp:positionH>
                <wp:positionV relativeFrom="paragraph">
                  <wp:posOffset>617579</wp:posOffset>
                </wp:positionV>
                <wp:extent cx="1327868" cy="1208598"/>
                <wp:effectExtent l="0" t="0" r="24765" b="107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7868" cy="1208598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5934C" id="Rectangle 17" o:spid="_x0000_s1026" style="position:absolute;margin-left:66.7pt;margin-top:48.65pt;width:104.55pt;height:95.1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="00E93DAC" w:rsidRPr="00276A8F">
        <w:rPr>
          <w:b/>
          <w:bCs/>
          <w:noProof/>
        </w:rPr>
        <w:drawing>
          <wp:inline distT="0" distB="0" distL="0" distR="0" wp14:anchorId="3D0C27D9" wp14:editId="591E1A77">
            <wp:extent cx="5071476" cy="2122336"/>
            <wp:effectExtent l="57150" t="57150" r="110490" b="1066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959" t="16351" r="1894" b="12091"/>
                    <a:stretch/>
                  </pic:blipFill>
                  <pic:spPr bwMode="auto">
                    <a:xfrm>
                      <a:off x="0" y="0"/>
                      <a:ext cx="5072924" cy="21229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B63" w:rsidRPr="00276A8F" w:rsidRDefault="005433A7" w:rsidP="00276A8F">
      <w:pPr>
        <w:ind w:firstLine="720"/>
        <w:rPr>
          <w:rFonts w:hint="cs"/>
          <w:noProof/>
          <w:cs/>
        </w:rPr>
      </w:pPr>
      <w:r w:rsidRPr="00276A8F">
        <w:rPr>
          <w:rFonts w:hint="cs"/>
          <w:noProof/>
          <w:cs/>
        </w:rPr>
        <w:t>และโชว์สถานะ</w:t>
      </w:r>
      <w:r w:rsidR="00276A8F" w:rsidRPr="00276A8F">
        <w:rPr>
          <w:noProof/>
        </w:rPr>
        <w:t xml:space="preserve"> Job Detail </w:t>
      </w:r>
      <w:r w:rsidR="00276A8F" w:rsidRPr="00276A8F">
        <w:rPr>
          <w:rFonts w:hint="cs"/>
          <w:noProof/>
          <w:cs/>
        </w:rPr>
        <w:t xml:space="preserve">ว่างานที่ต้องแพ็คและจัด มีกี่รายการ พาสนัมเบอร์อะไร จำนวนเท่าไหร่ ดังรูป </w:t>
      </w:r>
    </w:p>
    <w:p w:rsidR="005433A7" w:rsidRDefault="00276A8F" w:rsidP="00E93DAC">
      <w:pPr>
        <w:rPr>
          <w:b/>
          <w:bCs/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586062AB" wp14:editId="04B62400">
                <wp:simplePos x="0" y="0"/>
                <wp:positionH relativeFrom="margin">
                  <wp:posOffset>825691</wp:posOffset>
                </wp:positionH>
                <wp:positionV relativeFrom="paragraph">
                  <wp:posOffset>832286</wp:posOffset>
                </wp:positionV>
                <wp:extent cx="4312266" cy="320722"/>
                <wp:effectExtent l="0" t="0" r="12700" b="222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2266" cy="32072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8AF0F7" id="Rectangle 19" o:spid="_x0000_s1026" style="position:absolute;margin-left:65pt;margin-top:65.55pt;width:339.55pt;height:25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" filled="f" strokecolor="red" strokeweight=".25pt">
                <v:stroke dashstyle="dash"/>
                <w10:wrap anchorx="margin"/>
              </v:rect>
            </w:pict>
          </mc:Fallback>
        </mc:AlternateContent>
      </w:r>
      <w:r w:rsidR="005433A7">
        <w:rPr>
          <w:noProof/>
        </w:rPr>
        <w:drawing>
          <wp:inline distT="0" distB="0" distL="0" distR="0" wp14:anchorId="232F8E4D" wp14:editId="27FFFF6E">
            <wp:extent cx="5124734" cy="1322701"/>
            <wp:effectExtent l="57150" t="57150" r="114300" b="1066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48" t="28062" r="1244" b="27303"/>
                    <a:stretch/>
                  </pic:blipFill>
                  <pic:spPr bwMode="auto">
                    <a:xfrm>
                      <a:off x="0" y="0"/>
                      <a:ext cx="5150201" cy="132927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A8F" w:rsidRDefault="00276A8F" w:rsidP="00276A8F">
      <w:pPr>
        <w:jc w:val="center"/>
        <w:rPr>
          <w:noProof/>
        </w:rPr>
      </w:pPr>
      <w:r w:rsidRPr="00276A8F">
        <w:rPr>
          <w:rFonts w:hint="cs"/>
          <w:noProof/>
          <w:cs/>
        </w:rPr>
        <w:lastRenderedPageBreak/>
        <w:t>จานั้น</w:t>
      </w:r>
      <w:r>
        <w:rPr>
          <w:rFonts w:hint="cs"/>
          <w:noProof/>
          <w:cs/>
        </w:rPr>
        <w:t xml:space="preserve"> ให้ทำการถ่ายรูปตามขั้นตอน การแพ็คงาน ในแต่ละ </w:t>
      </w:r>
      <w:r>
        <w:rPr>
          <w:noProof/>
        </w:rPr>
        <w:t xml:space="preserve">Job </w:t>
      </w:r>
      <w:r>
        <w:rPr>
          <w:rFonts w:hint="cs"/>
          <w:noProof/>
          <w:cs/>
        </w:rPr>
        <w:t>ดังรูป</w:t>
      </w:r>
    </w:p>
    <w:p w:rsidR="00276A8F" w:rsidRDefault="00276A8F" w:rsidP="00276A8F">
      <w:pPr>
        <w:jc w:val="center"/>
        <w:rPr>
          <w:noProof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3B12475F" wp14:editId="4748E8B2">
                <wp:simplePos x="0" y="0"/>
                <wp:positionH relativeFrom="margin">
                  <wp:posOffset>552734</wp:posOffset>
                </wp:positionH>
                <wp:positionV relativeFrom="paragraph">
                  <wp:posOffset>80162</wp:posOffset>
                </wp:positionV>
                <wp:extent cx="4067033" cy="2060584"/>
                <wp:effectExtent l="0" t="0" r="10160" b="158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67033" cy="2060584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6CDF1" id="Rectangle 23" o:spid="_x0000_s1026" style="position:absolute;margin-left:43.5pt;margin-top:6.3pt;width:320.25pt;height:162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4F369D80" wp14:editId="20DF4B13">
            <wp:extent cx="4223982" cy="2122227"/>
            <wp:effectExtent l="57150" t="57150" r="120015" b="1066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7590" t="15411" r="2347" b="13050"/>
                    <a:stretch/>
                  </pic:blipFill>
                  <pic:spPr bwMode="auto">
                    <a:xfrm>
                      <a:off x="0" y="0"/>
                      <a:ext cx="4224295" cy="2122384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6A8F" w:rsidRDefault="00276A8F" w:rsidP="00276A8F">
      <w:pPr>
        <w:ind w:firstLine="720"/>
        <w:rPr>
          <w:rFonts w:ascii="Tahoma" w:eastAsia="Times New Roman" w:hAnsi="Tahoma" w:cs="Tahoma"/>
          <w:color w:val="E73C3C"/>
          <w:sz w:val="24"/>
          <w:szCs w:val="24"/>
        </w:rPr>
      </w:pPr>
      <w:r>
        <w:rPr>
          <w:rFonts w:hint="cs"/>
          <w:noProof/>
          <w:cs/>
        </w:rPr>
        <w:t xml:space="preserve">จากนั้น ให้ทำการสแกน ปิดเคส โดยสแกนที่ เอกสารใบ </w:t>
      </w:r>
      <w:r>
        <w:rPr>
          <w:noProof/>
        </w:rPr>
        <w:t xml:space="preserve">Job </w:t>
      </w:r>
      <w:r>
        <w:rPr>
          <w:rFonts w:hint="cs"/>
          <w:noProof/>
          <w:cs/>
        </w:rPr>
        <w:t xml:space="preserve">สั่งงาน ลงในช่อง </w:t>
      </w:r>
    </w:p>
    <w:p w:rsidR="00276A8F" w:rsidRDefault="00276A8F" w:rsidP="00276A8F">
      <w:pPr>
        <w:rPr>
          <w:rFonts w:ascii="Tahoma" w:eastAsia="Times New Roman" w:hAnsi="Tahoma" w:cs="Tahoma"/>
          <w:color w:val="E73C3C"/>
          <w:sz w:val="24"/>
          <w:szCs w:val="24"/>
        </w:rPr>
      </w:pPr>
      <w:r w:rsidRPr="00276A8F">
        <w:rPr>
          <w:rFonts w:ascii="Tahoma" w:eastAsia="Times New Roman" w:hAnsi="Tahoma" w:cs="Tahoma"/>
          <w:color w:val="E73C3C"/>
          <w:sz w:val="24"/>
          <w:szCs w:val="24"/>
        </w:rPr>
        <w:t>Close Packing Scan Job ID:</w:t>
      </w:r>
      <w:r>
        <w:rPr>
          <w:rFonts w:ascii="Tahoma" w:eastAsia="Times New Roman" w:hAnsi="Tahoma" w:cs="Tahoma"/>
          <w:color w:val="E73C3C"/>
          <w:sz w:val="24"/>
          <w:szCs w:val="24"/>
        </w:rPr>
        <w:t xml:space="preserve"> ………………………………</w:t>
      </w:r>
      <w:proofErr w:type="gramStart"/>
      <w:r>
        <w:rPr>
          <w:rFonts w:ascii="Tahoma" w:eastAsia="Times New Roman" w:hAnsi="Tahoma" w:cs="Tahoma"/>
          <w:color w:val="E73C3C"/>
          <w:sz w:val="24"/>
          <w:szCs w:val="24"/>
        </w:rPr>
        <w:t>…..</w:t>
      </w:r>
      <w:proofErr w:type="gramEnd"/>
    </w:p>
    <w:p w:rsidR="00276A8F" w:rsidRDefault="00276A8F" w:rsidP="00276A8F">
      <w:pPr>
        <w:jc w:val="center"/>
        <w:rPr>
          <w:rFonts w:ascii="Tahoma" w:eastAsia="Times New Roman" w:hAnsi="Tahoma" w:cs="Tahoma"/>
          <w:sz w:val="24"/>
          <w:szCs w:val="24"/>
        </w:rPr>
      </w:pPr>
      <w:r w:rsidRPr="00276A8F"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992064" behindDoc="0" locked="0" layoutInCell="1" allowOverlap="1" wp14:anchorId="630CA63A" wp14:editId="7751F155">
                <wp:simplePos x="0" y="0"/>
                <wp:positionH relativeFrom="margin">
                  <wp:posOffset>934872</wp:posOffset>
                </wp:positionH>
                <wp:positionV relativeFrom="paragraph">
                  <wp:posOffset>1756012</wp:posOffset>
                </wp:positionV>
                <wp:extent cx="1801504" cy="197892"/>
                <wp:effectExtent l="0" t="0" r="27305" b="12065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504" cy="197892"/>
                        </a:xfrm>
                        <a:prstGeom prst="rect">
                          <a:avLst/>
                        </a:prstGeom>
                        <a:noFill/>
                        <a:ln w="3175">
                          <a:solidFill>
                            <a:srgbClr val="FF0000"/>
                          </a:solidFill>
                          <a:prstDash val="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ED4B7E" id="Rectangle 24" o:spid="_x0000_s1026" style="position:absolute;margin-left:73.6pt;margin-top:138.25pt;width:141.85pt;height:15.6pt;z-index:251992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" filled="f" strokecolor="red" strokeweight=".25pt">
                <v:stroke dashstyle="dash"/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F063DA7" wp14:editId="58E6B67E">
            <wp:extent cx="4319516" cy="1972101"/>
            <wp:effectExtent l="57150" t="57150" r="119380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072" t="22772" r="1055" b="10750"/>
                    <a:stretch/>
                  </pic:blipFill>
                  <pic:spPr bwMode="auto">
                    <a:xfrm>
                      <a:off x="0" y="0"/>
                      <a:ext cx="4319825" cy="197224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76A8F" w:rsidRPr="00276A8F" w:rsidRDefault="00276A8F" w:rsidP="00276A8F">
      <w:pPr>
        <w:jc w:val="center"/>
        <w:rPr>
          <w:rFonts w:ascii="Tahoma" w:eastAsia="Times New Roman" w:hAnsi="Tahoma" w:cs="Tahoma"/>
          <w:sz w:val="24"/>
          <w:szCs w:val="24"/>
        </w:rPr>
      </w:pPr>
      <w:r>
        <w:rPr>
          <w:rFonts w:ascii="Tahoma" w:eastAsia="Times New Roman" w:hAnsi="Tahoma" w:cs="Tahoma" w:hint="cs"/>
          <w:sz w:val="24"/>
          <w:szCs w:val="24"/>
          <w:cs/>
        </w:rPr>
        <w:t>จบการทำงาน</w:t>
      </w:r>
      <w:r w:rsidR="007552DD">
        <w:rPr>
          <w:rFonts w:ascii="Tahoma" w:eastAsia="Times New Roman" w:hAnsi="Tahoma" w:cs="Tahoma" w:hint="cs"/>
          <w:sz w:val="24"/>
          <w:szCs w:val="24"/>
          <w:cs/>
        </w:rPr>
        <w:t xml:space="preserve"> </w:t>
      </w:r>
      <w:r w:rsidR="007552DD">
        <w:rPr>
          <w:rFonts w:ascii="Tahoma" w:eastAsia="Times New Roman" w:hAnsi="Tahoma" w:cs="Tahoma"/>
          <w:sz w:val="24"/>
          <w:szCs w:val="24"/>
        </w:rPr>
        <w:t>packing</w:t>
      </w:r>
    </w:p>
    <w:p w:rsidR="00276A8F" w:rsidRPr="00276A8F" w:rsidRDefault="00276A8F" w:rsidP="00276A8F">
      <w:pPr>
        <w:rPr>
          <w:rFonts w:hint="cs"/>
          <w:noProof/>
          <w:cs/>
        </w:rPr>
      </w:pPr>
    </w:p>
    <w:p w:rsidR="00276A8F" w:rsidRPr="00E93DAC" w:rsidRDefault="00276A8F" w:rsidP="00E93DAC">
      <w:pPr>
        <w:rPr>
          <w:rFonts w:hint="cs"/>
          <w:b/>
          <w:bCs/>
          <w:noProof/>
          <w:cs/>
        </w:rPr>
      </w:pPr>
    </w:p>
    <w:p w:rsidR="009B179B" w:rsidRDefault="009B179B" w:rsidP="009B179B">
      <w:pPr>
        <w:rPr>
          <w:noProof/>
        </w:rPr>
      </w:pPr>
    </w:p>
    <w:p w:rsidR="00361C76" w:rsidRPr="00361C76" w:rsidRDefault="00361C76" w:rsidP="00545122">
      <w:pPr>
        <w:rPr>
          <w:noProof/>
          <w:cs/>
        </w:rPr>
      </w:pPr>
    </w:p>
    <w:sectPr w:rsidR="00361C76" w:rsidRPr="00361C76" w:rsidSect="00F41843">
      <w:headerReference w:type="default" r:id="rId20"/>
      <w:footerReference w:type="default" r:id="rId21"/>
      <w:pgSz w:w="11909" w:h="16834" w:code="9"/>
      <w:pgMar w:top="1440" w:right="1440" w:bottom="1440" w:left="2160" w:header="720" w:footer="72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65ACD" w:rsidRDefault="00A65ACD" w:rsidP="007928B2">
      <w:pPr>
        <w:spacing w:after="0" w:line="240" w:lineRule="auto"/>
      </w:pPr>
      <w:r>
        <w:separator/>
      </w:r>
    </w:p>
  </w:endnote>
  <w:endnote w:type="continuationSeparator" w:id="0">
    <w:p w:rsidR="00A65ACD" w:rsidRDefault="00A65ACD" w:rsidP="007928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71539729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7928B2" w:rsidRDefault="007928B2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222647">
          <w:rPr>
            <w:noProof/>
          </w:rPr>
          <w:t>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7928B2" w:rsidRDefault="007928B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65ACD" w:rsidRDefault="00A65ACD" w:rsidP="007928B2">
      <w:pPr>
        <w:spacing w:after="0" w:line="240" w:lineRule="auto"/>
      </w:pPr>
      <w:r>
        <w:separator/>
      </w:r>
    </w:p>
  </w:footnote>
  <w:footnote w:type="continuationSeparator" w:id="0">
    <w:p w:rsidR="00A65ACD" w:rsidRDefault="00A65ACD" w:rsidP="007928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928B2" w:rsidRPr="00F41843" w:rsidRDefault="007928B2" w:rsidP="007928B2">
    <w:pPr>
      <w:pStyle w:val="Header"/>
      <w:jc w:val="right"/>
      <w:rPr>
        <w:color w:val="993300"/>
      </w:rPr>
    </w:pPr>
    <w:r w:rsidRPr="00F41843">
      <w:rPr>
        <w:noProof/>
        <w:color w:val="993300"/>
      </w:rPr>
      <w:drawing>
        <wp:anchor distT="0" distB="0" distL="114300" distR="114300" simplePos="0" relativeHeight="251658240" behindDoc="1" locked="0" layoutInCell="1" allowOverlap="1" wp14:anchorId="4DC66B73" wp14:editId="00651AFB">
          <wp:simplePos x="0" y="0"/>
          <wp:positionH relativeFrom="column">
            <wp:posOffset>5585460</wp:posOffset>
          </wp:positionH>
          <wp:positionV relativeFrom="paragraph">
            <wp:posOffset>-144780</wp:posOffset>
          </wp:positionV>
          <wp:extent cx="291465" cy="356870"/>
          <wp:effectExtent l="0" t="0" r="0" b="5080"/>
          <wp:wrapThrough wrapText="bothSides">
            <wp:wrapPolygon edited="0">
              <wp:start x="7059" y="0"/>
              <wp:lineTo x="0" y="3459"/>
              <wp:lineTo x="0" y="16142"/>
              <wp:lineTo x="1412" y="18448"/>
              <wp:lineTo x="7059" y="20754"/>
              <wp:lineTo x="12706" y="20754"/>
              <wp:lineTo x="18353" y="18448"/>
              <wp:lineTo x="19765" y="16142"/>
              <wp:lineTo x="19765" y="3459"/>
              <wp:lineTo x="12706" y="0"/>
              <wp:lineTo x="7059" y="0"/>
            </wp:wrapPolygon>
          </wp:wrapThrough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-Wis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1465" cy="3568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41843">
      <w:rPr>
        <w:noProof/>
        <w:color w:val="993300"/>
      </w:rPr>
      <w:t>I Wis Manual by IPACK Logistics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4E263C"/>
    <w:multiLevelType w:val="hybridMultilevel"/>
    <w:tmpl w:val="6CD479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9574EE"/>
    <w:multiLevelType w:val="hybridMultilevel"/>
    <w:tmpl w:val="0A803694"/>
    <w:lvl w:ilvl="0" w:tplc="E3105E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99A5685"/>
    <w:multiLevelType w:val="multilevel"/>
    <w:tmpl w:val="E08260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28481D3A"/>
    <w:multiLevelType w:val="hybridMultilevel"/>
    <w:tmpl w:val="8C285432"/>
    <w:lvl w:ilvl="0" w:tplc="06CC3C8E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E541210"/>
    <w:multiLevelType w:val="hybridMultilevel"/>
    <w:tmpl w:val="66DEDC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034DBB"/>
    <w:multiLevelType w:val="hybridMultilevel"/>
    <w:tmpl w:val="B0D445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1D5DC1"/>
    <w:multiLevelType w:val="hybridMultilevel"/>
    <w:tmpl w:val="81320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811674"/>
    <w:multiLevelType w:val="multilevel"/>
    <w:tmpl w:val="1FA2F2E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8" w15:restartNumberingAfterBreak="0">
    <w:nsid w:val="4D3476A8"/>
    <w:multiLevelType w:val="hybridMultilevel"/>
    <w:tmpl w:val="2CFE87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D7E2402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9458A6"/>
    <w:multiLevelType w:val="hybridMultilevel"/>
    <w:tmpl w:val="B358E77E"/>
    <w:lvl w:ilvl="0" w:tplc="BADC365C"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049EE"/>
    <w:multiLevelType w:val="hybridMultilevel"/>
    <w:tmpl w:val="E472979E"/>
    <w:lvl w:ilvl="0" w:tplc="D1345DAC">
      <w:start w:val="4"/>
      <w:numFmt w:val="bullet"/>
      <w:lvlText w:val="-"/>
      <w:lvlJc w:val="left"/>
      <w:pPr>
        <w:ind w:left="720" w:hanging="360"/>
      </w:pPr>
      <w:rPr>
        <w:rFonts w:ascii="Angsana New" w:eastAsia="Angsana New" w:hAnsi="Angsana New" w:cs="Angsan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7C2055A"/>
    <w:multiLevelType w:val="multilevel"/>
    <w:tmpl w:val="E1109F1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5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080" w:hanging="1440"/>
      </w:pPr>
      <w:rPr>
        <w:rFonts w:hint="default"/>
      </w:rPr>
    </w:lvl>
  </w:abstractNum>
  <w:abstractNum w:abstractNumId="13" w15:restartNumberingAfterBreak="0">
    <w:nsid w:val="589F18FB"/>
    <w:multiLevelType w:val="hybridMultilevel"/>
    <w:tmpl w:val="3A80BE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375210"/>
    <w:multiLevelType w:val="hybridMultilevel"/>
    <w:tmpl w:val="91C827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2215D98"/>
    <w:multiLevelType w:val="hybridMultilevel"/>
    <w:tmpl w:val="E3E427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7987624"/>
    <w:multiLevelType w:val="hybridMultilevel"/>
    <w:tmpl w:val="D1786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312EA"/>
    <w:multiLevelType w:val="hybridMultilevel"/>
    <w:tmpl w:val="C94C1C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DE2D0E"/>
    <w:multiLevelType w:val="hybridMultilevel"/>
    <w:tmpl w:val="DF66D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53F3AAE"/>
    <w:multiLevelType w:val="hybridMultilevel"/>
    <w:tmpl w:val="F550A4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7"/>
  </w:num>
  <w:num w:numId="2">
    <w:abstractNumId w:val="14"/>
  </w:num>
  <w:num w:numId="3">
    <w:abstractNumId w:val="0"/>
  </w:num>
  <w:num w:numId="4">
    <w:abstractNumId w:val="16"/>
  </w:num>
  <w:num w:numId="5">
    <w:abstractNumId w:val="6"/>
  </w:num>
  <w:num w:numId="6">
    <w:abstractNumId w:val="15"/>
  </w:num>
  <w:num w:numId="7">
    <w:abstractNumId w:val="11"/>
  </w:num>
  <w:num w:numId="8">
    <w:abstractNumId w:val="5"/>
  </w:num>
  <w:num w:numId="9">
    <w:abstractNumId w:val="10"/>
  </w:num>
  <w:num w:numId="10">
    <w:abstractNumId w:val="1"/>
  </w:num>
  <w:num w:numId="11">
    <w:abstractNumId w:val="18"/>
  </w:num>
  <w:num w:numId="12">
    <w:abstractNumId w:val="8"/>
  </w:num>
  <w:num w:numId="13">
    <w:abstractNumId w:val="3"/>
  </w:num>
  <w:num w:numId="14">
    <w:abstractNumId w:val="4"/>
  </w:num>
  <w:num w:numId="15">
    <w:abstractNumId w:val="19"/>
  </w:num>
  <w:num w:numId="16">
    <w:abstractNumId w:val="2"/>
  </w:num>
  <w:num w:numId="17">
    <w:abstractNumId w:val="12"/>
  </w:num>
  <w:num w:numId="18">
    <w:abstractNumId w:val="7"/>
  </w:num>
  <w:num w:numId="19">
    <w:abstractNumId w:val="9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2CE2"/>
    <w:rsid w:val="00001A8D"/>
    <w:rsid w:val="00010B51"/>
    <w:rsid w:val="00080AF3"/>
    <w:rsid w:val="000A0FD8"/>
    <w:rsid w:val="000A25A7"/>
    <w:rsid w:val="000C2DD6"/>
    <w:rsid w:val="000E5F51"/>
    <w:rsid w:val="000F2A6E"/>
    <w:rsid w:val="000F2E13"/>
    <w:rsid w:val="00103E11"/>
    <w:rsid w:val="00121575"/>
    <w:rsid w:val="00126F2B"/>
    <w:rsid w:val="00137C0F"/>
    <w:rsid w:val="0014270E"/>
    <w:rsid w:val="001440C5"/>
    <w:rsid w:val="0014465E"/>
    <w:rsid w:val="00145A6E"/>
    <w:rsid w:val="00167204"/>
    <w:rsid w:val="00194CC2"/>
    <w:rsid w:val="001C2C26"/>
    <w:rsid w:val="001C7440"/>
    <w:rsid w:val="001D28AA"/>
    <w:rsid w:val="001F209F"/>
    <w:rsid w:val="001F553B"/>
    <w:rsid w:val="002017B9"/>
    <w:rsid w:val="00222647"/>
    <w:rsid w:val="00250C2A"/>
    <w:rsid w:val="0026263D"/>
    <w:rsid w:val="00276A8F"/>
    <w:rsid w:val="002941D6"/>
    <w:rsid w:val="00296D89"/>
    <w:rsid w:val="002A2F26"/>
    <w:rsid w:val="002A3C95"/>
    <w:rsid w:val="002B0BA5"/>
    <w:rsid w:val="002C3F7C"/>
    <w:rsid w:val="002C4AF0"/>
    <w:rsid w:val="002C5FEB"/>
    <w:rsid w:val="002E7B6B"/>
    <w:rsid w:val="003034CA"/>
    <w:rsid w:val="00336B2C"/>
    <w:rsid w:val="00343EC8"/>
    <w:rsid w:val="00347A1A"/>
    <w:rsid w:val="00355F05"/>
    <w:rsid w:val="00357278"/>
    <w:rsid w:val="00361C76"/>
    <w:rsid w:val="003863FA"/>
    <w:rsid w:val="003B6017"/>
    <w:rsid w:val="003C304B"/>
    <w:rsid w:val="00402B48"/>
    <w:rsid w:val="004045E7"/>
    <w:rsid w:val="00415344"/>
    <w:rsid w:val="00476031"/>
    <w:rsid w:val="00481C21"/>
    <w:rsid w:val="004A488C"/>
    <w:rsid w:val="004D1883"/>
    <w:rsid w:val="004E2752"/>
    <w:rsid w:val="004E5087"/>
    <w:rsid w:val="004F25D1"/>
    <w:rsid w:val="005021DD"/>
    <w:rsid w:val="00503DBD"/>
    <w:rsid w:val="005433A7"/>
    <w:rsid w:val="00545122"/>
    <w:rsid w:val="0059373A"/>
    <w:rsid w:val="005A5754"/>
    <w:rsid w:val="005F347B"/>
    <w:rsid w:val="005F7CE2"/>
    <w:rsid w:val="00612A22"/>
    <w:rsid w:val="006331CF"/>
    <w:rsid w:val="006354B2"/>
    <w:rsid w:val="00652944"/>
    <w:rsid w:val="00656BA8"/>
    <w:rsid w:val="00681D51"/>
    <w:rsid w:val="006B11E7"/>
    <w:rsid w:val="006B4CA9"/>
    <w:rsid w:val="006C5F14"/>
    <w:rsid w:val="00703239"/>
    <w:rsid w:val="007552DD"/>
    <w:rsid w:val="00765C0B"/>
    <w:rsid w:val="00772AE2"/>
    <w:rsid w:val="007846A2"/>
    <w:rsid w:val="00786273"/>
    <w:rsid w:val="007928B2"/>
    <w:rsid w:val="0079505A"/>
    <w:rsid w:val="007B4057"/>
    <w:rsid w:val="007C0703"/>
    <w:rsid w:val="007D1981"/>
    <w:rsid w:val="007D4A9D"/>
    <w:rsid w:val="007E45FC"/>
    <w:rsid w:val="007F0835"/>
    <w:rsid w:val="0080566A"/>
    <w:rsid w:val="00816F05"/>
    <w:rsid w:val="00827876"/>
    <w:rsid w:val="00833106"/>
    <w:rsid w:val="00872B47"/>
    <w:rsid w:val="00890CFA"/>
    <w:rsid w:val="00892B45"/>
    <w:rsid w:val="008B277C"/>
    <w:rsid w:val="008D56EA"/>
    <w:rsid w:val="008E34C8"/>
    <w:rsid w:val="008E4B29"/>
    <w:rsid w:val="008F1A44"/>
    <w:rsid w:val="008F4BA5"/>
    <w:rsid w:val="0090456B"/>
    <w:rsid w:val="0090571E"/>
    <w:rsid w:val="00905E67"/>
    <w:rsid w:val="00917A39"/>
    <w:rsid w:val="00923CC5"/>
    <w:rsid w:val="00926B63"/>
    <w:rsid w:val="0094299C"/>
    <w:rsid w:val="009762A3"/>
    <w:rsid w:val="00990610"/>
    <w:rsid w:val="009A301D"/>
    <w:rsid w:val="009B179B"/>
    <w:rsid w:val="009C5AB7"/>
    <w:rsid w:val="009D2706"/>
    <w:rsid w:val="00A65ACD"/>
    <w:rsid w:val="00A7022C"/>
    <w:rsid w:val="00A75A46"/>
    <w:rsid w:val="00A86201"/>
    <w:rsid w:val="00A96650"/>
    <w:rsid w:val="00AC4C17"/>
    <w:rsid w:val="00AC5056"/>
    <w:rsid w:val="00AD0239"/>
    <w:rsid w:val="00AD2B83"/>
    <w:rsid w:val="00AD5BAF"/>
    <w:rsid w:val="00AF234B"/>
    <w:rsid w:val="00AF2F42"/>
    <w:rsid w:val="00B0660F"/>
    <w:rsid w:val="00B24ABC"/>
    <w:rsid w:val="00B438E8"/>
    <w:rsid w:val="00B52CE2"/>
    <w:rsid w:val="00B628B3"/>
    <w:rsid w:val="00B65B18"/>
    <w:rsid w:val="00B7725C"/>
    <w:rsid w:val="00BB18BF"/>
    <w:rsid w:val="00BC6784"/>
    <w:rsid w:val="00BD4032"/>
    <w:rsid w:val="00C04CB8"/>
    <w:rsid w:val="00C136C6"/>
    <w:rsid w:val="00C313DE"/>
    <w:rsid w:val="00C32125"/>
    <w:rsid w:val="00C3679C"/>
    <w:rsid w:val="00C547C3"/>
    <w:rsid w:val="00C74D7A"/>
    <w:rsid w:val="00C80E27"/>
    <w:rsid w:val="00C83BDD"/>
    <w:rsid w:val="00CA44B2"/>
    <w:rsid w:val="00CB5278"/>
    <w:rsid w:val="00CD4A36"/>
    <w:rsid w:val="00CE0FCF"/>
    <w:rsid w:val="00D20EA6"/>
    <w:rsid w:val="00D3715E"/>
    <w:rsid w:val="00D50F39"/>
    <w:rsid w:val="00D5522C"/>
    <w:rsid w:val="00D57A81"/>
    <w:rsid w:val="00D60977"/>
    <w:rsid w:val="00D72BF1"/>
    <w:rsid w:val="00D7523D"/>
    <w:rsid w:val="00DA49A2"/>
    <w:rsid w:val="00DB4C0A"/>
    <w:rsid w:val="00DF4F9F"/>
    <w:rsid w:val="00E163A7"/>
    <w:rsid w:val="00E501F9"/>
    <w:rsid w:val="00E63771"/>
    <w:rsid w:val="00E73772"/>
    <w:rsid w:val="00E82279"/>
    <w:rsid w:val="00E824B7"/>
    <w:rsid w:val="00E86FB6"/>
    <w:rsid w:val="00E93DAC"/>
    <w:rsid w:val="00EC0C3B"/>
    <w:rsid w:val="00EC0FB0"/>
    <w:rsid w:val="00ED7357"/>
    <w:rsid w:val="00F06948"/>
    <w:rsid w:val="00F17104"/>
    <w:rsid w:val="00F23A27"/>
    <w:rsid w:val="00F41843"/>
    <w:rsid w:val="00F542D7"/>
    <w:rsid w:val="00F838C1"/>
    <w:rsid w:val="00FA2EB2"/>
    <w:rsid w:val="00FB1928"/>
    <w:rsid w:val="00FB5421"/>
    <w:rsid w:val="00FD4756"/>
    <w:rsid w:val="00FE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1165B"/>
  <w15:chartTrackingRefBased/>
  <w15:docId w15:val="{10D049A3-DA7E-4112-9F09-4C013A48A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928B2"/>
    <w:rPr>
      <w:rFonts w:ascii="Angsana New" w:eastAsia="Angsan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7928B2"/>
    <w:pPr>
      <w:tabs>
        <w:tab w:val="center" w:pos="4680"/>
        <w:tab w:val="right" w:pos="9360"/>
      </w:tabs>
      <w:spacing w:after="0" w:line="240" w:lineRule="auto"/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7928B2"/>
    <w:rPr>
      <w:rFonts w:ascii="Angsana New" w:eastAsia="Angsana New" w:hAnsi="Angsana New" w:cs="Angsana New"/>
      <w:sz w:val="32"/>
      <w:szCs w:val="40"/>
    </w:rPr>
  </w:style>
  <w:style w:type="paragraph" w:styleId="ListParagraph">
    <w:name w:val="List Paragraph"/>
    <w:basedOn w:val="Normal"/>
    <w:uiPriority w:val="34"/>
    <w:qFormat/>
    <w:rsid w:val="00BB18BF"/>
    <w:pPr>
      <w:ind w:left="720"/>
      <w:contextualSpacing/>
    </w:pPr>
    <w:rPr>
      <w:szCs w:val="40"/>
    </w:rPr>
  </w:style>
  <w:style w:type="character" w:styleId="Hyperlink">
    <w:name w:val="Hyperlink"/>
    <w:basedOn w:val="DefaultParagraphFont"/>
    <w:uiPriority w:val="99"/>
    <w:unhideWhenUsed/>
    <w:rsid w:val="002C5FEB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890CFA"/>
    <w:pPr>
      <w:spacing w:after="0" w:line="240" w:lineRule="auto"/>
    </w:pPr>
    <w:rPr>
      <w:rFonts w:ascii="Angsana New" w:eastAsia="Angsana New" w:hAnsi="Angsana New" w:cs="Angsana New"/>
      <w:sz w:val="32"/>
      <w:szCs w:val="40"/>
    </w:rPr>
  </w:style>
  <w:style w:type="paragraph" w:styleId="NormalWeb">
    <w:name w:val="Normal (Web)"/>
    <w:basedOn w:val="Normal"/>
    <w:uiPriority w:val="99"/>
    <w:semiHidden/>
    <w:unhideWhenUsed/>
    <w:rsid w:val="00AF234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200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4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pack-iwis.com/hq%20&#3649;&#3621;&#3632;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microsoft.com/office/2007/relationships/hdphoto" Target="media/hdphoto1.wdp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microsoft.com/office/2007/relationships/hdphoto" Target="media/hdphoto3.wdp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2.wdp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otebook\Desktop\manual\I%20Wis%20Manual%20(1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3708A10-5EAB-45B3-A0D3-3229CB6EC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 Wis Manual (1).dotx</Template>
  <TotalTime>517</TotalTime>
  <Pages>4</Pages>
  <Words>181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notebook</dc:creator>
  <cp:keywords/>
  <dc:description/>
  <cp:lastModifiedBy>Arnon IPACK</cp:lastModifiedBy>
  <cp:revision>31</cp:revision>
  <cp:lastPrinted>2018-10-09T13:29:00Z</cp:lastPrinted>
  <dcterms:created xsi:type="dcterms:W3CDTF">2018-10-15T07:01:00Z</dcterms:created>
  <dcterms:modified xsi:type="dcterms:W3CDTF">2018-10-19T12:20:00Z</dcterms:modified>
</cp:coreProperties>
</file>