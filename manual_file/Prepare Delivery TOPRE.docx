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D75A6" w14:textId="1E8A5F99" w:rsidR="00CA39F7" w:rsidRDefault="000D3BB5" w:rsidP="00CA39F7">
      <w:pPr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ขั้นตอน</w:t>
      </w:r>
      <w:r w:rsidR="00857EBB">
        <w:rPr>
          <w:rFonts w:hint="cs"/>
          <w:b/>
          <w:bCs/>
          <w:noProof/>
          <w:cs/>
        </w:rPr>
        <w:t>การ</w:t>
      </w:r>
      <w:r w:rsidR="00AA5F59">
        <w:rPr>
          <w:rFonts w:hint="cs"/>
          <w:b/>
          <w:bCs/>
          <w:noProof/>
          <w:cs/>
        </w:rPr>
        <w:t xml:space="preserve">ทำ </w:t>
      </w:r>
      <w:r w:rsidR="00195259">
        <w:rPr>
          <w:b/>
          <w:bCs/>
          <w:noProof/>
        </w:rPr>
        <w:t>Prepare Delivery</w:t>
      </w:r>
      <w:r w:rsidR="00593676">
        <w:rPr>
          <w:b/>
          <w:bCs/>
          <w:noProof/>
        </w:rPr>
        <w:t xml:space="preserve"> TOPRE</w:t>
      </w:r>
    </w:p>
    <w:p w14:paraId="448C6DDA" w14:textId="73884C30" w:rsidR="00857EBB" w:rsidRDefault="00D135CE" w:rsidP="00CA39F7">
      <w:pPr>
        <w:rPr>
          <w:b/>
          <w:bCs/>
          <w:noProof/>
        </w:rPr>
      </w:pPr>
      <w:r w:rsidRPr="00CA39F7">
        <w:rPr>
          <w:rFonts w:hint="cs"/>
          <w:noProof/>
          <w:cs/>
        </w:rPr>
        <w:t>เข้า</w:t>
      </w:r>
      <w:r w:rsidR="004E73BE" w:rsidRPr="00CA39F7">
        <w:rPr>
          <w:rFonts w:hint="cs"/>
          <w:noProof/>
          <w:cs/>
        </w:rPr>
        <w:t>สู่ระบบตาม</w:t>
      </w:r>
      <w:r w:rsidR="00F27AC5">
        <w:rPr>
          <w:rFonts w:hint="cs"/>
          <w:noProof/>
          <w:cs/>
        </w:rPr>
        <w:t xml:space="preserve"> </w:t>
      </w:r>
      <w:r w:rsidR="004E73BE">
        <w:rPr>
          <w:noProof/>
        </w:rPr>
        <w:t>Link</w:t>
      </w:r>
      <w:r w:rsidR="00F27AC5">
        <w:rPr>
          <w:rFonts w:hint="cs"/>
          <w:noProof/>
          <w:cs/>
        </w:rPr>
        <w:t xml:space="preserve"> </w:t>
      </w:r>
      <w:r w:rsidR="00F27AC5" w:rsidRPr="00F27AC5">
        <w:rPr>
          <w:noProof/>
        </w:rPr>
        <w:t>http://www.ipack-iwis.com/topre</w:t>
      </w:r>
      <w:r w:rsidR="00226646">
        <w:rPr>
          <w:noProof/>
          <w:cs/>
        </w:rPr>
        <w:drawing>
          <wp:inline distT="0" distB="0" distL="0" distR="0" wp14:anchorId="4EDFB24A" wp14:editId="76C7AD9A">
            <wp:extent cx="3666381" cy="233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90" cy="23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A101" w14:textId="7A968AA2" w:rsidR="00CA39F7" w:rsidRDefault="00CA39F7" w:rsidP="00CA39F7">
      <w:pPr>
        <w:rPr>
          <w:noProof/>
        </w:rPr>
      </w:pPr>
      <w:r>
        <w:rPr>
          <w:b/>
          <w:bCs/>
          <w:noProof/>
        </w:rPr>
        <w:t>1.Username:</w:t>
      </w:r>
      <w:r>
        <w:rPr>
          <w:rFonts w:hint="cs"/>
          <w:noProof/>
          <w:cs/>
        </w:rPr>
        <w:t>ใส่</w:t>
      </w:r>
      <w:r>
        <w:rPr>
          <w:noProof/>
        </w:rPr>
        <w:t>Username</w:t>
      </w:r>
    </w:p>
    <w:p w14:paraId="7C516CA6" w14:textId="5BBD3652" w:rsidR="00CA39F7" w:rsidRDefault="00CA39F7" w:rsidP="00CA39F7">
      <w:pPr>
        <w:rPr>
          <w:noProof/>
        </w:rPr>
      </w:pPr>
      <w:r w:rsidRPr="00CA39F7">
        <w:rPr>
          <w:rFonts w:hint="cs"/>
          <w:b/>
          <w:bCs/>
          <w:noProof/>
          <w:cs/>
        </w:rPr>
        <w:t>2.</w:t>
      </w:r>
      <w:r w:rsidRPr="00CA39F7">
        <w:rPr>
          <w:b/>
          <w:bCs/>
          <w:noProof/>
        </w:rPr>
        <w:t>Password</w:t>
      </w:r>
      <w:r>
        <w:rPr>
          <w:b/>
          <w:bCs/>
          <w:noProof/>
        </w:rPr>
        <w:t>:</w:t>
      </w:r>
      <w:r>
        <w:rPr>
          <w:rFonts w:hint="cs"/>
          <w:noProof/>
          <w:cs/>
        </w:rPr>
        <w:t>ใส่รหัสผ่าน</w:t>
      </w:r>
    </w:p>
    <w:p w14:paraId="7A419929" w14:textId="655BDC49" w:rsidR="004E73BE" w:rsidRDefault="00CA39F7" w:rsidP="004E73BE">
      <w:pPr>
        <w:rPr>
          <w:noProof/>
        </w:rPr>
      </w:pPr>
      <w:r>
        <w:rPr>
          <w:rFonts w:hint="cs"/>
          <w:b/>
          <w:bCs/>
          <w:noProof/>
          <w:cs/>
        </w:rPr>
        <w:t>3.</w:t>
      </w:r>
      <w:r>
        <w:rPr>
          <w:b/>
          <w:bCs/>
          <w:noProof/>
        </w:rPr>
        <w:t>Log In:</w:t>
      </w:r>
      <w:r>
        <w:rPr>
          <w:rFonts w:hint="cs"/>
          <w:noProof/>
          <w:cs/>
        </w:rPr>
        <w:t>เข้าสู่ระบบ</w:t>
      </w:r>
    </w:p>
    <w:p w14:paraId="52F76236" w14:textId="6B3E7506" w:rsidR="003E75A7" w:rsidRDefault="003E75A7" w:rsidP="007928B2">
      <w:pPr>
        <w:rPr>
          <w:noProof/>
        </w:rPr>
      </w:pPr>
      <w:r w:rsidRPr="003E75A7">
        <w:rPr>
          <w:b/>
          <w:bCs/>
          <w:noProof/>
        </w:rPr>
        <w:t xml:space="preserve"> </w:t>
      </w:r>
      <w:r w:rsidR="00446632">
        <w:rPr>
          <w:rFonts w:hint="cs"/>
          <w:noProof/>
          <w:cs/>
        </w:rPr>
        <w:t>จะปรากฎหน้าจอดัง</w:t>
      </w:r>
      <w:r w:rsidR="002E13F0">
        <w:rPr>
          <w:rFonts w:hint="cs"/>
          <w:noProof/>
          <w:cs/>
        </w:rPr>
        <w:t>ด้านล่างนี้</w:t>
      </w:r>
    </w:p>
    <w:p w14:paraId="561C485C" w14:textId="152F1661" w:rsidR="00EC7F7E" w:rsidRDefault="00EC7F7E" w:rsidP="007928B2">
      <w:pPr>
        <w:rPr>
          <w:noProof/>
        </w:rPr>
      </w:pPr>
      <w:r>
        <w:rPr>
          <w:noProof/>
        </w:rPr>
        <w:drawing>
          <wp:inline distT="0" distB="0" distL="0" distR="0" wp14:anchorId="097046D6" wp14:editId="35E56162">
            <wp:extent cx="560070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E2DC" w14:textId="6540D0C9" w:rsidR="000363E0" w:rsidRPr="00DC0AD5" w:rsidRDefault="000363E0" w:rsidP="000363E0">
      <w:r>
        <w:rPr>
          <w:b/>
          <w:bCs/>
        </w:rPr>
        <w:t>1.</w:t>
      </w:r>
      <w:proofErr w:type="gramStart"/>
      <w:r>
        <w:rPr>
          <w:b/>
          <w:bCs/>
        </w:rPr>
        <w:t>TOPRE :</w:t>
      </w:r>
      <w:r w:rsidR="007D26DC" w:rsidRPr="007D26DC">
        <w:rPr>
          <w:cs/>
        </w:rPr>
        <w:t>เลือกเมนู</w:t>
      </w:r>
      <w:proofErr w:type="gramEnd"/>
      <w:r w:rsidR="007D26DC" w:rsidRPr="007D26DC">
        <w:rPr>
          <w:cs/>
        </w:rPr>
        <w:t xml:space="preserve"> </w:t>
      </w:r>
      <w:r w:rsidR="007D26DC" w:rsidRPr="007D26DC">
        <w:t>TOPRE</w:t>
      </w:r>
    </w:p>
    <w:p w14:paraId="25630F21" w14:textId="7C02530E" w:rsidR="000363E0" w:rsidRDefault="000363E0" w:rsidP="000363E0">
      <w:r>
        <w:rPr>
          <w:b/>
          <w:bCs/>
        </w:rPr>
        <w:t>2</w:t>
      </w:r>
      <w:r>
        <w:rPr>
          <w:rFonts w:hint="cs"/>
          <w:b/>
          <w:bCs/>
          <w:cs/>
        </w:rPr>
        <w:t>.</w:t>
      </w:r>
      <w:r>
        <w:rPr>
          <w:b/>
          <w:bCs/>
        </w:rPr>
        <w:t>PL</w:t>
      </w:r>
      <w:r>
        <w:t xml:space="preserve">: </w:t>
      </w:r>
      <w:r w:rsidR="007D26DC" w:rsidRPr="007D26DC">
        <w:rPr>
          <w:cs/>
        </w:rPr>
        <w:t xml:space="preserve">เลือกเมนู </w:t>
      </w:r>
      <w:r w:rsidR="007D26DC" w:rsidRPr="007D26DC">
        <w:t>PL</w:t>
      </w:r>
    </w:p>
    <w:p w14:paraId="55391451" w14:textId="77777777" w:rsidR="00F942DF" w:rsidRDefault="000363E0" w:rsidP="00CD65FB">
      <w:r>
        <w:rPr>
          <w:b/>
          <w:bCs/>
        </w:rPr>
        <w:t>3</w:t>
      </w:r>
      <w:r w:rsidRPr="00446632">
        <w:rPr>
          <w:rFonts w:hint="cs"/>
          <w:b/>
          <w:bCs/>
          <w:cs/>
        </w:rPr>
        <w:t>.</w:t>
      </w:r>
      <w:r w:rsidR="0048554A">
        <w:rPr>
          <w:b/>
          <w:bCs/>
        </w:rPr>
        <w:t>Prepare Delivery</w:t>
      </w:r>
      <w:r w:rsidR="00CD65FB">
        <w:rPr>
          <w:b/>
          <w:bCs/>
        </w:rPr>
        <w:t>:</w:t>
      </w:r>
      <w:r w:rsidR="00317B43">
        <w:rPr>
          <w:b/>
          <w:bCs/>
        </w:rPr>
        <w:t xml:space="preserve"> </w:t>
      </w:r>
      <w:r w:rsidR="00317B43" w:rsidRPr="00317B43">
        <w:rPr>
          <w:cs/>
        </w:rPr>
        <w:t xml:space="preserve">เลือกเมนู </w:t>
      </w:r>
      <w:r w:rsidR="00317B43" w:rsidRPr="00317B43">
        <w:t>Prepare Delivery</w:t>
      </w:r>
    </w:p>
    <w:p w14:paraId="426F1EBC" w14:textId="296CFD2B" w:rsidR="00361179" w:rsidRPr="00F942DF" w:rsidRDefault="00CD65FB" w:rsidP="00CD65FB">
      <w:r w:rsidRPr="00226646">
        <w:rPr>
          <w:rFonts w:hint="cs"/>
          <w:b/>
          <w:bCs/>
          <w:cs/>
        </w:rPr>
        <w:lastRenderedPageBreak/>
        <w:t>4.</w:t>
      </w:r>
      <w:r w:rsidR="00EC7F7E" w:rsidRPr="00226646">
        <w:rPr>
          <w:b/>
          <w:bCs/>
        </w:rPr>
        <w:t>Add New Plan</w:t>
      </w:r>
      <w:r w:rsidR="00317B43">
        <w:rPr>
          <w:rFonts w:hint="cs"/>
          <w:b/>
          <w:bCs/>
          <w:cs/>
        </w:rPr>
        <w:t xml:space="preserve"> </w:t>
      </w:r>
      <w:r w:rsidR="00317B43">
        <w:rPr>
          <w:b/>
          <w:bCs/>
        </w:rPr>
        <w:t xml:space="preserve">: </w:t>
      </w:r>
      <w:r w:rsidR="00317B43">
        <w:rPr>
          <w:rFonts w:hint="cs"/>
          <w:cs/>
        </w:rPr>
        <w:t xml:space="preserve">คือการเพิ่มข้อมูลในการส่งงานของรถเที่ยวใหม่ เมื่อกดปุ่ม </w:t>
      </w:r>
      <w:r w:rsidR="00317B43" w:rsidRPr="00D83290">
        <w:rPr>
          <w:b/>
          <w:bCs/>
        </w:rPr>
        <w:t>Add New Plan</w:t>
      </w:r>
      <w:r w:rsidR="00317B43">
        <w:rPr>
          <w:rFonts w:hint="cs"/>
          <w:b/>
          <w:bCs/>
          <w:cs/>
        </w:rPr>
        <w:t xml:space="preserve"> </w:t>
      </w:r>
      <w:r w:rsidR="00317B43">
        <w:rPr>
          <w:rFonts w:hint="cs"/>
          <w:cs/>
        </w:rPr>
        <w:t>จะปรากฎในตารางด้านล่าง</w:t>
      </w:r>
    </w:p>
    <w:p w14:paraId="058A481E" w14:textId="16FFFE33" w:rsidR="00421F20" w:rsidRDefault="001801F7" w:rsidP="00CD65FB">
      <w:r>
        <w:rPr>
          <w:noProof/>
        </w:rPr>
        <w:drawing>
          <wp:inline distT="0" distB="0" distL="0" distR="0" wp14:anchorId="673A7DAD" wp14:editId="275362BF">
            <wp:extent cx="5848350" cy="25934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49" cy="259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A2414" w14:textId="2D1D5BB3" w:rsidR="00B73F28" w:rsidRPr="00DB5592" w:rsidRDefault="001801F7" w:rsidP="001801F7">
      <w:pPr>
        <w:ind w:firstLine="720"/>
        <w:rPr>
          <w:noProof/>
        </w:rPr>
      </w:pPr>
      <w:bookmarkStart w:id="0" w:name="_Hlk528071982"/>
      <w:r>
        <w:rPr>
          <w:b/>
          <w:bCs/>
          <w:noProof/>
        </w:rPr>
        <w:t xml:space="preserve">4.1 </w:t>
      </w:r>
      <w:r w:rsidR="008D0E01" w:rsidRPr="008D0E01">
        <w:rPr>
          <w:b/>
          <w:bCs/>
          <w:noProof/>
        </w:rPr>
        <w:t xml:space="preserve"> Delivery Date : </w:t>
      </w:r>
      <w:r w:rsidR="008D0E01" w:rsidRPr="00DB5592">
        <w:rPr>
          <w:noProof/>
          <w:cs/>
        </w:rPr>
        <w:t>เป็นวันที่ส่งงานให้ลูกค้า  โดยเลือกวันที่จากปฎิทินด้านล่าง</w:t>
      </w:r>
    </w:p>
    <w:p w14:paraId="3C1E9813" w14:textId="3CFD8500" w:rsidR="008D0E01" w:rsidRDefault="008D0E01" w:rsidP="008D0E01">
      <w:pPr>
        <w:rPr>
          <w:noProof/>
        </w:rPr>
      </w:pPr>
      <w:r>
        <w:rPr>
          <w:noProof/>
        </w:rPr>
        <w:drawing>
          <wp:inline distT="0" distB="0" distL="0" distR="0" wp14:anchorId="18BD11C2" wp14:editId="4B546D63">
            <wp:extent cx="5345564" cy="15430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4" b="49239"/>
                    <a:stretch/>
                  </pic:blipFill>
                  <pic:spPr bwMode="auto">
                    <a:xfrm>
                      <a:off x="0" y="0"/>
                      <a:ext cx="5357483" cy="154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B0FC7" w14:textId="77777777" w:rsidR="008D0E01" w:rsidRPr="00DB5592" w:rsidRDefault="008D0E01" w:rsidP="001801F7">
      <w:pPr>
        <w:ind w:firstLine="720"/>
      </w:pPr>
      <w:r w:rsidRPr="008D0E01">
        <w:rPr>
          <w:b/>
          <w:bCs/>
        </w:rPr>
        <w:t xml:space="preserve">4.2 Delivery </w:t>
      </w:r>
      <w:proofErr w:type="gramStart"/>
      <w:r w:rsidRPr="008D0E01">
        <w:rPr>
          <w:b/>
          <w:bCs/>
        </w:rPr>
        <w:t>Time :</w:t>
      </w:r>
      <w:proofErr w:type="gramEnd"/>
      <w:r w:rsidRPr="008D0E01">
        <w:rPr>
          <w:b/>
          <w:bCs/>
        </w:rPr>
        <w:t xml:space="preserve"> </w:t>
      </w:r>
      <w:r w:rsidRPr="00DB5592">
        <w:rPr>
          <w:cs/>
        </w:rPr>
        <w:t>เป็นเวลาในการส่งถึงลูกค้า โดยเลือกเวลาเป็นชั่วโมงและนาที ตามตารางด้านล่าง</w:t>
      </w:r>
    </w:p>
    <w:p w14:paraId="6B1729F9" w14:textId="5A6DE238" w:rsidR="008D0E01" w:rsidRDefault="008D0E01" w:rsidP="008D0E0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A02058" wp14:editId="6FA70AEA">
            <wp:extent cx="5856605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244"/>
                    <a:stretch/>
                  </pic:blipFill>
                  <pic:spPr bwMode="auto">
                    <a:xfrm>
                      <a:off x="0" y="0"/>
                      <a:ext cx="5861959" cy="13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F776" w14:textId="6E2B9E12" w:rsidR="00421F20" w:rsidRDefault="001801F7" w:rsidP="00DB5592">
      <w:pPr>
        <w:ind w:firstLine="720"/>
        <w:rPr>
          <w:noProof/>
        </w:rPr>
      </w:pPr>
      <w:r>
        <w:rPr>
          <w:b/>
          <w:bCs/>
        </w:rPr>
        <w:t xml:space="preserve">4.3 </w:t>
      </w:r>
      <w:r w:rsidR="00421F20" w:rsidRPr="00317B43">
        <w:rPr>
          <w:b/>
          <w:bCs/>
        </w:rPr>
        <w:t>Plan Date:</w:t>
      </w:r>
      <w:r w:rsidR="00317B43">
        <w:t xml:space="preserve"> </w:t>
      </w:r>
      <w:r w:rsidR="00421F20">
        <w:rPr>
          <w:rFonts w:hint="cs"/>
          <w:cs/>
        </w:rPr>
        <w:t>เลือกวันที่ที่รถเข้ามารับงาน</w:t>
      </w:r>
      <w:r w:rsidR="00DB5592">
        <w:t xml:space="preserve"> </w:t>
      </w:r>
      <w:r w:rsidR="00DB5592" w:rsidRPr="00DB5592">
        <w:rPr>
          <w:noProof/>
          <w:cs/>
        </w:rPr>
        <w:t>โดยเลือกวันที่จากปฎิทินด้านล่าง</w:t>
      </w:r>
    </w:p>
    <w:p w14:paraId="66F718AE" w14:textId="19B6882A" w:rsidR="00DB5592" w:rsidRDefault="00DB5592" w:rsidP="00F942DF">
      <w:r>
        <w:rPr>
          <w:noProof/>
        </w:rPr>
        <w:lastRenderedPageBreak/>
        <w:drawing>
          <wp:inline distT="0" distB="0" distL="0" distR="0" wp14:anchorId="64EAFE85" wp14:editId="10AE0F89">
            <wp:extent cx="6009685" cy="1924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3"/>
                    <a:stretch/>
                  </pic:blipFill>
                  <pic:spPr bwMode="auto">
                    <a:xfrm>
                      <a:off x="0" y="0"/>
                      <a:ext cx="6027280" cy="19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FAEA4" w14:textId="738045A9" w:rsidR="0048554A" w:rsidRDefault="001801F7" w:rsidP="00DB5592">
      <w:pPr>
        <w:ind w:firstLine="720"/>
      </w:pPr>
      <w:r>
        <w:rPr>
          <w:b/>
          <w:bCs/>
        </w:rPr>
        <w:t>4</w:t>
      </w:r>
      <w:r w:rsidR="0048554A" w:rsidRPr="00317B43">
        <w:rPr>
          <w:rFonts w:hint="cs"/>
          <w:b/>
          <w:bCs/>
          <w:cs/>
        </w:rPr>
        <w:t>.</w:t>
      </w:r>
      <w:r>
        <w:rPr>
          <w:b/>
          <w:bCs/>
        </w:rPr>
        <w:t xml:space="preserve">4 </w:t>
      </w:r>
      <w:r w:rsidR="0048554A" w:rsidRPr="00317B43">
        <w:rPr>
          <w:b/>
          <w:bCs/>
        </w:rPr>
        <w:t>Pickup Time:</w:t>
      </w:r>
      <w:r w:rsidR="00317B43">
        <w:t xml:space="preserve"> </w:t>
      </w:r>
      <w:r w:rsidR="0048554A">
        <w:rPr>
          <w:rFonts w:hint="cs"/>
          <w:cs/>
        </w:rPr>
        <w:t>เวลาที่รถจะเข้ามารับงาน</w:t>
      </w:r>
      <w:r w:rsidR="00F942DF">
        <w:t xml:space="preserve"> </w:t>
      </w:r>
      <w:r w:rsidR="00DB5592" w:rsidRPr="00DB5592">
        <w:rPr>
          <w:cs/>
        </w:rPr>
        <w:t>โดยเลือกเวลาเป็นชั่วโมงและนาที ตามตารางด้านล่าง</w:t>
      </w:r>
    </w:p>
    <w:p w14:paraId="5850D83D" w14:textId="1F9CFA6F" w:rsidR="00DB5592" w:rsidRDefault="00DB5592" w:rsidP="00F942DF">
      <w:r>
        <w:rPr>
          <w:noProof/>
        </w:rPr>
        <w:drawing>
          <wp:inline distT="0" distB="0" distL="0" distR="0" wp14:anchorId="64B28F8A" wp14:editId="57332D60">
            <wp:extent cx="5954413" cy="17145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1"/>
                    <a:stretch/>
                  </pic:blipFill>
                  <pic:spPr bwMode="auto">
                    <a:xfrm>
                      <a:off x="0" y="0"/>
                      <a:ext cx="5960767" cy="17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EA64E" w14:textId="5078F956" w:rsidR="00421F20" w:rsidRDefault="001801F7" w:rsidP="001801F7">
      <w:pPr>
        <w:ind w:firstLine="720"/>
      </w:pPr>
      <w:r>
        <w:rPr>
          <w:b/>
          <w:bCs/>
        </w:rPr>
        <w:t xml:space="preserve">4.5 </w:t>
      </w:r>
      <w:r w:rsidR="00421F20" w:rsidRPr="00317B43">
        <w:rPr>
          <w:b/>
          <w:bCs/>
        </w:rPr>
        <w:t>Truck No.:</w:t>
      </w:r>
      <w:r w:rsidR="00317B43">
        <w:t xml:space="preserve"> </w:t>
      </w:r>
      <w:r w:rsidR="00EB0212">
        <w:rPr>
          <w:rFonts w:hint="cs"/>
          <w:cs/>
        </w:rPr>
        <w:t>เติม</w:t>
      </w:r>
      <w:r w:rsidR="00421F20">
        <w:rPr>
          <w:rFonts w:hint="cs"/>
          <w:cs/>
        </w:rPr>
        <w:t>ทะเบียนรถ</w:t>
      </w:r>
      <w:r w:rsidR="00F942DF">
        <w:rPr>
          <w:rFonts w:hint="cs"/>
          <w:cs/>
        </w:rPr>
        <w:t xml:space="preserve">ที่ทาง </w:t>
      </w:r>
      <w:r w:rsidR="00F942DF">
        <w:t>YUSEN</w:t>
      </w:r>
      <w:r w:rsidR="00F942DF" w:rsidRPr="00F942DF">
        <w:t xml:space="preserve"> </w:t>
      </w:r>
      <w:proofErr w:type="spellStart"/>
      <w:r w:rsidR="00F942DF" w:rsidRPr="00F942DF">
        <w:t>Milkrun</w:t>
      </w:r>
      <w:proofErr w:type="spellEnd"/>
      <w:r w:rsidR="00F942DF">
        <w:rPr>
          <w:rFonts w:hint="cs"/>
          <w:cs/>
        </w:rPr>
        <w:t xml:space="preserve"> แจ้งมาใน </w:t>
      </w:r>
      <w:r w:rsidR="00F942DF">
        <w:t>E-Mail</w:t>
      </w:r>
    </w:p>
    <w:p w14:paraId="7E4199EF" w14:textId="2D6D81E0" w:rsidR="00F942DF" w:rsidRDefault="00F942DF" w:rsidP="00F942DF">
      <w:r>
        <w:rPr>
          <w:noProof/>
        </w:rPr>
        <w:drawing>
          <wp:inline distT="0" distB="0" distL="0" distR="0" wp14:anchorId="15C83A95" wp14:editId="42EABDBE">
            <wp:extent cx="6024483" cy="1438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614" cy="1442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7B1AE" w14:textId="7EC9E9A4" w:rsidR="001801F7" w:rsidRDefault="001801F7" w:rsidP="00F942DF">
      <w:pPr>
        <w:ind w:firstLine="720"/>
      </w:pPr>
      <w:r>
        <w:rPr>
          <w:b/>
          <w:bCs/>
        </w:rPr>
        <w:t xml:space="preserve">4.6 </w:t>
      </w:r>
      <w:r w:rsidR="00466CEB" w:rsidRPr="00317B43">
        <w:rPr>
          <w:b/>
          <w:bCs/>
        </w:rPr>
        <w:t>Deliver Name:</w:t>
      </w:r>
      <w:r w:rsidR="00317B43">
        <w:t xml:space="preserve"> </w:t>
      </w:r>
      <w:r w:rsidR="00EB0212">
        <w:rPr>
          <w:rFonts w:hint="cs"/>
          <w:cs/>
        </w:rPr>
        <w:t>เติม</w:t>
      </w:r>
      <w:r w:rsidR="00466CEB">
        <w:rPr>
          <w:rFonts w:hint="cs"/>
          <w:cs/>
        </w:rPr>
        <w:t>ชื่อคนขับ</w:t>
      </w:r>
      <w:r w:rsidR="00F942DF">
        <w:t xml:space="preserve"> </w:t>
      </w:r>
      <w:r w:rsidR="00F942DF">
        <w:rPr>
          <w:rFonts w:hint="cs"/>
          <w:cs/>
        </w:rPr>
        <w:t xml:space="preserve">ที่ทาง </w:t>
      </w:r>
      <w:r w:rsidR="00F942DF">
        <w:t>YUSEN</w:t>
      </w:r>
      <w:r w:rsidR="00F942DF" w:rsidRPr="00F942DF">
        <w:t xml:space="preserve"> </w:t>
      </w:r>
      <w:proofErr w:type="spellStart"/>
      <w:r w:rsidR="00F942DF" w:rsidRPr="00F942DF">
        <w:t>Milkrun</w:t>
      </w:r>
      <w:proofErr w:type="spellEnd"/>
      <w:r w:rsidR="00F942DF">
        <w:rPr>
          <w:rFonts w:hint="cs"/>
          <w:cs/>
        </w:rPr>
        <w:t xml:space="preserve"> แจ้งมาใน </w:t>
      </w:r>
      <w:r w:rsidR="00F942DF">
        <w:t>E-Mail</w:t>
      </w:r>
    </w:p>
    <w:p w14:paraId="7137A300" w14:textId="77777777" w:rsidR="0020755B" w:rsidRDefault="00F942DF" w:rsidP="00F942DF">
      <w:pPr>
        <w:rPr>
          <w:b/>
          <w:bCs/>
        </w:rPr>
      </w:pPr>
      <w:r>
        <w:rPr>
          <w:noProof/>
        </w:rPr>
        <w:drawing>
          <wp:inline distT="0" distB="0" distL="0" distR="0" wp14:anchorId="74DB0115" wp14:editId="17F066FA">
            <wp:extent cx="5857875" cy="13963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940" cy="140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1F986" w14:textId="1C3A2DD5" w:rsidR="00466CEB" w:rsidRPr="0020755B" w:rsidRDefault="001801F7" w:rsidP="0020755B">
      <w:pPr>
        <w:ind w:firstLine="720"/>
      </w:pPr>
      <w:r>
        <w:rPr>
          <w:b/>
          <w:bCs/>
        </w:rPr>
        <w:lastRenderedPageBreak/>
        <w:t xml:space="preserve">4.7 </w:t>
      </w:r>
      <w:r w:rsidR="00466CEB" w:rsidRPr="00317B43">
        <w:rPr>
          <w:b/>
          <w:bCs/>
        </w:rPr>
        <w:t>Delivery To:</w:t>
      </w:r>
      <w:r w:rsidR="00317B43">
        <w:t xml:space="preserve"> </w:t>
      </w:r>
      <w:proofErr w:type="gramStart"/>
      <w:r w:rsidR="00466CEB">
        <w:rPr>
          <w:rFonts w:hint="cs"/>
          <w:cs/>
        </w:rPr>
        <w:t>เลือกสถานที่ส่งงาน</w:t>
      </w:r>
      <w:r w:rsidR="0020755B">
        <w:t xml:space="preserve">  </w:t>
      </w:r>
      <w:r w:rsidR="0020755B" w:rsidRPr="00DB5592">
        <w:rPr>
          <w:cs/>
        </w:rPr>
        <w:t>ตามตารางด้านล่าง</w:t>
      </w:r>
      <w:proofErr w:type="gramEnd"/>
    </w:p>
    <w:p w14:paraId="2606790A" w14:textId="68910DFF" w:rsidR="00F942DF" w:rsidRDefault="00F942DF" w:rsidP="00F942DF">
      <w:r>
        <w:rPr>
          <w:noProof/>
        </w:rPr>
        <w:drawing>
          <wp:inline distT="0" distB="0" distL="0" distR="0" wp14:anchorId="75749D7C" wp14:editId="619A0EE4">
            <wp:extent cx="6038850" cy="15176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74" cy="1522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FE81D" w14:textId="53E142A0" w:rsidR="003D5525" w:rsidRDefault="001801F7" w:rsidP="0020755B">
      <w:pPr>
        <w:ind w:firstLine="720"/>
      </w:pPr>
      <w:r>
        <w:rPr>
          <w:b/>
          <w:bCs/>
        </w:rPr>
        <w:t xml:space="preserve">4.8 </w:t>
      </w:r>
      <w:r w:rsidR="003D5525" w:rsidRPr="00317B43">
        <w:rPr>
          <w:b/>
          <w:bCs/>
        </w:rPr>
        <w:t>Trip:</w:t>
      </w:r>
      <w:r w:rsidR="00317B43">
        <w:t xml:space="preserve"> </w:t>
      </w:r>
      <w:r w:rsidR="0020755B">
        <w:rPr>
          <w:rFonts w:hint="cs"/>
          <w:cs/>
        </w:rPr>
        <w:t>คือการแสดงบอกว่าเป็นเที่ยวรถที่เท่าไร โดยระบบให้ทำการเลือกข้อมูลที่มีอยู่ ตามตารางด้านล่าง</w:t>
      </w:r>
    </w:p>
    <w:p w14:paraId="728B8F5C" w14:textId="69DF75F4" w:rsidR="0020755B" w:rsidRDefault="0020755B" w:rsidP="0020755B">
      <w:r>
        <w:rPr>
          <w:noProof/>
        </w:rPr>
        <w:drawing>
          <wp:inline distT="0" distB="0" distL="0" distR="0" wp14:anchorId="4CF0995F" wp14:editId="68AE4FFB">
            <wp:extent cx="5723502" cy="228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92" cy="2291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7E798" w14:textId="165419D0" w:rsidR="00421F20" w:rsidRDefault="001801F7" w:rsidP="001801F7">
      <w:pPr>
        <w:ind w:firstLine="720"/>
      </w:pPr>
      <w:r>
        <w:rPr>
          <w:b/>
          <w:bCs/>
        </w:rPr>
        <w:t xml:space="preserve">4.9 </w:t>
      </w:r>
      <w:proofErr w:type="spellStart"/>
      <w:r w:rsidR="00421F20" w:rsidRPr="00EB0212">
        <w:rPr>
          <w:b/>
          <w:bCs/>
        </w:rPr>
        <w:t>Milkrun</w:t>
      </w:r>
      <w:proofErr w:type="spellEnd"/>
      <w:r w:rsidR="00421F20" w:rsidRPr="00EB0212">
        <w:rPr>
          <w:b/>
          <w:bCs/>
        </w:rPr>
        <w:t xml:space="preserve"> Job No.:</w:t>
      </w:r>
      <w:r w:rsidR="00317B43">
        <w:t xml:space="preserve"> </w:t>
      </w:r>
      <w:r>
        <w:rPr>
          <w:rFonts w:hint="cs"/>
          <w:cs/>
        </w:rPr>
        <w:t>เติม</w:t>
      </w:r>
      <w:r w:rsidR="00421F20">
        <w:rPr>
          <w:rFonts w:hint="cs"/>
          <w:cs/>
        </w:rPr>
        <w:t>เลขที่</w:t>
      </w:r>
      <w:r w:rsidR="0020755B">
        <w:t xml:space="preserve"> </w:t>
      </w:r>
      <w:r w:rsidR="00421F20">
        <w:t xml:space="preserve">Job </w:t>
      </w:r>
      <w:r w:rsidR="00421F20">
        <w:rPr>
          <w:rFonts w:hint="cs"/>
          <w:cs/>
        </w:rPr>
        <w:t>ของ</w:t>
      </w:r>
      <w:r w:rsidR="00421F20" w:rsidRPr="00421F20">
        <w:t xml:space="preserve"> </w:t>
      </w:r>
      <w:proofErr w:type="spellStart"/>
      <w:r w:rsidR="00421F20">
        <w:t>Milkrun</w:t>
      </w:r>
      <w:proofErr w:type="spellEnd"/>
      <w:r w:rsidR="00421F20">
        <w:rPr>
          <w:rFonts w:hint="cs"/>
          <w:cs/>
        </w:rPr>
        <w:t xml:space="preserve"> </w:t>
      </w:r>
    </w:p>
    <w:p w14:paraId="336F1036" w14:textId="5DD78FCD" w:rsidR="00F93CD6" w:rsidRDefault="00F93CD6" w:rsidP="00F93CD6">
      <w:r>
        <w:rPr>
          <w:noProof/>
        </w:rPr>
        <w:drawing>
          <wp:inline distT="0" distB="0" distL="0" distR="0" wp14:anchorId="04C78E65" wp14:editId="544F374B">
            <wp:extent cx="5879587" cy="2607310"/>
            <wp:effectExtent l="0" t="0" r="698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73" cy="2608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14:paraId="5467E23D" w14:textId="1220C338" w:rsidR="00CF2BE8" w:rsidRDefault="00CF2BE8" w:rsidP="0020755B">
      <w:pPr>
        <w:ind w:firstLine="720"/>
      </w:pPr>
      <w:r>
        <w:rPr>
          <w:rFonts w:hint="cs"/>
          <w:cs/>
        </w:rPr>
        <w:lastRenderedPageBreak/>
        <w:t>ข้อมูลต่างๆข้างต้นนั้นจะได้รับมาจากทาง</w:t>
      </w:r>
      <w:r w:rsidR="0020755B" w:rsidRPr="0020755B">
        <w:t xml:space="preserve"> YUSEN </w:t>
      </w:r>
      <w:proofErr w:type="spellStart"/>
      <w:r w:rsidR="0020755B" w:rsidRPr="0020755B">
        <w:t>Milkrun</w:t>
      </w:r>
      <w:proofErr w:type="spellEnd"/>
      <w:r w:rsidR="0020755B" w:rsidRPr="0020755B">
        <w:t xml:space="preserve"> </w:t>
      </w:r>
      <w:r>
        <w:rPr>
          <w:rFonts w:hint="cs"/>
          <w:cs/>
        </w:rPr>
        <w:t>จะส่ง</w:t>
      </w:r>
      <w:r w:rsidR="008D0E01">
        <w:t xml:space="preserve"> </w:t>
      </w:r>
      <w:r>
        <w:t>E</w:t>
      </w:r>
      <w:r w:rsidR="008D0E01">
        <w:t>-</w:t>
      </w:r>
      <w:r>
        <w:t xml:space="preserve">MAIL </w:t>
      </w:r>
      <w:r>
        <w:rPr>
          <w:rFonts w:hint="cs"/>
          <w:cs/>
        </w:rPr>
        <w:t>มาแจ้งให้ทราบ รายละเอียดจะระบุ เลขที่</w:t>
      </w:r>
      <w:r w:rsidR="008D0E01">
        <w:t xml:space="preserve"> </w:t>
      </w:r>
      <w:r>
        <w:t>Job, Job Date ,Truck No,</w:t>
      </w:r>
      <w:r w:rsidR="008D0E01">
        <w:t xml:space="preserve"> </w:t>
      </w:r>
      <w:r>
        <w:t>Dri</w:t>
      </w:r>
      <w:r w:rsidR="00B1681B">
        <w:t>ver Name</w:t>
      </w:r>
      <w:r w:rsidR="00294EA6">
        <w:rPr>
          <w:rFonts w:hint="cs"/>
          <w:cs/>
        </w:rPr>
        <w:t xml:space="preserve"> พร้อมทั้งแนบ</w:t>
      </w:r>
      <w:r w:rsidR="008D0E01">
        <w:t xml:space="preserve"> </w:t>
      </w:r>
      <w:r w:rsidR="00294EA6">
        <w:t xml:space="preserve">File </w:t>
      </w:r>
      <w:r w:rsidR="00294EA6">
        <w:rPr>
          <w:rFonts w:hint="cs"/>
          <w:cs/>
        </w:rPr>
        <w:t>เอกสารมาเพื่อระบุรายละเอียดของงาน</w:t>
      </w:r>
      <w:r w:rsidR="00030EAD">
        <w:t xml:space="preserve"> </w:t>
      </w:r>
      <w:r w:rsidR="00294EA6">
        <w:rPr>
          <w:rFonts w:hint="cs"/>
          <w:cs/>
        </w:rPr>
        <w:t>ที่รถคัน</w:t>
      </w:r>
      <w:r w:rsidR="00030EAD">
        <w:rPr>
          <w:rFonts w:hint="cs"/>
          <w:cs/>
        </w:rPr>
        <w:t>ดังกล่าว</w:t>
      </w:r>
      <w:r w:rsidR="00294EA6">
        <w:rPr>
          <w:rFonts w:hint="cs"/>
          <w:cs/>
        </w:rPr>
        <w:t>จะเข้ารับ</w:t>
      </w:r>
    </w:p>
    <w:p w14:paraId="17EB193D" w14:textId="587C3DA5" w:rsidR="00294EA6" w:rsidRDefault="00294EA6" w:rsidP="007928B2">
      <w:r>
        <w:rPr>
          <w:noProof/>
        </w:rPr>
        <w:drawing>
          <wp:inline distT="0" distB="0" distL="0" distR="0" wp14:anchorId="54F90111" wp14:editId="74A6D0E8">
            <wp:extent cx="5857875" cy="1914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45"/>
                    <a:stretch/>
                  </pic:blipFill>
                  <pic:spPr bwMode="auto">
                    <a:xfrm>
                      <a:off x="0" y="0"/>
                      <a:ext cx="58578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4B6A" w14:textId="023F4AFF" w:rsidR="00030EAD" w:rsidRDefault="00030EAD" w:rsidP="007928B2">
      <w:r>
        <w:t>File</w:t>
      </w:r>
      <w:r w:rsidR="0020755B">
        <w:t xml:space="preserve"> </w:t>
      </w:r>
      <w:r>
        <w:rPr>
          <w:rFonts w:hint="cs"/>
          <w:cs/>
        </w:rPr>
        <w:t>ที่แนบมาดังรูปด</w:t>
      </w:r>
      <w:r w:rsidR="008F7DAE">
        <w:rPr>
          <w:rFonts w:hint="cs"/>
          <w:cs/>
        </w:rPr>
        <w:t>้</w:t>
      </w:r>
      <w:r>
        <w:rPr>
          <w:rFonts w:hint="cs"/>
          <w:cs/>
        </w:rPr>
        <w:t>านล่าง</w:t>
      </w:r>
    </w:p>
    <w:p w14:paraId="482775E5" w14:textId="5D0C2387" w:rsidR="003469F3" w:rsidRDefault="00030EAD" w:rsidP="003469F3">
      <w:r>
        <w:rPr>
          <w:noProof/>
          <w:cs/>
        </w:rPr>
        <w:drawing>
          <wp:inline distT="0" distB="0" distL="0" distR="0" wp14:anchorId="398C65BA" wp14:editId="3367D31C">
            <wp:extent cx="588645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5"/>
                    <a:stretch/>
                  </pic:blipFill>
                  <pic:spPr bwMode="auto">
                    <a:xfrm>
                      <a:off x="0" y="0"/>
                      <a:ext cx="5886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8FC">
        <w:rPr>
          <w:rFonts w:hint="cs"/>
          <w:cs/>
        </w:rPr>
        <w:t>นำข้อมูลจาก</w:t>
      </w:r>
      <w:bookmarkStart w:id="1" w:name="_Hlk527723260"/>
      <w:r w:rsidR="0020755B">
        <w:t xml:space="preserve"> </w:t>
      </w:r>
      <w:r w:rsidR="009538FC">
        <w:t xml:space="preserve">File </w:t>
      </w:r>
      <w:r w:rsidR="007A4A16">
        <w:rPr>
          <w:rFonts w:hint="cs"/>
          <w:cs/>
        </w:rPr>
        <w:t>จัดงาน</w:t>
      </w:r>
      <w:r w:rsidR="009538FC">
        <w:rPr>
          <w:rFonts w:hint="cs"/>
          <w:cs/>
        </w:rPr>
        <w:t xml:space="preserve"> </w:t>
      </w:r>
      <w:bookmarkEnd w:id="1"/>
      <w:r w:rsidR="003469F3">
        <w:rPr>
          <w:rFonts w:hint="cs"/>
          <w:cs/>
        </w:rPr>
        <w:t>มาจัดวางใน</w:t>
      </w:r>
      <w:r w:rsidR="003469F3">
        <w:t xml:space="preserve"> File</w:t>
      </w:r>
      <w:r w:rsidR="003469F3">
        <w:rPr>
          <w:rFonts w:hint="cs"/>
          <w:cs/>
        </w:rPr>
        <w:t xml:space="preserve"> </w:t>
      </w:r>
      <w:r w:rsidR="003469F3">
        <w:t>Delivery plan up load</w:t>
      </w:r>
      <w:r w:rsidR="0020755B">
        <w:t xml:space="preserve"> </w:t>
      </w:r>
      <w:r w:rsidR="003469F3">
        <w:rPr>
          <w:rFonts w:hint="cs"/>
          <w:cs/>
        </w:rPr>
        <w:t>(ข้อมูล</w:t>
      </w:r>
      <w:r w:rsidR="003469F3" w:rsidRPr="007A4A16">
        <w:t xml:space="preserve"> </w:t>
      </w:r>
      <w:r w:rsidR="003469F3">
        <w:t xml:space="preserve">File </w:t>
      </w:r>
      <w:r w:rsidR="003469F3">
        <w:rPr>
          <w:rFonts w:hint="cs"/>
          <w:cs/>
        </w:rPr>
        <w:t>จัดงานนำมาจาก</w:t>
      </w:r>
      <w:r w:rsidR="003469F3">
        <w:t>File Order</w:t>
      </w:r>
      <w:r w:rsidR="003469F3">
        <w:rPr>
          <w:rFonts w:hint="cs"/>
          <w:cs/>
        </w:rPr>
        <w:t>)</w:t>
      </w:r>
    </w:p>
    <w:p w14:paraId="407B056B" w14:textId="5059ADF0" w:rsidR="0011098D" w:rsidRDefault="009538FC" w:rsidP="007928B2">
      <w:r>
        <w:rPr>
          <w:noProof/>
        </w:rPr>
        <w:drawing>
          <wp:inline distT="0" distB="0" distL="0" distR="0" wp14:anchorId="29509ED5" wp14:editId="670D7A60">
            <wp:extent cx="5895975" cy="161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8" t="-4326" r="388" b="22596"/>
                    <a:stretch/>
                  </pic:blipFill>
                  <pic:spPr bwMode="auto">
                    <a:xfrm>
                      <a:off x="0" y="0"/>
                      <a:ext cx="5895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F657F" w14:textId="060D1F6B" w:rsidR="003469F3" w:rsidRDefault="003469F3" w:rsidP="0020755B">
      <w:r>
        <w:t>File</w:t>
      </w:r>
      <w:r>
        <w:rPr>
          <w:rFonts w:hint="cs"/>
          <w:cs/>
        </w:rPr>
        <w:t xml:space="preserve"> </w:t>
      </w:r>
      <w:r>
        <w:t>Delivery plan up load</w:t>
      </w:r>
    </w:p>
    <w:p w14:paraId="66B9E7C7" w14:textId="6C8864B8" w:rsidR="0011098D" w:rsidRDefault="0011098D" w:rsidP="007928B2">
      <w:r>
        <w:rPr>
          <w:noProof/>
        </w:rPr>
        <w:lastRenderedPageBreak/>
        <w:drawing>
          <wp:inline distT="0" distB="0" distL="0" distR="0" wp14:anchorId="3A763CC6" wp14:editId="6256ABBF">
            <wp:extent cx="594360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3"/>
                    <a:stretch/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EE3C" w14:textId="68AF60C3" w:rsidR="0028364A" w:rsidRDefault="009538FC" w:rsidP="007928B2">
      <w:r>
        <w:rPr>
          <w:rFonts w:hint="cs"/>
          <w:cs/>
        </w:rPr>
        <w:t>ข้อมูล</w:t>
      </w:r>
      <w:r w:rsidR="0028364A">
        <w:rPr>
          <w:rFonts w:hint="cs"/>
          <w:cs/>
        </w:rPr>
        <w:t xml:space="preserve"> </w:t>
      </w:r>
      <w:r w:rsidR="00E460B6">
        <w:t>File Delivery plan upload</w:t>
      </w:r>
      <w:r w:rsidR="0028364A">
        <w:rPr>
          <w:rFonts w:hint="cs"/>
          <w:cs/>
        </w:rPr>
        <w:t xml:space="preserve"> </w:t>
      </w:r>
      <w:r w:rsidR="00466CEB">
        <w:rPr>
          <w:rFonts w:hint="cs"/>
          <w:cs/>
        </w:rPr>
        <w:t>สามารถนำ</w:t>
      </w:r>
      <w:r w:rsidR="00B7699E">
        <w:rPr>
          <w:rFonts w:hint="cs"/>
          <w:cs/>
        </w:rPr>
        <w:t>ข้อมูลเข้าได้</w:t>
      </w:r>
      <w:r w:rsidR="0028364A">
        <w:rPr>
          <w:rFonts w:hint="cs"/>
          <w:cs/>
        </w:rPr>
        <w:t xml:space="preserve"> </w:t>
      </w:r>
      <w:r w:rsidR="00B7699E">
        <w:rPr>
          <w:rFonts w:hint="cs"/>
          <w:cs/>
        </w:rPr>
        <w:t>2</w:t>
      </w:r>
      <w:r w:rsidR="0028364A">
        <w:rPr>
          <w:rFonts w:hint="cs"/>
          <w:cs/>
        </w:rPr>
        <w:t xml:space="preserve"> วิธี</w:t>
      </w:r>
      <w:r w:rsidR="00B7699E">
        <w:rPr>
          <w:rFonts w:hint="cs"/>
          <w:cs/>
        </w:rPr>
        <w:t xml:space="preserve"> คือ</w:t>
      </w:r>
    </w:p>
    <w:p w14:paraId="676D7497" w14:textId="0120B090" w:rsidR="00E460B6" w:rsidRPr="00FD574C" w:rsidRDefault="0028364A" w:rsidP="00FD574C">
      <w:pPr>
        <w:pStyle w:val="ListParagraph"/>
        <w:numPr>
          <w:ilvl w:val="0"/>
          <w:numId w:val="4"/>
        </w:numPr>
        <w:rPr>
          <w:szCs w:val="32"/>
          <w:cs/>
        </w:rPr>
      </w:pPr>
      <w:r w:rsidRPr="00FD574C">
        <w:rPr>
          <w:szCs w:val="32"/>
          <w:cs/>
        </w:rPr>
        <w:t>การคัดลอกข้อมูล</w:t>
      </w:r>
      <w:r w:rsidR="00E460B6" w:rsidRPr="00FD574C">
        <w:rPr>
          <w:rFonts w:hint="cs"/>
          <w:szCs w:val="32"/>
          <w:cs/>
        </w:rPr>
        <w:t>มาวางในช่องดังในรูปด้านล่างนี้</w:t>
      </w:r>
    </w:p>
    <w:p w14:paraId="054857AC" w14:textId="494EEBB7" w:rsidR="00B7699E" w:rsidRDefault="005854F6" w:rsidP="007928B2">
      <w:r>
        <w:rPr>
          <w:noProof/>
          <w:cs/>
        </w:rPr>
        <w:drawing>
          <wp:inline distT="0" distB="0" distL="0" distR="0" wp14:anchorId="1831A152" wp14:editId="4E6231BD">
            <wp:extent cx="59055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9E">
        <w:rPr>
          <w:rFonts w:hint="cs"/>
          <w:cs/>
        </w:rPr>
        <w:t xml:space="preserve"> </w:t>
      </w:r>
    </w:p>
    <w:p w14:paraId="73B5AD56" w14:textId="6CA680D8" w:rsidR="00B7699E" w:rsidRDefault="008C510B" w:rsidP="00FD574C">
      <w:pPr>
        <w:ind w:firstLine="720"/>
      </w:pPr>
      <w:r>
        <w:rPr>
          <w:rFonts w:hint="cs"/>
          <w:cs/>
        </w:rPr>
        <w:t>2.</w:t>
      </w:r>
      <w:r w:rsidR="0028364A">
        <w:rPr>
          <w:rFonts w:hint="cs"/>
          <w:cs/>
        </w:rPr>
        <w:t xml:space="preserve"> </w:t>
      </w:r>
      <w:r w:rsidR="0028364A" w:rsidRPr="0028364A">
        <w:rPr>
          <w:cs/>
        </w:rPr>
        <w:t>การเลือกไฟล์เข้าระบบ</w:t>
      </w:r>
      <w:r w:rsidR="0028364A">
        <w:rPr>
          <w:rFonts w:hint="cs"/>
          <w:cs/>
        </w:rPr>
        <w:t xml:space="preserve"> โดยการกดปุ่ม </w:t>
      </w:r>
      <w:r w:rsidR="00B7699E">
        <w:rPr>
          <w:rFonts w:hint="cs"/>
          <w:cs/>
        </w:rPr>
        <w:t>เลือกไฟล์</w:t>
      </w:r>
      <w:r>
        <w:rPr>
          <w:rFonts w:hint="cs"/>
          <w:cs/>
        </w:rPr>
        <w:t>แล้วเลือกไฟล์</w:t>
      </w:r>
      <w:r w:rsidR="0028364A">
        <w:rPr>
          <w:rFonts w:hint="cs"/>
          <w:cs/>
        </w:rPr>
        <w:t xml:space="preserve"> </w:t>
      </w:r>
      <w:r>
        <w:t>Delivery plan upload</w:t>
      </w:r>
      <w:r w:rsidR="0028364A">
        <w:rPr>
          <w:rFonts w:hint="cs"/>
          <w:cs/>
        </w:rPr>
        <w:t xml:space="preserve"> </w:t>
      </w:r>
      <w:r>
        <w:rPr>
          <w:rFonts w:hint="cs"/>
          <w:cs/>
        </w:rPr>
        <w:t>ที่บันทึกไว้</w:t>
      </w:r>
    </w:p>
    <w:p w14:paraId="503E389B" w14:textId="2C9BC600" w:rsidR="008C510B" w:rsidRDefault="008C510B" w:rsidP="007928B2">
      <w:pPr>
        <w:rPr>
          <w:cs/>
        </w:rPr>
      </w:pPr>
      <w:r>
        <w:rPr>
          <w:noProof/>
          <w:cs/>
        </w:rPr>
        <w:drawing>
          <wp:inline distT="0" distB="0" distL="0" distR="0" wp14:anchorId="18480CE7" wp14:editId="71DD3360">
            <wp:extent cx="5873115" cy="1704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3FED" w14:textId="395F4C2C" w:rsidR="005854F6" w:rsidRDefault="005854F6" w:rsidP="007928B2">
      <w:r>
        <w:rPr>
          <w:rFonts w:hint="cs"/>
          <w:cs/>
        </w:rPr>
        <w:t xml:space="preserve">จะปรากฏข้อมูลดังด้านล่างนี้ ตรวจสอบข้อมูลว่าถูกต้องครบถ้วน </w:t>
      </w:r>
    </w:p>
    <w:p w14:paraId="69B12F84" w14:textId="5E9F3212" w:rsidR="004A6BEA" w:rsidRDefault="00E460B6" w:rsidP="007928B2">
      <w:r>
        <w:rPr>
          <w:noProof/>
        </w:rPr>
        <w:lastRenderedPageBreak/>
        <w:drawing>
          <wp:inline distT="0" distB="0" distL="0" distR="0" wp14:anchorId="3957A366" wp14:editId="4B69C022">
            <wp:extent cx="59055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9C88" w14:textId="15B91583" w:rsidR="004A6BEA" w:rsidRDefault="004A6BEA" w:rsidP="007928B2">
      <w:r>
        <w:t xml:space="preserve">          </w:t>
      </w:r>
      <w:r w:rsidR="0028364A" w:rsidRPr="0028364A">
        <w:rPr>
          <w:cs/>
        </w:rPr>
        <w:t xml:space="preserve">จากนั้นให้ทำการกดปุ่ม </w:t>
      </w:r>
      <w:r w:rsidR="0028364A" w:rsidRPr="0028364A">
        <w:t>Confirm</w:t>
      </w:r>
      <w:r>
        <w:t xml:space="preserve">  </w:t>
      </w:r>
      <w:r w:rsidR="00D870ED">
        <w:rPr>
          <w:rFonts w:hint="cs"/>
          <w:cs/>
        </w:rPr>
        <w:t>เมื่อกด</w:t>
      </w:r>
      <w:r w:rsidR="0028364A">
        <w:rPr>
          <w:rFonts w:hint="cs"/>
          <w:cs/>
        </w:rPr>
        <w:t>ปุ่ม</w:t>
      </w:r>
      <w:r w:rsidR="00D870ED">
        <w:rPr>
          <w:rFonts w:hint="cs"/>
          <w:cs/>
        </w:rPr>
        <w:t xml:space="preserve"> </w:t>
      </w:r>
      <w:r w:rsidR="00D870ED">
        <w:t xml:space="preserve">Confirm </w:t>
      </w:r>
      <w:r w:rsidR="00D870ED">
        <w:rPr>
          <w:rFonts w:hint="cs"/>
          <w:cs/>
        </w:rPr>
        <w:t xml:space="preserve">แล้วหน้าจอจะขึ้นว่า  </w:t>
      </w:r>
      <w:r w:rsidR="00D870ED">
        <w:t xml:space="preserve">Save Complete </w:t>
      </w:r>
      <w:r w:rsidR="00DC0B79">
        <w:rPr>
          <w:rFonts w:hint="cs"/>
          <w:cs/>
        </w:rPr>
        <w:t>ให้</w:t>
      </w:r>
      <w:r w:rsidR="00C940B1">
        <w:rPr>
          <w:rFonts w:hint="cs"/>
          <w:cs/>
        </w:rPr>
        <w:t>กด</w:t>
      </w:r>
      <w:r w:rsidR="0028364A">
        <w:rPr>
          <w:rFonts w:hint="cs"/>
          <w:cs/>
        </w:rPr>
        <w:t>ปุ่ม</w:t>
      </w:r>
      <w:r w:rsidR="00C940B1">
        <w:rPr>
          <w:rFonts w:hint="cs"/>
          <w:cs/>
        </w:rPr>
        <w:t xml:space="preserve"> </w:t>
      </w:r>
      <w:r w:rsidR="00C940B1">
        <w:t>OK</w:t>
      </w:r>
      <w:r w:rsidR="0028364A">
        <w:rPr>
          <w:rFonts w:hint="cs"/>
          <w:cs/>
        </w:rPr>
        <w:t xml:space="preserve">  ปุ่ม </w:t>
      </w:r>
      <w:r w:rsidR="0028364A">
        <w:t>Print Delivery Sheet</w:t>
      </w:r>
      <w:r w:rsidR="0028364A">
        <w:rPr>
          <w:rFonts w:hint="cs"/>
          <w:cs/>
        </w:rPr>
        <w:t xml:space="preserve">จะปรากฎขึ้น ให้กดปุ่ม </w:t>
      </w:r>
      <w:r>
        <w:t>Print Delivery Sheet</w:t>
      </w:r>
    </w:p>
    <w:p w14:paraId="23D3A305" w14:textId="138A7AD4" w:rsidR="005854F6" w:rsidRDefault="005854F6" w:rsidP="007928B2">
      <w:r>
        <w:rPr>
          <w:noProof/>
        </w:rPr>
        <w:drawing>
          <wp:inline distT="0" distB="0" distL="0" distR="0" wp14:anchorId="1C1BD56E" wp14:editId="1DEA200F">
            <wp:extent cx="5962650" cy="2428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67BE" w14:textId="77777777" w:rsidR="004934FF" w:rsidRDefault="00636EEE" w:rsidP="007928B2">
      <w:r>
        <w:rPr>
          <w:rFonts w:hint="cs"/>
          <w:cs/>
        </w:rPr>
        <w:t>เมื่อกด</w:t>
      </w:r>
      <w:r w:rsidR="004934FF">
        <w:rPr>
          <w:rFonts w:hint="cs"/>
          <w:cs/>
        </w:rPr>
        <w:t xml:space="preserve">ปุ่ม </w:t>
      </w:r>
      <w:r>
        <w:t xml:space="preserve">Print Delivery sheet </w:t>
      </w:r>
      <w:r>
        <w:rPr>
          <w:rFonts w:hint="cs"/>
          <w:cs/>
        </w:rPr>
        <w:t>จะขึ้นหน้าจอตามด้านล่างนี้ ให้กด</w:t>
      </w:r>
      <w:r w:rsidR="004934FF">
        <w:rPr>
          <w:rFonts w:hint="cs"/>
          <w:cs/>
        </w:rPr>
        <w:t>ปุ่ม</w:t>
      </w:r>
      <w:r>
        <w:rPr>
          <w:rFonts w:hint="cs"/>
          <w:cs/>
        </w:rPr>
        <w:t>พิมพ์</w:t>
      </w:r>
      <w:r w:rsidR="004934FF">
        <w:rPr>
          <w:rFonts w:hint="cs"/>
          <w:cs/>
        </w:rPr>
        <w:t xml:space="preserve"> เมื่อต้องพิมพ์ </w:t>
      </w:r>
    </w:p>
    <w:p w14:paraId="4296D4D5" w14:textId="7BF91C5F" w:rsidR="00EB2C00" w:rsidRDefault="004934FF" w:rsidP="007928B2">
      <w:pPr>
        <w:rPr>
          <w:cs/>
        </w:rPr>
      </w:pPr>
      <w:r>
        <w:rPr>
          <w:rFonts w:hint="cs"/>
          <w:cs/>
        </w:rPr>
        <w:t>ถ้าไม่ต้องการพิมพ์ให้กดปุ่ม ยกเลิก</w:t>
      </w:r>
      <w:r w:rsidR="00636EEE">
        <w:rPr>
          <w:rFonts w:hint="cs"/>
          <w:cs/>
        </w:rPr>
        <w:t xml:space="preserve"> </w:t>
      </w:r>
    </w:p>
    <w:p w14:paraId="671D61B4" w14:textId="3E7E8DD3" w:rsidR="004A6BEA" w:rsidRDefault="004934FF" w:rsidP="007928B2">
      <w:r>
        <w:rPr>
          <w:noProof/>
        </w:rPr>
        <w:drawing>
          <wp:inline distT="0" distB="0" distL="0" distR="0" wp14:anchorId="629B03C0" wp14:editId="455AB8D3">
            <wp:extent cx="587121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7F229" w14:textId="32521BCD" w:rsidR="008C510B" w:rsidRDefault="00834121" w:rsidP="007928B2">
      <w:r>
        <w:rPr>
          <w:rFonts w:hint="cs"/>
          <w:cs/>
        </w:rPr>
        <w:lastRenderedPageBreak/>
        <w:t>เมื่อกลับมา</w:t>
      </w:r>
      <w:r w:rsidR="008C510B">
        <w:rPr>
          <w:rFonts w:hint="cs"/>
          <w:cs/>
        </w:rPr>
        <w:t>หน้า</w:t>
      </w:r>
      <w:r w:rsidR="004934FF">
        <w:rPr>
          <w:rFonts w:hint="cs"/>
          <w:cs/>
        </w:rPr>
        <w:t xml:space="preserve"> </w:t>
      </w:r>
      <w:r>
        <w:t xml:space="preserve">Prepare Delivery </w:t>
      </w:r>
      <w:r>
        <w:rPr>
          <w:rFonts w:hint="cs"/>
          <w:cs/>
        </w:rPr>
        <w:t>จะปรากฏดังหน้าจอด้านล่าง</w:t>
      </w:r>
    </w:p>
    <w:p w14:paraId="13014EA8" w14:textId="6CE439C9" w:rsidR="009E0F7F" w:rsidRDefault="0084794C" w:rsidP="007928B2">
      <w:r>
        <w:rPr>
          <w:noProof/>
        </w:rPr>
        <w:drawing>
          <wp:inline distT="0" distB="0" distL="0" distR="0" wp14:anchorId="4713991D" wp14:editId="3AC95FA5">
            <wp:extent cx="5941887" cy="23717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71" cy="238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212B8" w14:textId="4C414462" w:rsidR="0007732D" w:rsidRDefault="00376E1D" w:rsidP="007928B2">
      <w:r w:rsidRPr="00376E1D">
        <w:rPr>
          <w:b/>
          <w:bCs/>
          <w:noProof/>
        </w:rPr>
        <w:t>1.</w:t>
      </w:r>
      <w:r w:rsidRPr="00376E1D">
        <w:rPr>
          <w:b/>
          <w:bCs/>
          <w:noProof/>
          <w:cs/>
        </w:rPr>
        <w:t xml:space="preserve">หมายเลข </w:t>
      </w:r>
      <w:r w:rsidRPr="00376E1D">
        <w:rPr>
          <w:b/>
          <w:bCs/>
          <w:noProof/>
        </w:rPr>
        <w:t>Delivery ID:</w:t>
      </w:r>
      <w:r w:rsidRPr="00376E1D">
        <w:rPr>
          <w:noProof/>
        </w:rPr>
        <w:t xml:space="preserve"> </w:t>
      </w:r>
      <w:r w:rsidRPr="00376E1D">
        <w:rPr>
          <w:noProof/>
          <w:cs/>
        </w:rPr>
        <w:t xml:space="preserve">คือการเติมหมายเลข </w:t>
      </w:r>
      <w:r w:rsidRPr="00376E1D">
        <w:rPr>
          <w:noProof/>
        </w:rPr>
        <w:t>Delivery ID</w:t>
      </w:r>
      <w:r w:rsidRPr="00376E1D">
        <w:rPr>
          <w:noProof/>
          <w:cs/>
        </w:rPr>
        <w:t>ที่ ต้องการค้นหา</w:t>
      </w:r>
      <w:r>
        <w:rPr>
          <w:noProof/>
        </w:rPr>
        <w:t xml:space="preserve"> </w:t>
      </w:r>
      <w:r>
        <w:rPr>
          <w:rFonts w:hint="cs"/>
          <w:noProof/>
          <w:cs/>
        </w:rPr>
        <w:t xml:space="preserve">กดปุ่ม ค้นหา </w:t>
      </w:r>
      <w:r>
        <w:rPr>
          <w:rFonts w:hint="cs"/>
          <w:cs/>
        </w:rPr>
        <w:t>จะปรากฏดังหน้าจอด้านล่าง</w:t>
      </w:r>
    </w:p>
    <w:p w14:paraId="41E1BEDB" w14:textId="0301BA29" w:rsidR="0007732D" w:rsidRDefault="00376E1D" w:rsidP="007928B2">
      <w:r>
        <w:rPr>
          <w:noProof/>
        </w:rPr>
        <w:drawing>
          <wp:inline distT="0" distB="0" distL="0" distR="0" wp14:anchorId="3BB6C8BD" wp14:editId="7049A57C">
            <wp:extent cx="5901594" cy="123825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91" cy="1242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3AC5F" w14:textId="10C89700" w:rsidR="00376E1D" w:rsidRDefault="00376E1D" w:rsidP="00376E1D">
      <w:pPr>
        <w:rPr>
          <w:b/>
          <w:bCs/>
          <w:cs/>
        </w:rPr>
      </w:pPr>
      <w:r>
        <w:rPr>
          <w:b/>
          <w:bCs/>
          <w:noProof/>
        </w:rPr>
        <w:t>2</w:t>
      </w:r>
      <w:r w:rsidRPr="00376E1D">
        <w:rPr>
          <w:b/>
          <w:bCs/>
          <w:noProof/>
        </w:rPr>
        <w:t>.</w:t>
      </w:r>
      <w:r w:rsidRPr="00376E1D">
        <w:rPr>
          <w:b/>
          <w:bCs/>
        </w:rPr>
        <w:t xml:space="preserve"> </w:t>
      </w:r>
      <w:r w:rsidRPr="006A0123">
        <w:rPr>
          <w:b/>
          <w:bCs/>
        </w:rPr>
        <w:t>Item(</w:t>
      </w:r>
      <w:r w:rsidRPr="006A0123">
        <w:rPr>
          <w:b/>
          <w:bCs/>
          <w:cs/>
        </w:rPr>
        <w:t>รายการ)</w:t>
      </w:r>
      <w:r w:rsidRPr="00E82DF0">
        <w:rPr>
          <w:b/>
          <w:bCs/>
        </w:rPr>
        <w:t>:</w:t>
      </w:r>
      <w:r>
        <w:rPr>
          <w:rFonts w:hint="cs"/>
          <w:cs/>
        </w:rPr>
        <w:t xml:space="preserve"> คื</w:t>
      </w:r>
      <w:r w:rsidRPr="006A0123">
        <w:rPr>
          <w:rFonts w:hint="cs"/>
          <w:cs/>
        </w:rPr>
        <w:t>อ</w:t>
      </w:r>
      <w:r>
        <w:rPr>
          <w:rFonts w:hint="cs"/>
          <w:cs/>
        </w:rPr>
        <w:t>ลำดับที่แสดง</w:t>
      </w:r>
      <w:r w:rsidRPr="006A0123">
        <w:rPr>
          <w:cs/>
        </w:rPr>
        <w:t>รายการ</w:t>
      </w:r>
    </w:p>
    <w:p w14:paraId="5CF38BBF" w14:textId="26A26DCB" w:rsidR="005F3CDC" w:rsidRDefault="00376E1D" w:rsidP="007928B2">
      <w:r w:rsidRPr="00376E1D">
        <w:rPr>
          <w:b/>
          <w:bCs/>
        </w:rPr>
        <w:t>3.</w:t>
      </w:r>
      <w:r>
        <w:rPr>
          <w:b/>
          <w:bCs/>
        </w:rPr>
        <w:t xml:space="preserve"> </w:t>
      </w:r>
      <w:r w:rsidRPr="006A0123">
        <w:rPr>
          <w:b/>
          <w:bCs/>
        </w:rPr>
        <w:t>Delivery Date</w:t>
      </w:r>
      <w:r w:rsidRPr="00E82DF0">
        <w:rPr>
          <w:b/>
          <w:bCs/>
        </w:rPr>
        <w:t>:</w:t>
      </w:r>
      <w:r>
        <w:rPr>
          <w:rFonts w:hint="cs"/>
          <w:cs/>
        </w:rPr>
        <w:t xml:space="preserve"> คือวันเวลาในการส่งงาน</w:t>
      </w:r>
    </w:p>
    <w:p w14:paraId="405ADC0A" w14:textId="2F9E82C1" w:rsidR="00376E1D" w:rsidRDefault="00376E1D" w:rsidP="007928B2">
      <w:r>
        <w:rPr>
          <w:b/>
          <w:bCs/>
        </w:rPr>
        <w:t>4.</w:t>
      </w:r>
      <w:r w:rsidRPr="00376E1D">
        <w:t xml:space="preserve"> </w:t>
      </w:r>
      <w:r w:rsidRPr="00376E1D">
        <w:rPr>
          <w:b/>
          <w:bCs/>
        </w:rPr>
        <w:t xml:space="preserve">Delivery ID: </w:t>
      </w:r>
      <w:r w:rsidRPr="00376E1D">
        <w:rPr>
          <w:cs/>
        </w:rPr>
        <w:t>คือเลขที่ในการจัดส่งโดยระบบจะออกให้อัตโนมัติ</w:t>
      </w:r>
    </w:p>
    <w:p w14:paraId="6F0AEFD7" w14:textId="3EC848A1" w:rsidR="00376E1D" w:rsidRDefault="00376E1D" w:rsidP="007928B2">
      <w:r>
        <w:rPr>
          <w:b/>
          <w:bCs/>
        </w:rPr>
        <w:t xml:space="preserve">5. </w:t>
      </w:r>
      <w:r w:rsidRPr="0061299F">
        <w:rPr>
          <w:b/>
          <w:bCs/>
        </w:rPr>
        <w:t>Delivery To</w:t>
      </w:r>
      <w:r w:rsidRPr="00E82DF0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cs"/>
          <w:cs/>
        </w:rPr>
        <w:t>คือสถานที่ในการจัดส่งงาน</w:t>
      </w:r>
    </w:p>
    <w:p w14:paraId="2497258D" w14:textId="6E722ABD" w:rsidR="00376E1D" w:rsidRDefault="00376E1D" w:rsidP="007928B2">
      <w:r>
        <w:rPr>
          <w:b/>
          <w:bCs/>
        </w:rPr>
        <w:t xml:space="preserve">6. </w:t>
      </w:r>
      <w:r w:rsidRPr="0061299F">
        <w:rPr>
          <w:b/>
          <w:bCs/>
        </w:rPr>
        <w:t>Q'ty DN</w:t>
      </w:r>
      <w:r w:rsidRPr="00E82DF0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คือ</w:t>
      </w:r>
      <w:r>
        <w:rPr>
          <w:rFonts w:hint="cs"/>
          <w:cs/>
        </w:rPr>
        <w:t xml:space="preserve">จำนวน </w:t>
      </w:r>
      <w:r>
        <w:t xml:space="preserve">DN </w:t>
      </w:r>
      <w:r>
        <w:rPr>
          <w:rFonts w:hint="cs"/>
          <w:cs/>
        </w:rPr>
        <w:t>ที่ใช้ในการจัดส่งงาน</w:t>
      </w:r>
    </w:p>
    <w:p w14:paraId="2CDE82BC" w14:textId="473905C7" w:rsidR="00BE020A" w:rsidRDefault="00BE020A" w:rsidP="007928B2">
      <w:r>
        <w:rPr>
          <w:b/>
          <w:bCs/>
        </w:rPr>
        <w:t xml:space="preserve">7. </w:t>
      </w:r>
      <w:r w:rsidRPr="0061299F">
        <w:rPr>
          <w:b/>
          <w:bCs/>
        </w:rPr>
        <w:t>Q'ty Issue:</w:t>
      </w:r>
      <w:r>
        <w:rPr>
          <w:b/>
          <w:bCs/>
        </w:rPr>
        <w:t xml:space="preserve"> </w:t>
      </w:r>
      <w:r>
        <w:rPr>
          <w:rFonts w:hint="cs"/>
          <w:cs/>
        </w:rPr>
        <w:t>คือจำนวน</w:t>
      </w:r>
      <w:r w:rsidRPr="0061299F">
        <w:t xml:space="preserve"> Issue</w:t>
      </w:r>
      <w:r>
        <w:rPr>
          <w:rFonts w:hint="cs"/>
          <w:cs/>
        </w:rPr>
        <w:t xml:space="preserve"> ใช้ในการจัดส่งงาน</w:t>
      </w:r>
    </w:p>
    <w:p w14:paraId="719F8CCA" w14:textId="6F380227" w:rsidR="00BE020A" w:rsidRDefault="00BE020A" w:rsidP="007928B2">
      <w:r>
        <w:rPr>
          <w:b/>
          <w:bCs/>
        </w:rPr>
        <w:t xml:space="preserve">8. </w:t>
      </w:r>
      <w:r w:rsidRPr="00BE020A">
        <w:rPr>
          <w:b/>
          <w:bCs/>
        </w:rPr>
        <w:t xml:space="preserve">Job Status: </w:t>
      </w:r>
      <w:r w:rsidRPr="00BE020A">
        <w:rPr>
          <w:cs/>
        </w:rPr>
        <w:t xml:space="preserve">คือการแสดงสถานะของงาน จะมีอยู่ </w:t>
      </w:r>
      <w:r w:rsidRPr="00BE020A">
        <w:t xml:space="preserve">3 </w:t>
      </w:r>
      <w:proofErr w:type="gramStart"/>
      <w:r w:rsidRPr="00BE020A">
        <w:rPr>
          <w:cs/>
        </w:rPr>
        <w:t xml:space="preserve">ประเภท  </w:t>
      </w:r>
      <w:r w:rsidRPr="00BE020A">
        <w:t>New</w:t>
      </w:r>
      <w:proofErr w:type="gramEnd"/>
      <w:r w:rsidRPr="00BE020A">
        <w:t xml:space="preserve"> , Loading  </w:t>
      </w:r>
      <w:r w:rsidRPr="00BE020A">
        <w:rPr>
          <w:cs/>
        </w:rPr>
        <w:t xml:space="preserve">และ </w:t>
      </w:r>
      <w:r w:rsidRPr="00BE020A">
        <w:t>Close</w:t>
      </w:r>
    </w:p>
    <w:p w14:paraId="52B796A4" w14:textId="6E76CE89" w:rsidR="00BE020A" w:rsidRDefault="00BE020A" w:rsidP="007928B2">
      <w:r>
        <w:rPr>
          <w:b/>
          <w:bCs/>
        </w:rPr>
        <w:t xml:space="preserve">9. </w:t>
      </w:r>
      <w:proofErr w:type="gramStart"/>
      <w:r w:rsidRPr="00BE020A">
        <w:rPr>
          <w:b/>
          <w:bCs/>
        </w:rPr>
        <w:t>Edit :</w:t>
      </w:r>
      <w:proofErr w:type="gramEnd"/>
      <w:r w:rsidRPr="00BE020A">
        <w:rPr>
          <w:b/>
          <w:bCs/>
        </w:rPr>
        <w:t xml:space="preserve"> </w:t>
      </w:r>
      <w:r w:rsidRPr="00BE020A">
        <w:rPr>
          <w:cs/>
        </w:rPr>
        <w:t xml:space="preserve">คือการแก้ไขข้อมูลในการส่งงานเมื่อกดปุ่ม </w:t>
      </w:r>
      <w:r w:rsidRPr="00BE020A">
        <w:t xml:space="preserve">Edit </w:t>
      </w:r>
      <w:r w:rsidRPr="00BE020A">
        <w:rPr>
          <w:cs/>
        </w:rPr>
        <w:t>จะปรากฎในตารางด้านล่าง</w:t>
      </w:r>
    </w:p>
    <w:p w14:paraId="5EDE586D" w14:textId="5F4A85A0" w:rsidR="001801F7" w:rsidRDefault="00F55FD1" w:rsidP="007928B2">
      <w:r>
        <w:rPr>
          <w:noProof/>
        </w:rPr>
        <w:lastRenderedPageBreak/>
        <w:drawing>
          <wp:inline distT="0" distB="0" distL="0" distR="0" wp14:anchorId="01FA7DFE" wp14:editId="74CC9894">
            <wp:extent cx="5961380" cy="2619375"/>
            <wp:effectExtent l="0" t="0" r="127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"/>
                    <a:stretch/>
                  </pic:blipFill>
                  <pic:spPr bwMode="auto">
                    <a:xfrm>
                      <a:off x="0" y="0"/>
                      <a:ext cx="5967808" cy="262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9382F" w14:textId="7C9586A2" w:rsidR="00F55FD1" w:rsidRPr="00F55FD1" w:rsidRDefault="00F55FD1" w:rsidP="00F55FD1">
      <w:pPr>
        <w:rPr>
          <w:b/>
          <w:bCs/>
        </w:rPr>
      </w:pPr>
      <w:r>
        <w:tab/>
      </w:r>
      <w:proofErr w:type="gramStart"/>
      <w:r>
        <w:rPr>
          <w:b/>
          <w:bCs/>
        </w:rPr>
        <w:t>9</w:t>
      </w:r>
      <w:r w:rsidRPr="00F55FD1">
        <w:rPr>
          <w:b/>
          <w:bCs/>
        </w:rPr>
        <w:t>.1  Delivery</w:t>
      </w:r>
      <w:proofErr w:type="gramEnd"/>
      <w:r w:rsidRPr="00F55FD1">
        <w:rPr>
          <w:b/>
          <w:bCs/>
        </w:rPr>
        <w:t xml:space="preserve"> Date : </w:t>
      </w:r>
      <w:r>
        <w:rPr>
          <w:rFonts w:hint="cs"/>
          <w:b/>
          <w:bCs/>
          <w:cs/>
        </w:rPr>
        <w:t>แก้ไข</w:t>
      </w:r>
      <w:r w:rsidRPr="00F55FD1">
        <w:rPr>
          <w:b/>
          <w:bCs/>
          <w:cs/>
        </w:rPr>
        <w:t>วันที่ส่งงานให้ลูกค้า  โดยเลือกวันที่จากปฎิทินด้านล่าง</w:t>
      </w:r>
    </w:p>
    <w:p w14:paraId="6D8D14E6" w14:textId="4B1AE8BA" w:rsidR="00F55FD1" w:rsidRPr="00F55FD1" w:rsidRDefault="00F55FD1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E56FCC" wp14:editId="40984681">
            <wp:extent cx="5724525" cy="1438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7B3BD" w14:textId="041CD664" w:rsidR="00F55FD1" w:rsidRP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t>9</w:t>
      </w:r>
      <w:r w:rsidRPr="00F55FD1">
        <w:rPr>
          <w:b/>
          <w:bCs/>
        </w:rPr>
        <w:t xml:space="preserve">.2 Delivery </w:t>
      </w:r>
      <w:proofErr w:type="gramStart"/>
      <w:r w:rsidRPr="00F55FD1">
        <w:rPr>
          <w:b/>
          <w:bCs/>
        </w:rPr>
        <w:t>Time :</w:t>
      </w:r>
      <w:proofErr w:type="gramEnd"/>
      <w:r w:rsidRPr="00F55FD1">
        <w:rPr>
          <w:b/>
          <w:bCs/>
        </w:rPr>
        <w:t xml:space="preserve"> </w:t>
      </w:r>
      <w:r>
        <w:rPr>
          <w:rFonts w:hint="cs"/>
          <w:b/>
          <w:bCs/>
          <w:cs/>
        </w:rPr>
        <w:t>แก้ไข</w:t>
      </w:r>
      <w:r w:rsidRPr="00F55FD1">
        <w:rPr>
          <w:b/>
          <w:bCs/>
          <w:cs/>
        </w:rPr>
        <w:t>เวลาในการส่งถึงลูกค้า โดยเลือกเวลาเป็นชั่วโมงและนาที ตามตารางด้านล่าง</w:t>
      </w:r>
    </w:p>
    <w:p w14:paraId="1D6740FD" w14:textId="15738760" w:rsidR="00F55FD1" w:rsidRPr="00F55FD1" w:rsidRDefault="00E030B5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5A773C" wp14:editId="0304EA38">
            <wp:extent cx="5858510" cy="1362075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4EFE5" w14:textId="3FCA9E84" w:rsidR="00F55FD1" w:rsidRP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t>9</w:t>
      </w:r>
      <w:r w:rsidRPr="00F55FD1">
        <w:rPr>
          <w:b/>
          <w:bCs/>
        </w:rPr>
        <w:t xml:space="preserve">.3 Plan Date: </w:t>
      </w:r>
      <w:r>
        <w:rPr>
          <w:rFonts w:hint="cs"/>
          <w:b/>
          <w:bCs/>
          <w:cs/>
        </w:rPr>
        <w:t>แก้ไข</w:t>
      </w:r>
      <w:r w:rsidRPr="00F55FD1">
        <w:rPr>
          <w:b/>
          <w:bCs/>
          <w:cs/>
        </w:rPr>
        <w:t>วันที่ที่รถเข้ามารับงาน โดยเลือกวันที่จากปฎิทินด้านล่าง</w:t>
      </w:r>
    </w:p>
    <w:p w14:paraId="12E3F0B2" w14:textId="66446608" w:rsidR="00F55FD1" w:rsidRPr="00F55FD1" w:rsidRDefault="00E030B5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72BF0F" wp14:editId="59A2B770">
            <wp:extent cx="6010910" cy="1304925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5A199" w14:textId="5BD5F1DB" w:rsidR="00F55FD1" w:rsidRP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lastRenderedPageBreak/>
        <w:t>9</w:t>
      </w:r>
      <w:r w:rsidRPr="00F55FD1">
        <w:rPr>
          <w:b/>
          <w:bCs/>
        </w:rPr>
        <w:t xml:space="preserve">.4 Pickup Time: </w:t>
      </w:r>
      <w:r>
        <w:rPr>
          <w:rFonts w:hint="cs"/>
          <w:b/>
          <w:bCs/>
          <w:cs/>
        </w:rPr>
        <w:t>แก้ไข</w:t>
      </w:r>
      <w:r w:rsidRPr="00F55FD1">
        <w:rPr>
          <w:b/>
          <w:bCs/>
          <w:cs/>
        </w:rPr>
        <w:t>เวลาที่รถจะเข้ามารับงาน โดยเลือกเวลาเป็นชั่วโมงและนาที ตามตารางด้านล่าง</w:t>
      </w:r>
    </w:p>
    <w:p w14:paraId="0065489F" w14:textId="497B2FA2" w:rsidR="00F55FD1" w:rsidRPr="00F55FD1" w:rsidRDefault="00E030B5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CF138D" wp14:editId="14B9624C">
            <wp:extent cx="5956300" cy="1713230"/>
            <wp:effectExtent l="0" t="0" r="635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FADAA" w14:textId="23C21BC4" w:rsidR="00F55FD1" w:rsidRP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t>9</w:t>
      </w:r>
      <w:r w:rsidRPr="00F55FD1">
        <w:rPr>
          <w:b/>
          <w:bCs/>
        </w:rPr>
        <w:t xml:space="preserve">.5 Truck No.: </w:t>
      </w:r>
      <w:r>
        <w:rPr>
          <w:rFonts w:hint="cs"/>
          <w:b/>
          <w:bCs/>
          <w:cs/>
        </w:rPr>
        <w:t>แก้ไข</w:t>
      </w:r>
      <w:r w:rsidRPr="00F55FD1">
        <w:rPr>
          <w:b/>
          <w:bCs/>
          <w:cs/>
        </w:rPr>
        <w:t xml:space="preserve">ทะเบียนรถที่ทาง </w:t>
      </w:r>
      <w:r w:rsidRPr="00F55FD1">
        <w:rPr>
          <w:b/>
          <w:bCs/>
        </w:rPr>
        <w:t xml:space="preserve">YUSEN </w:t>
      </w:r>
      <w:proofErr w:type="spellStart"/>
      <w:r w:rsidRPr="00F55FD1">
        <w:rPr>
          <w:b/>
          <w:bCs/>
        </w:rPr>
        <w:t>Milkrun</w:t>
      </w:r>
      <w:proofErr w:type="spellEnd"/>
      <w:r w:rsidRPr="00F55FD1">
        <w:rPr>
          <w:b/>
          <w:bCs/>
        </w:rPr>
        <w:t xml:space="preserve"> </w:t>
      </w:r>
      <w:r w:rsidRPr="00F55FD1">
        <w:rPr>
          <w:b/>
          <w:bCs/>
          <w:cs/>
        </w:rPr>
        <w:t xml:space="preserve">แจ้งมาใน </w:t>
      </w:r>
      <w:r w:rsidRPr="00F55FD1">
        <w:rPr>
          <w:b/>
          <w:bCs/>
        </w:rPr>
        <w:t>E-Mail</w:t>
      </w:r>
    </w:p>
    <w:p w14:paraId="30D62B8D" w14:textId="73160EB1" w:rsidR="00F55FD1" w:rsidRPr="00F55FD1" w:rsidRDefault="00A3197F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67499D" wp14:editId="66151F90">
            <wp:extent cx="6023610" cy="14389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18B74" w14:textId="405D2BC5" w:rsidR="00F55FD1" w:rsidRP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t>9</w:t>
      </w:r>
      <w:r w:rsidRPr="00F55FD1">
        <w:rPr>
          <w:b/>
          <w:bCs/>
        </w:rPr>
        <w:t xml:space="preserve">.6 Deliver Name: </w:t>
      </w:r>
      <w:r>
        <w:rPr>
          <w:rFonts w:hint="cs"/>
          <w:b/>
          <w:bCs/>
          <w:cs/>
        </w:rPr>
        <w:t>แก้ไข</w:t>
      </w:r>
      <w:r w:rsidRPr="00F55FD1">
        <w:rPr>
          <w:b/>
          <w:bCs/>
          <w:cs/>
        </w:rPr>
        <w:t xml:space="preserve">ชื่อคนขับ ที่ทาง </w:t>
      </w:r>
      <w:r w:rsidRPr="00F55FD1">
        <w:rPr>
          <w:b/>
          <w:bCs/>
        </w:rPr>
        <w:t xml:space="preserve">YUSEN </w:t>
      </w:r>
      <w:proofErr w:type="spellStart"/>
      <w:r w:rsidRPr="00F55FD1">
        <w:rPr>
          <w:b/>
          <w:bCs/>
        </w:rPr>
        <w:t>Milkrun</w:t>
      </w:r>
      <w:proofErr w:type="spellEnd"/>
      <w:r w:rsidRPr="00F55FD1">
        <w:rPr>
          <w:b/>
          <w:bCs/>
        </w:rPr>
        <w:t xml:space="preserve"> </w:t>
      </w:r>
      <w:r w:rsidRPr="00F55FD1">
        <w:rPr>
          <w:b/>
          <w:bCs/>
          <w:cs/>
        </w:rPr>
        <w:t xml:space="preserve">แจ้งมาใน </w:t>
      </w:r>
      <w:r w:rsidRPr="00F55FD1">
        <w:rPr>
          <w:b/>
          <w:bCs/>
        </w:rPr>
        <w:t>E-Mail</w:t>
      </w:r>
    </w:p>
    <w:p w14:paraId="0A5FA2B5" w14:textId="690B3CFC" w:rsidR="00F55FD1" w:rsidRPr="00F55FD1" w:rsidRDefault="00A3197F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D4CC3" wp14:editId="551CB290">
            <wp:extent cx="5858510" cy="139636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1AAC3" w14:textId="285026AC" w:rsidR="00F55FD1" w:rsidRP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t>9</w:t>
      </w:r>
      <w:r w:rsidRPr="00F55FD1">
        <w:rPr>
          <w:b/>
          <w:bCs/>
        </w:rPr>
        <w:t xml:space="preserve">.7 Delivery To: </w:t>
      </w:r>
      <w:proofErr w:type="gramStart"/>
      <w:r w:rsidRPr="00F93CD6">
        <w:rPr>
          <w:rFonts w:hint="cs"/>
          <w:cs/>
        </w:rPr>
        <w:t>แก้ไข</w:t>
      </w:r>
      <w:r w:rsidRPr="00F93CD6">
        <w:rPr>
          <w:cs/>
        </w:rPr>
        <w:t>สถานที่ส่งงาน  ตามตารางด้านล่าง</w:t>
      </w:r>
      <w:proofErr w:type="gramEnd"/>
    </w:p>
    <w:p w14:paraId="7F30A65F" w14:textId="33D7FCE5" w:rsidR="00F55FD1" w:rsidRPr="00F55FD1" w:rsidRDefault="00A3197F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83BA2" wp14:editId="4AE702B3">
            <wp:extent cx="6041390" cy="15182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151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B78CF" w14:textId="607E5C17" w:rsidR="00F55FD1" w:rsidRPr="00F93CD6" w:rsidRDefault="00F55FD1" w:rsidP="00F55FD1">
      <w:pPr>
        <w:ind w:firstLine="720"/>
      </w:pPr>
      <w:r>
        <w:rPr>
          <w:b/>
          <w:bCs/>
        </w:rPr>
        <w:lastRenderedPageBreak/>
        <w:t>9</w:t>
      </w:r>
      <w:r w:rsidRPr="00F55FD1">
        <w:rPr>
          <w:b/>
          <w:bCs/>
        </w:rPr>
        <w:t xml:space="preserve">.8 Trip: </w:t>
      </w:r>
      <w:r w:rsidRPr="00F93CD6">
        <w:rPr>
          <w:rFonts w:hint="cs"/>
          <w:cs/>
        </w:rPr>
        <w:t>แก้ไข</w:t>
      </w:r>
      <w:r w:rsidRPr="00F93CD6">
        <w:rPr>
          <w:cs/>
        </w:rPr>
        <w:t>เที่ยวรถ โดยระบบให้ทำการเลือกข้อมูลที่มีอยู่ ตามตารางด้านล่าง</w:t>
      </w:r>
    </w:p>
    <w:p w14:paraId="1E065F10" w14:textId="0D4C4619" w:rsidR="00F55FD1" w:rsidRPr="00F55FD1" w:rsidRDefault="00A3197F" w:rsidP="00F55F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EF1054" wp14:editId="2DBE05A9">
            <wp:extent cx="5724525" cy="2286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537B3" w14:textId="22F6013D" w:rsidR="00F55FD1" w:rsidRDefault="00F55FD1" w:rsidP="00F55FD1">
      <w:pPr>
        <w:ind w:firstLine="720"/>
        <w:rPr>
          <w:b/>
          <w:bCs/>
        </w:rPr>
      </w:pPr>
      <w:r>
        <w:rPr>
          <w:b/>
          <w:bCs/>
        </w:rPr>
        <w:t>9</w:t>
      </w:r>
      <w:r w:rsidRPr="00F55FD1">
        <w:rPr>
          <w:b/>
          <w:bCs/>
        </w:rPr>
        <w:t xml:space="preserve">.9 </w:t>
      </w:r>
      <w:proofErr w:type="spellStart"/>
      <w:r w:rsidRPr="00F55FD1">
        <w:rPr>
          <w:b/>
          <w:bCs/>
        </w:rPr>
        <w:t>Milkrun</w:t>
      </w:r>
      <w:proofErr w:type="spellEnd"/>
      <w:r w:rsidRPr="00F55FD1">
        <w:rPr>
          <w:b/>
          <w:bCs/>
        </w:rPr>
        <w:t xml:space="preserve"> Job No.: </w:t>
      </w:r>
      <w:r w:rsidR="00F93CD6" w:rsidRPr="00F93CD6">
        <w:rPr>
          <w:rFonts w:hint="cs"/>
          <w:cs/>
        </w:rPr>
        <w:t>แก้ไข</w:t>
      </w:r>
      <w:r w:rsidRPr="00F93CD6">
        <w:rPr>
          <w:cs/>
        </w:rPr>
        <w:t xml:space="preserve">เลขที่ </w:t>
      </w:r>
      <w:r w:rsidRPr="00F93CD6">
        <w:t xml:space="preserve">Job </w:t>
      </w:r>
      <w:r w:rsidRPr="00F93CD6">
        <w:rPr>
          <w:cs/>
        </w:rPr>
        <w:t xml:space="preserve">ของ </w:t>
      </w:r>
      <w:proofErr w:type="spellStart"/>
      <w:r w:rsidRPr="00F93CD6">
        <w:t>Milkrun</w:t>
      </w:r>
      <w:proofErr w:type="spellEnd"/>
    </w:p>
    <w:p w14:paraId="69BBA873" w14:textId="76378D49" w:rsidR="00F93CD6" w:rsidRPr="00F55FD1" w:rsidRDefault="00F93CD6" w:rsidP="00F93C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4BE83C" wp14:editId="49D067ED">
            <wp:extent cx="5886450" cy="1047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1"/>
                    <a:stretch/>
                  </pic:blipFill>
                  <pic:spPr bwMode="auto">
                    <a:xfrm>
                      <a:off x="0" y="0"/>
                      <a:ext cx="5886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2F62" w14:textId="18C5FB6A" w:rsidR="0096473B" w:rsidRDefault="0096473B" w:rsidP="00BE020A">
      <w:r>
        <w:rPr>
          <w:b/>
          <w:bCs/>
        </w:rPr>
        <w:tab/>
        <w:t xml:space="preserve">9.10 </w:t>
      </w:r>
      <w:proofErr w:type="gramStart"/>
      <w:r>
        <w:rPr>
          <w:rFonts w:hint="cs"/>
          <w:b/>
          <w:bCs/>
          <w:cs/>
        </w:rPr>
        <w:t xml:space="preserve">การเพิ่มข้อมูลในการจัดรถ </w:t>
      </w:r>
      <w:r>
        <w:t>:</w:t>
      </w:r>
      <w:proofErr w:type="gramEnd"/>
      <w:r>
        <w:rPr>
          <w:rFonts w:hint="cs"/>
          <w:cs/>
        </w:rPr>
        <w:t xml:space="preserve"> ให้เติมข้อมูลในตารางหมายเลข </w:t>
      </w:r>
      <w:r>
        <w:t>10</w:t>
      </w:r>
      <w:r>
        <w:t xml:space="preserve"> </w:t>
      </w:r>
      <w:r>
        <w:rPr>
          <w:rFonts w:hint="cs"/>
          <w:cs/>
        </w:rPr>
        <w:t>ให้ครบถ้วน</w:t>
      </w:r>
    </w:p>
    <w:p w14:paraId="7E4AC189" w14:textId="03892F8D" w:rsidR="0096473B" w:rsidRDefault="0096473B" w:rsidP="00BE020A">
      <w:r>
        <w:rPr>
          <w:b/>
          <w:bCs/>
        </w:rPr>
        <w:tab/>
        <w:t xml:space="preserve">9.11 </w:t>
      </w:r>
      <w:r>
        <w:rPr>
          <w:b/>
          <w:bCs/>
        </w:rPr>
        <w:t xml:space="preserve">Save Add </w:t>
      </w:r>
      <w:proofErr w:type="gramStart"/>
      <w:r>
        <w:rPr>
          <w:b/>
          <w:bCs/>
        </w:rPr>
        <w:t>Item</w:t>
      </w:r>
      <w:r>
        <w:rPr>
          <w:rFonts w:hint="cs"/>
          <w:b/>
          <w:bCs/>
          <w:cs/>
        </w:rPr>
        <w:t xml:space="preserve"> </w:t>
      </w:r>
      <w:r>
        <w:t>:</w:t>
      </w:r>
      <w:proofErr w:type="gramEnd"/>
      <w:r>
        <w:rPr>
          <w:rFonts w:hint="cs"/>
          <w:cs/>
        </w:rPr>
        <w:t xml:space="preserve"> เป็นการกด</w:t>
      </w:r>
      <w:r w:rsidRPr="00A23BF8">
        <w:rPr>
          <w:rFonts w:hint="cs"/>
          <w:cs/>
        </w:rPr>
        <w:t>ปุ่ม</w:t>
      </w:r>
      <w:r w:rsidRPr="00A23BF8">
        <w:t xml:space="preserve"> Save Add Item</w:t>
      </w:r>
      <w:r>
        <w:rPr>
          <w:rFonts w:hint="cs"/>
          <w:cs/>
        </w:rPr>
        <w:t xml:space="preserve"> เพิ่มข้อมูลในการจัดรถเข้าระบบ ในตารางหมายเลข </w:t>
      </w:r>
      <w:r>
        <w:t>12</w:t>
      </w:r>
    </w:p>
    <w:p w14:paraId="11EC829C" w14:textId="25FFC4A4" w:rsidR="0096473B" w:rsidRPr="00A23BF8" w:rsidRDefault="0096473B" w:rsidP="0096473B">
      <w:r>
        <w:rPr>
          <w:b/>
          <w:bCs/>
        </w:rPr>
        <w:tab/>
        <w:t xml:space="preserve">9.12 </w:t>
      </w:r>
      <w:proofErr w:type="gramStart"/>
      <w:r>
        <w:rPr>
          <w:rFonts w:hint="cs"/>
          <w:b/>
          <w:bCs/>
          <w:cs/>
        </w:rPr>
        <w:t xml:space="preserve">การแก้ไขข้อมูลในการจัดรถ </w:t>
      </w:r>
      <w:r>
        <w:rPr>
          <w:b/>
          <w:bCs/>
        </w:rPr>
        <w:t>:</w:t>
      </w:r>
      <w:proofErr w:type="gramEnd"/>
      <w:r>
        <w:rPr>
          <w:rFonts w:hint="cs"/>
          <w:b/>
          <w:bCs/>
          <w:cs/>
        </w:rPr>
        <w:t xml:space="preserve"> </w:t>
      </w:r>
      <w:r w:rsidRPr="00A23BF8">
        <w:rPr>
          <w:rFonts w:hint="cs"/>
          <w:cs/>
        </w:rPr>
        <w:t>ถ้าข้อมูลในการจัดรถมีการผิดพลาดสามารถ แก้ไขได้ในตารางนี้</w:t>
      </w:r>
    </w:p>
    <w:p w14:paraId="40F1F7CF" w14:textId="1BB6CA90" w:rsidR="0096473B" w:rsidRDefault="0096473B" w:rsidP="00BE020A">
      <w:pPr>
        <w:rPr>
          <w:b/>
          <w:bCs/>
        </w:rPr>
      </w:pPr>
      <w:r>
        <w:rPr>
          <w:b/>
          <w:bCs/>
        </w:rPr>
        <w:tab/>
        <w:t xml:space="preserve">9.13 </w:t>
      </w:r>
      <w:r w:rsidRPr="0096473B">
        <w:rPr>
          <w:b/>
          <w:bCs/>
          <w:cs/>
        </w:rPr>
        <w:t xml:space="preserve">กดปุ่ม </w:t>
      </w:r>
      <w:proofErr w:type="gramStart"/>
      <w:r w:rsidRPr="0096473B">
        <w:rPr>
          <w:b/>
          <w:bCs/>
        </w:rPr>
        <w:t>Delete :</w:t>
      </w:r>
      <w:proofErr w:type="gramEnd"/>
      <w:r w:rsidRPr="0096473B">
        <w:rPr>
          <w:b/>
          <w:bCs/>
        </w:rPr>
        <w:t xml:space="preserve"> </w:t>
      </w:r>
      <w:r w:rsidRPr="0096473B">
        <w:rPr>
          <w:b/>
          <w:bCs/>
          <w:cs/>
        </w:rPr>
        <w:t xml:space="preserve">ถ้าต้องการลบข้อมูลในระบบให้กดปุ่ม </w:t>
      </w:r>
      <w:r w:rsidRPr="0096473B">
        <w:rPr>
          <w:b/>
          <w:bCs/>
        </w:rPr>
        <w:t xml:space="preserve">Delete  Item </w:t>
      </w:r>
      <w:r w:rsidRPr="0096473B">
        <w:rPr>
          <w:b/>
          <w:bCs/>
          <w:cs/>
        </w:rPr>
        <w:t>นี้จะถูกลบออกไป</w:t>
      </w:r>
    </w:p>
    <w:p w14:paraId="30BDC7D5" w14:textId="13C2CF02" w:rsidR="00BE020A" w:rsidRDefault="00BE020A" w:rsidP="00BE020A">
      <w:r w:rsidRPr="00BE020A">
        <w:rPr>
          <w:b/>
          <w:bCs/>
        </w:rPr>
        <w:t>10.</w:t>
      </w:r>
      <w:r>
        <w:t xml:space="preserve"> </w:t>
      </w:r>
      <w:proofErr w:type="gramStart"/>
      <w:r>
        <w:rPr>
          <w:b/>
          <w:bCs/>
        </w:rPr>
        <w:t>Delete</w:t>
      </w:r>
      <w:r w:rsidRPr="00A23BF8">
        <w:rPr>
          <w:b/>
          <w:bCs/>
          <w: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FB5D8F">
        <w:rPr>
          <w:rFonts w:hint="cs"/>
          <w:cs/>
        </w:rPr>
        <w:t>ถ้าต้องการลบเที่ยวรถ ให้</w:t>
      </w:r>
      <w:r w:rsidRPr="00FB5D8F">
        <w:rPr>
          <w:cs/>
        </w:rPr>
        <w:t xml:space="preserve">กดปุ่ม </w:t>
      </w:r>
      <w:bookmarkStart w:id="2" w:name="_Hlk527891448"/>
      <w:r w:rsidRPr="00FB5D8F">
        <w:t>Delete</w:t>
      </w:r>
      <w:bookmarkEnd w:id="2"/>
      <w:r w:rsidRPr="00FB5D8F">
        <w:rPr>
          <w:rFonts w:hint="cs"/>
          <w:cs/>
        </w:rPr>
        <w:t xml:space="preserve"> เ</w:t>
      </w:r>
      <w:r>
        <w:rPr>
          <w:rFonts w:hint="cs"/>
          <w:cs/>
        </w:rPr>
        <w:t>พื่อลบข้อมูลเที่ยวนี้ออกจากระบบ</w:t>
      </w:r>
    </w:p>
    <w:p w14:paraId="53914A85" w14:textId="466A7118" w:rsidR="00BE020A" w:rsidRDefault="00BE020A" w:rsidP="00BE020A">
      <w:pPr>
        <w:rPr>
          <w:b/>
          <w:bCs/>
        </w:rPr>
      </w:pPr>
      <w:r w:rsidRPr="00BE020A">
        <w:rPr>
          <w:b/>
          <w:bCs/>
        </w:rPr>
        <w:t>11.</w:t>
      </w:r>
      <w:r>
        <w:rPr>
          <w:b/>
          <w:bCs/>
        </w:rPr>
        <w:t xml:space="preserve"> </w:t>
      </w:r>
      <w:proofErr w:type="gramStart"/>
      <w:r w:rsidRPr="00BE020A">
        <w:rPr>
          <w:b/>
          <w:bCs/>
        </w:rPr>
        <w:t>Print :</w:t>
      </w:r>
      <w:proofErr w:type="gramEnd"/>
      <w:r w:rsidRPr="00BE020A">
        <w:rPr>
          <w:b/>
          <w:bCs/>
        </w:rPr>
        <w:t xml:space="preserve"> </w:t>
      </w:r>
      <w:r w:rsidRPr="00BE020A">
        <w:rPr>
          <w:b/>
          <w:bCs/>
          <w:cs/>
        </w:rPr>
        <w:t xml:space="preserve">สามารถพิมพ์ </w:t>
      </w:r>
      <w:r w:rsidRPr="00BE020A">
        <w:rPr>
          <w:b/>
          <w:bCs/>
        </w:rPr>
        <w:t xml:space="preserve">Delivery Sheet </w:t>
      </w:r>
      <w:r w:rsidRPr="00BE020A">
        <w:rPr>
          <w:b/>
          <w:bCs/>
          <w:cs/>
        </w:rPr>
        <w:t xml:space="preserve">หรือ </w:t>
      </w:r>
      <w:r w:rsidRPr="00BE020A">
        <w:rPr>
          <w:b/>
          <w:bCs/>
        </w:rPr>
        <w:t xml:space="preserve">Dock Audit Sheet </w:t>
      </w:r>
      <w:r w:rsidRPr="00BE020A">
        <w:rPr>
          <w:b/>
          <w:bCs/>
          <w:cs/>
        </w:rPr>
        <w:t>ได้</w:t>
      </w:r>
    </w:p>
    <w:p w14:paraId="5528B26A" w14:textId="55E87EA6" w:rsidR="00263EC1" w:rsidRDefault="00263EC1" w:rsidP="00263EC1">
      <w:pPr>
        <w:rPr>
          <w:noProof/>
        </w:rPr>
      </w:pPr>
      <w:r>
        <w:rPr>
          <w:b/>
          <w:bCs/>
        </w:rPr>
        <w:tab/>
        <w:t xml:space="preserve">- </w:t>
      </w:r>
      <w:r w:rsidRPr="00FB5D8F">
        <w:rPr>
          <w:b/>
          <w:bCs/>
        </w:rPr>
        <w:t xml:space="preserve">Delivery </w:t>
      </w:r>
      <w:proofErr w:type="gramStart"/>
      <w:r w:rsidRPr="00FB5D8F">
        <w:rPr>
          <w:b/>
          <w:bCs/>
        </w:rPr>
        <w:t>Sheet</w:t>
      </w:r>
      <w:r w:rsidRPr="00A23BF8">
        <w:rPr>
          <w:b/>
          <w:bCs/>
          <w:cs/>
        </w:rPr>
        <w:t xml:space="preserve"> </w:t>
      </w:r>
      <w:r w:rsidRPr="00FB5D8F">
        <w:t>:</w:t>
      </w:r>
      <w:proofErr w:type="gramEnd"/>
      <w:r w:rsidRPr="00FB5D8F">
        <w:t xml:space="preserve"> </w:t>
      </w:r>
      <w:r w:rsidRPr="00FB5D8F">
        <w:rPr>
          <w:cs/>
        </w:rPr>
        <w:t xml:space="preserve">กดปุ่ม </w:t>
      </w:r>
      <w:r w:rsidRPr="00FB5D8F">
        <w:t>Delivery Sheet</w:t>
      </w:r>
      <w:r w:rsidRPr="00FB5D8F">
        <w:rPr>
          <w:rFonts w:hint="cs"/>
          <w:cs/>
        </w:rPr>
        <w:t xml:space="preserve">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534F7C2C" w14:textId="791F1D38" w:rsidR="0096473B" w:rsidRPr="00446632" w:rsidRDefault="0096473B" w:rsidP="00263EC1">
      <w:pPr>
        <w:rPr>
          <w:noProof/>
          <w:cs/>
        </w:rPr>
      </w:pPr>
      <w:bookmarkStart w:id="3" w:name="_GoBack"/>
      <w:r>
        <w:rPr>
          <w:noProof/>
        </w:rPr>
        <w:lastRenderedPageBreak/>
        <w:drawing>
          <wp:inline distT="0" distB="0" distL="0" distR="0" wp14:anchorId="3E24D69B" wp14:editId="26BED2F0">
            <wp:extent cx="587121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</w:p>
    <w:p w14:paraId="04FE87CF" w14:textId="03222D12" w:rsidR="00263EC1" w:rsidRPr="00336DBF" w:rsidRDefault="0096473B" w:rsidP="008E591C">
      <w:pPr>
        <w:ind w:left="720" w:firstLine="720"/>
      </w:pPr>
      <w:r>
        <w:rPr>
          <w:b/>
          <w:bCs/>
        </w:rPr>
        <w:t>-</w:t>
      </w:r>
      <w:r w:rsidR="00263EC1">
        <w:rPr>
          <w:b/>
          <w:bCs/>
        </w:rPr>
        <w:t xml:space="preserve"> </w:t>
      </w:r>
      <w:r w:rsidR="00263EC1">
        <w:rPr>
          <w:rFonts w:hint="cs"/>
          <w:b/>
          <w:bCs/>
          <w:cs/>
        </w:rPr>
        <w:t>กดปุ่มพิมพ์</w:t>
      </w:r>
      <w:r w:rsidR="00263EC1">
        <w:rPr>
          <w:b/>
          <w:bCs/>
        </w:rPr>
        <w:t>:</w:t>
      </w:r>
      <w:r w:rsidR="00263EC1">
        <w:rPr>
          <w:rFonts w:hint="cs"/>
          <w:b/>
          <w:bCs/>
          <w:cs/>
        </w:rPr>
        <w:t xml:space="preserve"> </w:t>
      </w:r>
      <w:r w:rsidR="00263EC1" w:rsidRPr="00336DBF">
        <w:rPr>
          <w:rFonts w:hint="cs"/>
          <w:cs/>
        </w:rPr>
        <w:t xml:space="preserve">ถ้าต้องการพิมพ์ออกมาให้กดปุ่มพิมพ์  </w:t>
      </w:r>
    </w:p>
    <w:p w14:paraId="33ACC972" w14:textId="7F0854E8" w:rsidR="00263EC1" w:rsidRDefault="00263EC1" w:rsidP="00263EC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96473B">
        <w:rPr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กดปุ่มยกเลิก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>ถ้าไม่ต้องการพิมพ์ให้กดปุ่มยกเลิก</w:t>
      </w:r>
      <w:r>
        <w:rPr>
          <w:rFonts w:hint="cs"/>
          <w:b/>
          <w:bCs/>
          <w:cs/>
        </w:rPr>
        <w:t xml:space="preserve">  </w:t>
      </w:r>
    </w:p>
    <w:p w14:paraId="06B8EB91" w14:textId="623BF0BD" w:rsidR="00263EC1" w:rsidRDefault="00263EC1" w:rsidP="00263EC1">
      <w:pPr>
        <w:ind w:firstLine="720"/>
        <w:rPr>
          <w:noProof/>
        </w:rPr>
      </w:pPr>
      <w:r>
        <w:rPr>
          <w:b/>
          <w:bCs/>
        </w:rPr>
        <w:t xml:space="preserve">- </w:t>
      </w:r>
      <w:r w:rsidRPr="00DC4BFC">
        <w:rPr>
          <w:b/>
          <w:bCs/>
        </w:rPr>
        <w:t xml:space="preserve">Dock Audit </w:t>
      </w:r>
      <w:proofErr w:type="gramStart"/>
      <w:r w:rsidRPr="00DC4BFC">
        <w:rPr>
          <w:b/>
          <w:bCs/>
        </w:rPr>
        <w:t>Sheet</w:t>
      </w:r>
      <w:r>
        <w:rPr>
          <w:b/>
          <w:bCs/>
        </w:rPr>
        <w:t xml:space="preserve"> </w:t>
      </w:r>
      <w:r w:rsidRPr="00FB5D8F">
        <w:t>:</w:t>
      </w:r>
      <w:proofErr w:type="gramEnd"/>
      <w:r>
        <w:t xml:space="preserve"> </w:t>
      </w:r>
      <w:r w:rsidRPr="00FB5D8F">
        <w:rPr>
          <w:cs/>
        </w:rPr>
        <w:t xml:space="preserve">กดปุ่ม </w:t>
      </w:r>
      <w:r w:rsidRPr="00DC4BFC">
        <w:t xml:space="preserve">Dock Audit Sheet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7C816CF9" w14:textId="2EBDB628" w:rsidR="00263EC1" w:rsidRPr="00BE020A" w:rsidRDefault="00F01333" w:rsidP="00BE020A">
      <w:pPr>
        <w:rPr>
          <w:b/>
          <w:bCs/>
        </w:rPr>
      </w:pPr>
      <w:r w:rsidRPr="00F01333">
        <w:drawing>
          <wp:inline distT="0" distB="0" distL="0" distR="0" wp14:anchorId="3F01F745" wp14:editId="17FAEDEB">
            <wp:extent cx="5114925" cy="41924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31400"/>
                    <a:stretch/>
                  </pic:blipFill>
                  <pic:spPr bwMode="auto">
                    <a:xfrm>
                      <a:off x="0" y="0"/>
                      <a:ext cx="5119365" cy="419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3EC1" w:rsidRPr="00BE020A" w:rsidSect="00F41843">
      <w:headerReference w:type="default" r:id="rId43"/>
      <w:footerReference w:type="default" r:id="rId44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BEACF" w14:textId="77777777" w:rsidR="00C130A5" w:rsidRDefault="00C130A5" w:rsidP="007928B2">
      <w:pPr>
        <w:spacing w:after="0" w:line="240" w:lineRule="auto"/>
      </w:pPr>
      <w:r>
        <w:separator/>
      </w:r>
    </w:p>
  </w:endnote>
  <w:endnote w:type="continuationSeparator" w:id="0">
    <w:p w14:paraId="3DC2B537" w14:textId="77777777" w:rsidR="00C130A5" w:rsidRDefault="00C130A5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619A22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62B0A4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DB1F5" w14:textId="77777777" w:rsidR="00C130A5" w:rsidRDefault="00C130A5" w:rsidP="007928B2">
      <w:pPr>
        <w:spacing w:after="0" w:line="240" w:lineRule="auto"/>
      </w:pPr>
      <w:r>
        <w:separator/>
      </w:r>
    </w:p>
  </w:footnote>
  <w:footnote w:type="continuationSeparator" w:id="0">
    <w:p w14:paraId="67219427" w14:textId="77777777" w:rsidR="00C130A5" w:rsidRDefault="00C130A5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29507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46D55439" wp14:editId="010CEED8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183FC0"/>
    <w:multiLevelType w:val="hybridMultilevel"/>
    <w:tmpl w:val="F1C24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15EF8"/>
    <w:multiLevelType w:val="hybridMultilevel"/>
    <w:tmpl w:val="3C785B1E"/>
    <w:lvl w:ilvl="0" w:tplc="7A1A98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B01DC1"/>
    <w:multiLevelType w:val="hybridMultilevel"/>
    <w:tmpl w:val="D7244042"/>
    <w:lvl w:ilvl="0" w:tplc="417E0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D70D6C"/>
    <w:multiLevelType w:val="hybridMultilevel"/>
    <w:tmpl w:val="307C4A2C"/>
    <w:lvl w:ilvl="0" w:tplc="05FC149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AF"/>
    <w:rsid w:val="00024F91"/>
    <w:rsid w:val="00025BD6"/>
    <w:rsid w:val="00030EAD"/>
    <w:rsid w:val="000363E0"/>
    <w:rsid w:val="00046508"/>
    <w:rsid w:val="00053CF9"/>
    <w:rsid w:val="0007732D"/>
    <w:rsid w:val="000A1E5C"/>
    <w:rsid w:val="000A4728"/>
    <w:rsid w:val="000D3BB5"/>
    <w:rsid w:val="0011098D"/>
    <w:rsid w:val="00122E47"/>
    <w:rsid w:val="00145A6E"/>
    <w:rsid w:val="001801F7"/>
    <w:rsid w:val="00195259"/>
    <w:rsid w:val="0020755B"/>
    <w:rsid w:val="00226646"/>
    <w:rsid w:val="00263EC1"/>
    <w:rsid w:val="0028364A"/>
    <w:rsid w:val="00285F37"/>
    <w:rsid w:val="00294EA6"/>
    <w:rsid w:val="002E13F0"/>
    <w:rsid w:val="002E61F6"/>
    <w:rsid w:val="00301B67"/>
    <w:rsid w:val="00306455"/>
    <w:rsid w:val="00306ACA"/>
    <w:rsid w:val="00313B1D"/>
    <w:rsid w:val="00317B43"/>
    <w:rsid w:val="00336B2C"/>
    <w:rsid w:val="00341FBC"/>
    <w:rsid w:val="003469F3"/>
    <w:rsid w:val="00361179"/>
    <w:rsid w:val="00367F1C"/>
    <w:rsid w:val="00376E1D"/>
    <w:rsid w:val="003949E3"/>
    <w:rsid w:val="003A06A9"/>
    <w:rsid w:val="003D5525"/>
    <w:rsid w:val="003E75A7"/>
    <w:rsid w:val="00421F20"/>
    <w:rsid w:val="00446632"/>
    <w:rsid w:val="004506E2"/>
    <w:rsid w:val="00466CEB"/>
    <w:rsid w:val="0048554A"/>
    <w:rsid w:val="004934FF"/>
    <w:rsid w:val="004A6BEA"/>
    <w:rsid w:val="004B6649"/>
    <w:rsid w:val="004E73BE"/>
    <w:rsid w:val="004F62CF"/>
    <w:rsid w:val="00511490"/>
    <w:rsid w:val="00512209"/>
    <w:rsid w:val="0054161E"/>
    <w:rsid w:val="005854F6"/>
    <w:rsid w:val="00593676"/>
    <w:rsid w:val="005B17E9"/>
    <w:rsid w:val="005F03F0"/>
    <w:rsid w:val="005F3CDC"/>
    <w:rsid w:val="00636EEE"/>
    <w:rsid w:val="0070437F"/>
    <w:rsid w:val="007928B2"/>
    <w:rsid w:val="00794E1A"/>
    <w:rsid w:val="007A4A16"/>
    <w:rsid w:val="007D26DC"/>
    <w:rsid w:val="00813BC2"/>
    <w:rsid w:val="00834121"/>
    <w:rsid w:val="0084111E"/>
    <w:rsid w:val="0084794C"/>
    <w:rsid w:val="00850BC8"/>
    <w:rsid w:val="00857EBB"/>
    <w:rsid w:val="008739AF"/>
    <w:rsid w:val="00891A36"/>
    <w:rsid w:val="008C510B"/>
    <w:rsid w:val="008D0E01"/>
    <w:rsid w:val="008E591C"/>
    <w:rsid w:val="008F7DAE"/>
    <w:rsid w:val="009249B0"/>
    <w:rsid w:val="00937F5B"/>
    <w:rsid w:val="0095110C"/>
    <w:rsid w:val="009538FC"/>
    <w:rsid w:val="0096473B"/>
    <w:rsid w:val="009D6F25"/>
    <w:rsid w:val="009E0F7F"/>
    <w:rsid w:val="00A034D9"/>
    <w:rsid w:val="00A3197F"/>
    <w:rsid w:val="00A928B4"/>
    <w:rsid w:val="00A92DBD"/>
    <w:rsid w:val="00AA5453"/>
    <w:rsid w:val="00AA5F59"/>
    <w:rsid w:val="00AE2164"/>
    <w:rsid w:val="00B07058"/>
    <w:rsid w:val="00B1681B"/>
    <w:rsid w:val="00B73F28"/>
    <w:rsid w:val="00B7699E"/>
    <w:rsid w:val="00BC2B18"/>
    <w:rsid w:val="00BE020A"/>
    <w:rsid w:val="00BE17F0"/>
    <w:rsid w:val="00BE51E1"/>
    <w:rsid w:val="00C130A5"/>
    <w:rsid w:val="00C65866"/>
    <w:rsid w:val="00C940B1"/>
    <w:rsid w:val="00CA39F7"/>
    <w:rsid w:val="00CC10EA"/>
    <w:rsid w:val="00CD65FB"/>
    <w:rsid w:val="00CD69A3"/>
    <w:rsid w:val="00CF20FD"/>
    <w:rsid w:val="00CF2BE8"/>
    <w:rsid w:val="00CF3497"/>
    <w:rsid w:val="00D016D6"/>
    <w:rsid w:val="00D11A3B"/>
    <w:rsid w:val="00D135CE"/>
    <w:rsid w:val="00D870ED"/>
    <w:rsid w:val="00DB5592"/>
    <w:rsid w:val="00DC0AD5"/>
    <w:rsid w:val="00DC0B79"/>
    <w:rsid w:val="00DD05D1"/>
    <w:rsid w:val="00E030B5"/>
    <w:rsid w:val="00E40BD9"/>
    <w:rsid w:val="00E460B6"/>
    <w:rsid w:val="00E82DF0"/>
    <w:rsid w:val="00EB0212"/>
    <w:rsid w:val="00EB2C00"/>
    <w:rsid w:val="00EC7F7E"/>
    <w:rsid w:val="00F01333"/>
    <w:rsid w:val="00F27AC5"/>
    <w:rsid w:val="00F41843"/>
    <w:rsid w:val="00F45338"/>
    <w:rsid w:val="00F4559F"/>
    <w:rsid w:val="00F55FD1"/>
    <w:rsid w:val="00F93CD6"/>
    <w:rsid w:val="00F942DF"/>
    <w:rsid w:val="00F9578E"/>
    <w:rsid w:val="00FA3A17"/>
    <w:rsid w:val="00FA5B0B"/>
    <w:rsid w:val="00FB3A8D"/>
    <w:rsid w:val="00FD574C"/>
    <w:rsid w:val="00FF5A2B"/>
    <w:rsid w:val="00FF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353D9D"/>
  <w15:chartTrackingRefBased/>
  <w15:docId w15:val="{237A614F-D574-453F-BEB8-819103176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4E73BE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4E73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L_PC\Desktop\I%20Wis%20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349EB-C7BE-4516-BBCF-9FDE4127D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</Template>
  <TotalTime>373</TotalTime>
  <Pages>12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siriwan</cp:lastModifiedBy>
  <cp:revision>9</cp:revision>
  <dcterms:created xsi:type="dcterms:W3CDTF">2018-10-22T06:01:00Z</dcterms:created>
  <dcterms:modified xsi:type="dcterms:W3CDTF">2018-10-23T13:40:00Z</dcterms:modified>
</cp:coreProperties>
</file>