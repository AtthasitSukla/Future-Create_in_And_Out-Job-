
<file path=[Content_Types].xml><?xml version="1.0" encoding="utf-8"?>
<Types xmlns="http://schemas.openxmlformats.org/package/2006/content-types">
  <Default Extension="jpeg" ContentType="image/jpeg"/>
  <Default Extension="jpg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A1AA83" w14:textId="77777777" w:rsidR="00DD6F56" w:rsidRDefault="00DD6F56" w:rsidP="00DD6F56">
      <w:pPr>
        <w:rPr>
          <w:noProof/>
        </w:rPr>
      </w:pPr>
    </w:p>
    <w:p w14:paraId="703E7473" w14:textId="77777777" w:rsidR="00DD6F56" w:rsidRDefault="00DD6F56" w:rsidP="00DD6F56">
      <w:pPr>
        <w:rPr>
          <w:noProof/>
        </w:rPr>
      </w:pPr>
    </w:p>
    <w:p w14:paraId="36CB9DE7" w14:textId="77777777" w:rsidR="00DD6F56" w:rsidRDefault="00DD6F56" w:rsidP="00DD6F56">
      <w:pPr>
        <w:rPr>
          <w:noProof/>
        </w:rPr>
      </w:pPr>
    </w:p>
    <w:p w14:paraId="01161875" w14:textId="77777777" w:rsidR="00DD6F56" w:rsidRDefault="00DD6F56" w:rsidP="00DD6F56">
      <w:pPr>
        <w:rPr>
          <w:noProof/>
        </w:rPr>
      </w:pPr>
    </w:p>
    <w:p w14:paraId="03291F8F" w14:textId="77777777" w:rsidR="00DD6F56" w:rsidRDefault="00DD6F56" w:rsidP="00DD6F56">
      <w:pPr>
        <w:rPr>
          <w:noProof/>
        </w:rPr>
      </w:pPr>
    </w:p>
    <w:p w14:paraId="018F6484" w14:textId="77777777" w:rsidR="00DD6F56" w:rsidRDefault="00DD6F56" w:rsidP="00DD6F56">
      <w:pPr>
        <w:rPr>
          <w:noProof/>
        </w:rPr>
      </w:pPr>
    </w:p>
    <w:p w14:paraId="78C0F5B6" w14:textId="77777777" w:rsidR="00DD6F56" w:rsidRDefault="00DD6F56" w:rsidP="00DD6F56">
      <w:pPr>
        <w:rPr>
          <w:noProof/>
        </w:rPr>
      </w:pPr>
    </w:p>
    <w:p w14:paraId="015AB3BB" w14:textId="77777777" w:rsidR="00DD6F56" w:rsidRDefault="00DD6F56" w:rsidP="00DD6F56">
      <w:pPr>
        <w:rPr>
          <w:noProof/>
        </w:rPr>
      </w:pPr>
    </w:p>
    <w:p w14:paraId="1876256A" w14:textId="21AC7ECE" w:rsidR="00DD6F56" w:rsidRDefault="00DD6F56" w:rsidP="00DD6F56">
      <w:pPr>
        <w:ind w:left="2880"/>
        <w:rPr>
          <w:noProof/>
        </w:rPr>
      </w:pPr>
      <w:r>
        <w:rPr>
          <w:noProof/>
        </w:rPr>
        <w:br/>
      </w:r>
      <w:r w:rsidRPr="001A44E6">
        <w:rPr>
          <w:b/>
          <w:bCs/>
          <w:sz w:val="48"/>
          <w:szCs w:val="48"/>
        </w:rPr>
        <w:t xml:space="preserve">OJT </w:t>
      </w:r>
      <w:r>
        <w:rPr>
          <w:b/>
          <w:bCs/>
          <w:sz w:val="48"/>
          <w:szCs w:val="48"/>
        </w:rPr>
        <w:t>&amp; Training</w:t>
      </w:r>
    </w:p>
    <w:p w14:paraId="3D889EFB" w14:textId="1DA2AF46" w:rsidR="00DD6F56" w:rsidRDefault="00DD6F56" w:rsidP="00DD6F56">
      <w:pPr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</w:p>
    <w:p w14:paraId="071B4639" w14:textId="20822722" w:rsidR="00DD6F56" w:rsidRDefault="00DD6F56" w:rsidP="00DD6F56">
      <w:pPr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ab/>
      </w:r>
    </w:p>
    <w:p w14:paraId="4DDB4EDC" w14:textId="77777777" w:rsidR="00DD6F56" w:rsidRDefault="00DD6F56" w:rsidP="00DD6F56">
      <w:pPr>
        <w:rPr>
          <w:noProof/>
        </w:rPr>
      </w:pPr>
    </w:p>
    <w:p w14:paraId="02DD7E0D" w14:textId="77777777" w:rsidR="00DD6F56" w:rsidRDefault="00DD6F56" w:rsidP="00DD6F56">
      <w:pPr>
        <w:rPr>
          <w:noProof/>
        </w:rPr>
      </w:pPr>
    </w:p>
    <w:p w14:paraId="646BAD07" w14:textId="77777777" w:rsidR="00DD6F56" w:rsidRDefault="00DD6F56" w:rsidP="00DD6F56">
      <w:pPr>
        <w:rPr>
          <w:noProof/>
        </w:rPr>
      </w:pPr>
    </w:p>
    <w:p w14:paraId="6B3BD4FD" w14:textId="77777777" w:rsidR="00DD6F56" w:rsidRDefault="00DD6F56" w:rsidP="00DD6F56">
      <w:pPr>
        <w:rPr>
          <w:noProof/>
        </w:rPr>
      </w:pPr>
    </w:p>
    <w:p w14:paraId="145F4525" w14:textId="77777777" w:rsidR="00DD6F56" w:rsidRDefault="00DD6F56" w:rsidP="00DD6F56">
      <w:pPr>
        <w:rPr>
          <w:noProof/>
        </w:rPr>
      </w:pPr>
    </w:p>
    <w:p w14:paraId="77A5A650" w14:textId="77777777" w:rsidR="00DD6F56" w:rsidRDefault="00DD6F56" w:rsidP="00DD6F56">
      <w:pPr>
        <w:rPr>
          <w:noProof/>
        </w:rPr>
      </w:pPr>
    </w:p>
    <w:p w14:paraId="3F000554" w14:textId="77777777" w:rsidR="00DD6F56" w:rsidRDefault="00DD6F56" w:rsidP="00DD6F56">
      <w:pPr>
        <w:rPr>
          <w:noProof/>
        </w:rPr>
      </w:pPr>
    </w:p>
    <w:p w14:paraId="71EED7BC" w14:textId="77777777" w:rsidR="00DD6F56" w:rsidRDefault="00DD6F56" w:rsidP="00DD6F56">
      <w:pPr>
        <w:rPr>
          <w:noProof/>
        </w:rPr>
      </w:pPr>
    </w:p>
    <w:p w14:paraId="44697314" w14:textId="77777777" w:rsidR="00DD6F56" w:rsidRDefault="00DD6F56" w:rsidP="00DD6F56">
      <w:pPr>
        <w:rPr>
          <w:noProof/>
        </w:rPr>
      </w:pPr>
    </w:p>
    <w:p w14:paraId="29366C69" w14:textId="77777777" w:rsidR="00DD6F56" w:rsidRDefault="00DD6F56" w:rsidP="00DD6F56">
      <w:pPr>
        <w:rPr>
          <w:noProof/>
        </w:rPr>
      </w:pPr>
    </w:p>
    <w:p w14:paraId="1A74543C" w14:textId="06C3A941" w:rsidR="00DD6F56" w:rsidRDefault="005E4E32" w:rsidP="00DD6F56">
      <w:pPr>
        <w:rPr>
          <w:noProof/>
        </w:rPr>
      </w:pPr>
      <w:r>
        <w:rPr>
          <w:rFonts w:hint="cs"/>
          <w:noProof/>
          <w:cs/>
        </w:rPr>
        <w:lastRenderedPageBreak/>
        <w:t>เข้าสู่</w:t>
      </w:r>
      <w:r w:rsidR="00DD6F56">
        <w:rPr>
          <w:rFonts w:hint="cs"/>
          <w:noProof/>
          <w:cs/>
        </w:rPr>
        <w:t xml:space="preserve">ระบบ </w:t>
      </w:r>
      <w:r w:rsidR="00DD6F56">
        <w:rPr>
          <w:noProof/>
        </w:rPr>
        <w:t xml:space="preserve">HRS </w:t>
      </w:r>
      <w:r w:rsidR="00DD6F56">
        <w:rPr>
          <w:rFonts w:hint="cs"/>
          <w:noProof/>
          <w:cs/>
        </w:rPr>
        <w:t xml:space="preserve">เปิดโปรแกรม </w:t>
      </w:r>
      <w:r w:rsidR="00DD6F56">
        <w:rPr>
          <w:noProof/>
        </w:rPr>
        <w:t>Google Chome</w:t>
      </w:r>
    </w:p>
    <w:p w14:paraId="7BD04BE3" w14:textId="77777777" w:rsidR="00DD6F56" w:rsidRDefault="00DD6F56" w:rsidP="00DD6F56">
      <w:r>
        <w:rPr>
          <w:noProof/>
        </w:rPr>
        <w:drawing>
          <wp:inline distT="0" distB="0" distL="0" distR="0" wp14:anchorId="61FA8765" wp14:editId="63291AB6">
            <wp:extent cx="5267325" cy="280035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C4D13" w14:textId="77777777" w:rsidR="00DD6F56" w:rsidRPr="004C213F" w:rsidRDefault="00DD6F56" w:rsidP="00DD6F56">
      <w:pPr>
        <w:rPr>
          <w:noProof/>
        </w:rPr>
      </w:pPr>
      <w:r>
        <w:rPr>
          <w:rFonts w:hint="cs"/>
          <w:cs/>
        </w:rPr>
        <w:t xml:space="preserve">จากนั้นระบุ </w:t>
      </w:r>
      <w:r>
        <w:t xml:space="preserve">URL  </w:t>
      </w:r>
      <w:r>
        <w:fldChar w:fldCharType="begin"/>
      </w:r>
      <w:r>
        <w:instrText xml:space="preserve"> HYPERLINK "</w:instrText>
      </w:r>
      <w:r w:rsidRPr="004C213F">
        <w:instrText>http://www.ipack-iwis.com/hrs/</w:instrText>
      </w:r>
      <w:r w:rsidRPr="004C213F">
        <w:rPr>
          <w:rFonts w:hint="cs"/>
          <w:cs/>
        </w:rPr>
        <w:instrText xml:space="preserve"> </w:instrText>
      </w:r>
    </w:p>
    <w:p w14:paraId="6A2588AC" w14:textId="77777777" w:rsidR="00DD6F56" w:rsidRPr="00167D9A" w:rsidRDefault="00DD6F56" w:rsidP="00DD6F56">
      <w:pPr>
        <w:rPr>
          <w:rStyle w:val="Hyperlink"/>
          <w:noProof/>
        </w:rPr>
      </w:pPr>
      <w:r w:rsidRPr="004C213F">
        <w:rPr>
          <w:noProof/>
        </w:rPr>
        <w:drawing>
          <wp:inline distT="0" distB="0" distL="0" distR="0" wp14:anchorId="3AF29CF9" wp14:editId="087CC2AB">
            <wp:extent cx="4086225" cy="657225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r="48369" b="-33206"/>
                    <a:stretch/>
                  </pic:blipFill>
                  <pic:spPr bwMode="auto">
                    <a:xfrm>
                      <a:off x="0" y="0"/>
                      <a:ext cx="4098613" cy="659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instrText xml:space="preserve">" </w:instrText>
      </w:r>
      <w:r>
        <w:fldChar w:fldCharType="separate"/>
      </w:r>
      <w:r w:rsidRPr="00167D9A">
        <w:rPr>
          <w:rStyle w:val="Hyperlink"/>
        </w:rPr>
        <w:t>http://www.ipack-iwis.com/hrs/</w:t>
      </w:r>
      <w:r w:rsidRPr="00167D9A">
        <w:rPr>
          <w:rStyle w:val="Hyperlink"/>
          <w:rFonts w:hint="cs"/>
          <w:cs/>
        </w:rPr>
        <w:t xml:space="preserve"> </w:t>
      </w:r>
    </w:p>
    <w:p w14:paraId="3CF92639" w14:textId="77777777" w:rsidR="00DD6F56" w:rsidRDefault="00DD6F56" w:rsidP="00DD6F56">
      <w:pPr>
        <w:jc w:val="center"/>
      </w:pPr>
      <w:r w:rsidRPr="00167D9A">
        <w:rPr>
          <w:rStyle w:val="Hyperlink"/>
          <w:noProof/>
        </w:rPr>
        <w:drawing>
          <wp:inline distT="0" distB="0" distL="0" distR="0" wp14:anchorId="3544D52A" wp14:editId="2CB28B32">
            <wp:extent cx="4086225" cy="657225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r="48369" b="-33206"/>
                    <a:stretch/>
                  </pic:blipFill>
                  <pic:spPr bwMode="auto">
                    <a:xfrm>
                      <a:off x="0" y="0"/>
                      <a:ext cx="4098613" cy="659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3D3C21B0" w14:textId="77777777" w:rsidR="00DD6F56" w:rsidRDefault="00DD6F56" w:rsidP="00DD6F56">
      <w:r>
        <w:rPr>
          <w:rFonts w:hint="cs"/>
          <w:cs/>
        </w:rPr>
        <w:t xml:space="preserve">กรอก </w:t>
      </w:r>
      <w:r>
        <w:t xml:space="preserve">Username </w:t>
      </w:r>
      <w:r>
        <w:rPr>
          <w:rFonts w:hint="cs"/>
          <w:cs/>
        </w:rPr>
        <w:t xml:space="preserve">และ </w:t>
      </w:r>
      <w:r>
        <w:t xml:space="preserve">Password </w:t>
      </w:r>
      <w:r>
        <w:rPr>
          <w:rFonts w:hint="cs"/>
          <w:cs/>
        </w:rPr>
        <w:t xml:space="preserve">เพื่อทำการ </w:t>
      </w:r>
      <w:r>
        <w:t>Login</w:t>
      </w:r>
    </w:p>
    <w:p w14:paraId="46E533A1" w14:textId="77777777" w:rsidR="00DD6F56" w:rsidRDefault="00DD6F56" w:rsidP="00DD6F56">
      <w:pPr>
        <w:jc w:val="center"/>
      </w:pPr>
      <w:r>
        <w:rPr>
          <w:noProof/>
        </w:rPr>
        <w:drawing>
          <wp:inline distT="0" distB="0" distL="0" distR="0" wp14:anchorId="5892B5F5" wp14:editId="0F5B6C12">
            <wp:extent cx="3939618" cy="3743325"/>
            <wp:effectExtent l="0" t="0" r="381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512" cy="37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2D6A" w14:textId="77777777" w:rsidR="00B91560" w:rsidRDefault="00B91560" w:rsidP="00E55F24">
      <w:r>
        <w:rPr>
          <w:rFonts w:hint="cs"/>
          <w:cs/>
        </w:rPr>
        <w:lastRenderedPageBreak/>
        <w:t xml:space="preserve">1.เลือกเมนู </w:t>
      </w:r>
      <w:r>
        <w:t>Training &gt; OJT Training</w:t>
      </w:r>
    </w:p>
    <w:p w14:paraId="41FE369D" w14:textId="77777777" w:rsidR="00B91560" w:rsidRDefault="00B91560" w:rsidP="00E55F24">
      <w:r>
        <w:rPr>
          <w:noProof/>
        </w:rPr>
        <w:drawing>
          <wp:inline distT="0" distB="0" distL="0" distR="0" wp14:anchorId="513798FE" wp14:editId="5CF530F2">
            <wp:extent cx="5267325" cy="2362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20FA8" w14:textId="77777777" w:rsidR="00B91560" w:rsidRDefault="00B91560" w:rsidP="00E55F24">
      <w:r>
        <w:t>2.</w:t>
      </w:r>
      <w:r>
        <w:rPr>
          <w:rFonts w:hint="cs"/>
          <w:cs/>
        </w:rPr>
        <w:t>คลิกเพิ่มหัวข้อ</w:t>
      </w:r>
    </w:p>
    <w:p w14:paraId="1E8064FE" w14:textId="10427C1B" w:rsidR="00B91560" w:rsidRDefault="00B91560" w:rsidP="00E55F24">
      <w:r>
        <w:rPr>
          <w:rFonts w:hint="cs"/>
          <w:noProof/>
          <w:cs/>
        </w:rPr>
        <w:drawing>
          <wp:inline distT="0" distB="0" distL="0" distR="0" wp14:anchorId="4563AA9A" wp14:editId="1B94A4FF">
            <wp:extent cx="5267325" cy="2362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32552" w14:textId="3353F15F" w:rsidR="00B91560" w:rsidRDefault="00B91560" w:rsidP="00E55F24">
      <w:r>
        <w:rPr>
          <w:rFonts w:hint="cs"/>
          <w:cs/>
        </w:rPr>
        <w:t>3.กรอกข้อมูลให้ครบถ้วน</w:t>
      </w:r>
    </w:p>
    <w:p w14:paraId="67483D15" w14:textId="111C4D32" w:rsidR="00B91560" w:rsidRDefault="00B91560" w:rsidP="00B91560">
      <w:pPr>
        <w:jc w:val="center"/>
      </w:pPr>
      <w:r>
        <w:rPr>
          <w:noProof/>
        </w:rPr>
        <w:drawing>
          <wp:inline distT="0" distB="0" distL="0" distR="0" wp14:anchorId="285E9A9F" wp14:editId="3DC0FBED">
            <wp:extent cx="4686300" cy="2143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94" r="6486" b="16728"/>
                    <a:stretch/>
                  </pic:blipFill>
                  <pic:spPr bwMode="auto">
                    <a:xfrm>
                      <a:off x="0" y="0"/>
                      <a:ext cx="46863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A27B9" w14:textId="376297CC" w:rsidR="0011626E" w:rsidRDefault="0011626E" w:rsidP="00B91560">
      <w:pPr>
        <w:jc w:val="center"/>
      </w:pPr>
    </w:p>
    <w:p w14:paraId="5C66360D" w14:textId="58347713" w:rsidR="0011626E" w:rsidRDefault="0011626E" w:rsidP="00B91560">
      <w:pPr>
        <w:jc w:val="center"/>
      </w:pPr>
    </w:p>
    <w:p w14:paraId="6FC8F262" w14:textId="0B079BAE" w:rsidR="0011626E" w:rsidRDefault="0011626E" w:rsidP="00B91560">
      <w:pPr>
        <w:jc w:val="center"/>
      </w:pPr>
    </w:p>
    <w:p w14:paraId="3DEC2246" w14:textId="26EBBCE2" w:rsidR="0011626E" w:rsidRDefault="0011626E" w:rsidP="00B91560">
      <w:pPr>
        <w:jc w:val="center"/>
      </w:pPr>
    </w:p>
    <w:p w14:paraId="3CBA01B1" w14:textId="46DFCA1A" w:rsidR="0011626E" w:rsidRDefault="0011626E" w:rsidP="00B91560">
      <w:pPr>
        <w:jc w:val="center"/>
      </w:pPr>
    </w:p>
    <w:p w14:paraId="12592961" w14:textId="0195313A" w:rsidR="0011626E" w:rsidRDefault="0011626E" w:rsidP="00B91560">
      <w:pPr>
        <w:jc w:val="center"/>
      </w:pPr>
    </w:p>
    <w:p w14:paraId="538E4062" w14:textId="1348BFEE" w:rsidR="0011626E" w:rsidRDefault="0011626E" w:rsidP="00B91560">
      <w:pPr>
        <w:jc w:val="center"/>
      </w:pPr>
    </w:p>
    <w:p w14:paraId="68F7C19C" w14:textId="03CB67B3" w:rsidR="0011626E" w:rsidRDefault="0011626E" w:rsidP="00B91560">
      <w:pPr>
        <w:jc w:val="center"/>
      </w:pPr>
    </w:p>
    <w:p w14:paraId="2D55F254" w14:textId="3BCEF29B" w:rsidR="0011626E" w:rsidRDefault="0011626E" w:rsidP="001B729C">
      <w:pPr>
        <w:jc w:val="center"/>
      </w:pPr>
    </w:p>
    <w:p w14:paraId="0D3E02A6" w14:textId="77777777" w:rsidR="00C9515A" w:rsidRDefault="00C9515A" w:rsidP="001B729C">
      <w:pPr>
        <w:jc w:val="center"/>
      </w:pPr>
    </w:p>
    <w:p w14:paraId="6D88737F" w14:textId="0CA20746" w:rsidR="001B729C" w:rsidRPr="001A44E6" w:rsidRDefault="001B729C" w:rsidP="00FB4273">
      <w:pPr>
        <w:ind w:left="2160" w:firstLine="720"/>
        <w:rPr>
          <w:b/>
          <w:bCs/>
          <w:sz w:val="48"/>
          <w:szCs w:val="48"/>
        </w:rPr>
      </w:pPr>
      <w:r w:rsidRPr="001A44E6">
        <w:rPr>
          <w:b/>
          <w:bCs/>
          <w:sz w:val="48"/>
          <w:szCs w:val="48"/>
        </w:rPr>
        <w:t>OJT L</w:t>
      </w:r>
      <w:r w:rsidR="001A44E6">
        <w:rPr>
          <w:b/>
          <w:bCs/>
          <w:sz w:val="48"/>
          <w:szCs w:val="48"/>
        </w:rPr>
        <w:t>ist</w:t>
      </w:r>
    </w:p>
    <w:p w14:paraId="62F1000D" w14:textId="529BED88" w:rsidR="005618CC" w:rsidRDefault="005618CC" w:rsidP="001B729C">
      <w:pPr>
        <w:jc w:val="center"/>
        <w:rPr>
          <w:b/>
          <w:bCs/>
        </w:rPr>
      </w:pPr>
    </w:p>
    <w:p w14:paraId="42F44915" w14:textId="30A479D4" w:rsidR="005618CC" w:rsidRDefault="005618CC" w:rsidP="001B729C">
      <w:pPr>
        <w:jc w:val="center"/>
        <w:rPr>
          <w:b/>
          <w:bCs/>
        </w:rPr>
      </w:pPr>
    </w:p>
    <w:p w14:paraId="30E293A2" w14:textId="7F466A9D" w:rsidR="005618CC" w:rsidRDefault="005618CC" w:rsidP="001B729C">
      <w:pPr>
        <w:jc w:val="center"/>
        <w:rPr>
          <w:b/>
          <w:bCs/>
        </w:rPr>
      </w:pPr>
    </w:p>
    <w:p w14:paraId="4B751527" w14:textId="65B9466B" w:rsidR="005618CC" w:rsidRDefault="005618CC" w:rsidP="001B729C">
      <w:pPr>
        <w:jc w:val="center"/>
        <w:rPr>
          <w:b/>
          <w:bCs/>
        </w:rPr>
      </w:pPr>
    </w:p>
    <w:p w14:paraId="0FCF5B21" w14:textId="20E7B5D1" w:rsidR="005618CC" w:rsidRDefault="005618CC" w:rsidP="001B729C">
      <w:pPr>
        <w:jc w:val="center"/>
        <w:rPr>
          <w:b/>
          <w:bCs/>
        </w:rPr>
      </w:pPr>
    </w:p>
    <w:p w14:paraId="7436C892" w14:textId="74B98B56" w:rsidR="005618CC" w:rsidRDefault="005618CC" w:rsidP="001B729C">
      <w:pPr>
        <w:jc w:val="center"/>
        <w:rPr>
          <w:b/>
          <w:bCs/>
        </w:rPr>
      </w:pPr>
    </w:p>
    <w:p w14:paraId="61C16940" w14:textId="53EF94BD" w:rsidR="005618CC" w:rsidRDefault="005618CC" w:rsidP="005618CC">
      <w:pPr>
        <w:rPr>
          <w:b/>
          <w:bCs/>
        </w:rPr>
      </w:pPr>
    </w:p>
    <w:p w14:paraId="292A045B" w14:textId="4BF5EDE6" w:rsidR="005618CC" w:rsidRDefault="005618CC" w:rsidP="005618CC"/>
    <w:p w14:paraId="34B47E67" w14:textId="0B61F3D6" w:rsidR="005618CC" w:rsidRDefault="005618CC" w:rsidP="005618CC"/>
    <w:p w14:paraId="47D417FB" w14:textId="2EA8DDB6" w:rsidR="005618CC" w:rsidRDefault="005618CC" w:rsidP="005618CC"/>
    <w:p w14:paraId="1F4E6DAE" w14:textId="1ED26888" w:rsidR="005618CC" w:rsidRDefault="005618CC" w:rsidP="005618CC"/>
    <w:p w14:paraId="0900E55A" w14:textId="026B6D2A" w:rsidR="005618CC" w:rsidRDefault="005618CC" w:rsidP="005618CC"/>
    <w:p w14:paraId="6E4791F6" w14:textId="35C5A6AF" w:rsidR="005618CC" w:rsidRDefault="00736EFE" w:rsidP="005618CC">
      <w:r>
        <w:t>1.</w:t>
      </w:r>
      <w:r>
        <w:rPr>
          <w:rFonts w:hint="cs"/>
          <w:cs/>
        </w:rPr>
        <w:t xml:space="preserve">เลือกเมนู </w:t>
      </w:r>
      <w:r>
        <w:t>Training &gt; OJT List</w:t>
      </w:r>
    </w:p>
    <w:p w14:paraId="7A985CD7" w14:textId="36C5BC2D" w:rsidR="00736EFE" w:rsidRDefault="00736EFE" w:rsidP="005618CC">
      <w:r>
        <w:rPr>
          <w:rFonts w:hint="cs"/>
          <w:noProof/>
        </w:rPr>
        <w:drawing>
          <wp:inline distT="0" distB="0" distL="0" distR="0" wp14:anchorId="3F2B1982" wp14:editId="419676EA">
            <wp:extent cx="5267325" cy="2409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E649" w14:textId="6A28CD03" w:rsidR="00736EFE" w:rsidRDefault="00736EFE" w:rsidP="005618CC">
      <w:r>
        <w:t>2.</w:t>
      </w:r>
      <w:r>
        <w:rPr>
          <w:rFonts w:hint="cs"/>
          <w:cs/>
        </w:rPr>
        <w:t>เลือกหลักสูตรตำแหน่งที่ต้องการอบรม และทำการเลือกหัวข้อที่ต้องการอบรม</w:t>
      </w:r>
    </w:p>
    <w:p w14:paraId="6DF623ED" w14:textId="42AEBEE0" w:rsidR="00736EFE" w:rsidRDefault="00736EFE" w:rsidP="005618CC">
      <w:r>
        <w:rPr>
          <w:cs/>
        </w:rPr>
        <w:tab/>
      </w:r>
      <w:r>
        <w:rPr>
          <w:rFonts w:hint="cs"/>
          <w:cs/>
        </w:rPr>
        <w:t>- ด้านซ้าย คือ หัวข้ออบรมทั้งหมด</w:t>
      </w:r>
    </w:p>
    <w:p w14:paraId="43AF1314" w14:textId="5F64858B" w:rsidR="00736EFE" w:rsidRDefault="00736EFE" w:rsidP="005618CC">
      <w:pPr>
        <w:rPr>
          <w:cs/>
        </w:rPr>
      </w:pPr>
      <w:r>
        <w:rPr>
          <w:cs/>
        </w:rPr>
        <w:tab/>
      </w:r>
      <w:r>
        <w:rPr>
          <w:rFonts w:hint="cs"/>
          <w:cs/>
        </w:rPr>
        <w:t>- ด้านขวา คือ หัวข้ออบรมที่ถูกเลือกไว้</w:t>
      </w:r>
      <w:r w:rsidR="00971FBD">
        <w:rPr>
          <w:rFonts w:hint="cs"/>
          <w:cs/>
        </w:rPr>
        <w:t>ของต่ำแหน่งที่ได้ทำการเลือกไว้</w:t>
      </w:r>
    </w:p>
    <w:p w14:paraId="0002CA2F" w14:textId="1EF841B8" w:rsidR="00736EFE" w:rsidRDefault="00736EFE" w:rsidP="005618CC">
      <w:r>
        <w:rPr>
          <w:rFonts w:hint="cs"/>
          <w:noProof/>
          <w:cs/>
        </w:rPr>
        <w:drawing>
          <wp:inline distT="0" distB="0" distL="0" distR="0" wp14:anchorId="40529C79" wp14:editId="4D427AE5">
            <wp:extent cx="5267325" cy="2419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DF827" w14:textId="0E25AE83" w:rsidR="00C9515A" w:rsidRDefault="00C9515A" w:rsidP="005618CC"/>
    <w:p w14:paraId="56A48FDC" w14:textId="022FD493" w:rsidR="00C9515A" w:rsidRDefault="00C9515A" w:rsidP="005618CC"/>
    <w:p w14:paraId="7FFAC338" w14:textId="522047E9" w:rsidR="00C9515A" w:rsidRDefault="00C9515A" w:rsidP="005618CC"/>
    <w:p w14:paraId="3B739D45" w14:textId="5D6541EC" w:rsidR="00C9515A" w:rsidRDefault="00C9515A" w:rsidP="005618CC"/>
    <w:p w14:paraId="109EDD1E" w14:textId="39958E55" w:rsidR="00C9515A" w:rsidRDefault="00C9515A" w:rsidP="005618CC"/>
    <w:p w14:paraId="398222D4" w14:textId="507EF196" w:rsidR="00C9515A" w:rsidRDefault="00C9515A" w:rsidP="005618CC"/>
    <w:p w14:paraId="3106E7C7" w14:textId="70F6806D" w:rsidR="00C9515A" w:rsidRDefault="00C9515A" w:rsidP="005618CC"/>
    <w:p w14:paraId="3BA9CC36" w14:textId="7C0BFBC5" w:rsidR="00C9515A" w:rsidRDefault="00C9515A" w:rsidP="005618CC"/>
    <w:p w14:paraId="72C6B1B2" w14:textId="4B9BE0B1" w:rsidR="00C9515A" w:rsidRDefault="00C9515A" w:rsidP="005618CC"/>
    <w:p w14:paraId="3607B6DA" w14:textId="60FE86C9" w:rsidR="00C9515A" w:rsidRDefault="00C9515A" w:rsidP="005618CC"/>
    <w:p w14:paraId="1F85B2B3" w14:textId="67254328" w:rsidR="00C9515A" w:rsidRDefault="00C9515A" w:rsidP="005618CC"/>
    <w:p w14:paraId="1B8E5656" w14:textId="3E92DDEF" w:rsidR="00C9515A" w:rsidRDefault="00C9515A" w:rsidP="005618CC"/>
    <w:p w14:paraId="2358F89C" w14:textId="274649E5" w:rsidR="00C9515A" w:rsidRDefault="00C9515A" w:rsidP="005618CC"/>
    <w:p w14:paraId="4E8DAC22" w14:textId="2C117B4E" w:rsidR="00C9515A" w:rsidRDefault="00C9515A" w:rsidP="005618CC"/>
    <w:p w14:paraId="30287E0B" w14:textId="2C5760EA" w:rsidR="00C9515A" w:rsidRPr="001A44E6" w:rsidRDefault="00C9515A" w:rsidP="009B6CC4">
      <w:pPr>
        <w:ind w:left="2160" w:firstLine="720"/>
        <w:rPr>
          <w:b/>
          <w:bCs/>
          <w:sz w:val="48"/>
          <w:szCs w:val="48"/>
        </w:rPr>
      </w:pPr>
      <w:r w:rsidRPr="001A44E6">
        <w:rPr>
          <w:b/>
          <w:bCs/>
          <w:sz w:val="48"/>
          <w:szCs w:val="48"/>
        </w:rPr>
        <w:t>OJT Record</w:t>
      </w:r>
    </w:p>
    <w:p w14:paraId="2F2DBC16" w14:textId="089571FC" w:rsidR="00C9515A" w:rsidRDefault="00C9515A" w:rsidP="00C9515A">
      <w:pPr>
        <w:jc w:val="center"/>
        <w:rPr>
          <w:b/>
          <w:bCs/>
        </w:rPr>
      </w:pPr>
    </w:p>
    <w:p w14:paraId="684289CA" w14:textId="5BAD01E4" w:rsidR="00C9515A" w:rsidRDefault="00C9515A" w:rsidP="00C9515A"/>
    <w:p w14:paraId="172E7D2B" w14:textId="6D849F54" w:rsidR="00C9515A" w:rsidRDefault="00C9515A" w:rsidP="00C9515A"/>
    <w:p w14:paraId="13E14903" w14:textId="44BAB65B" w:rsidR="00C9515A" w:rsidRDefault="00C9515A" w:rsidP="00C9515A"/>
    <w:p w14:paraId="49F298B9" w14:textId="7AD9DEF9" w:rsidR="00C9515A" w:rsidRDefault="00C9515A" w:rsidP="00C9515A"/>
    <w:p w14:paraId="134BFAA2" w14:textId="64DADC36" w:rsidR="00C9515A" w:rsidRDefault="00C9515A" w:rsidP="00C9515A"/>
    <w:p w14:paraId="3B3EE8C5" w14:textId="7774AFA5" w:rsidR="00C9515A" w:rsidRDefault="00C9515A" w:rsidP="00C9515A"/>
    <w:p w14:paraId="5283443A" w14:textId="10DD4582" w:rsidR="00C9515A" w:rsidRDefault="00C9515A" w:rsidP="00C9515A"/>
    <w:p w14:paraId="13C036F0" w14:textId="50085D31" w:rsidR="00C9515A" w:rsidRDefault="00C9515A" w:rsidP="00C9515A"/>
    <w:p w14:paraId="6BEC0FFE" w14:textId="5A2E7264" w:rsidR="00C9515A" w:rsidRDefault="00C9515A" w:rsidP="00C9515A"/>
    <w:p w14:paraId="42E74E8E" w14:textId="3EBD6A76" w:rsidR="00C9515A" w:rsidRDefault="00C9515A" w:rsidP="00C9515A"/>
    <w:p w14:paraId="03AA18A6" w14:textId="02709093" w:rsidR="00C9515A" w:rsidRDefault="00C9515A" w:rsidP="00C9515A">
      <w:r>
        <w:t>1.</w:t>
      </w:r>
      <w:r>
        <w:rPr>
          <w:rFonts w:hint="cs"/>
          <w:cs/>
        </w:rPr>
        <w:t xml:space="preserve">เลือกเมนู </w:t>
      </w:r>
      <w:r>
        <w:t>Training &gt; OJT Record</w:t>
      </w:r>
    </w:p>
    <w:p w14:paraId="3366FDB1" w14:textId="17C143F7" w:rsidR="00C9515A" w:rsidRDefault="004E399E" w:rsidP="00C9515A">
      <w:r>
        <w:rPr>
          <w:noProof/>
        </w:rPr>
        <w:drawing>
          <wp:inline distT="0" distB="0" distL="0" distR="0" wp14:anchorId="3EAB73B4" wp14:editId="1605C6BD">
            <wp:extent cx="5267325" cy="2171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1E04" w14:textId="66E36F41" w:rsidR="003A5EF1" w:rsidRDefault="003A5EF1" w:rsidP="00C9515A">
      <w:r>
        <w:t>2.</w:t>
      </w:r>
      <w:r>
        <w:rPr>
          <w:rFonts w:hint="cs"/>
          <w:cs/>
        </w:rPr>
        <w:t>เลือกรายชื่อที่ต้องการอบรมจากนั้นกดสร้าง</w:t>
      </w:r>
    </w:p>
    <w:p w14:paraId="3E2FEEB9" w14:textId="034F3441" w:rsidR="003A5EF1" w:rsidRDefault="003A5EF1" w:rsidP="00C9515A">
      <w:r>
        <w:rPr>
          <w:rFonts w:hint="cs"/>
          <w:noProof/>
          <w:cs/>
        </w:rPr>
        <w:drawing>
          <wp:inline distT="0" distB="0" distL="0" distR="0" wp14:anchorId="5CC48ED1" wp14:editId="49AB1EFA">
            <wp:extent cx="5267325" cy="2162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51F2" w14:textId="61022757" w:rsidR="003A5EF1" w:rsidRDefault="003A5EF1" w:rsidP="00C9515A">
      <w:r>
        <w:rPr>
          <w:rFonts w:hint="cs"/>
          <w:cs/>
        </w:rPr>
        <w:t>3.</w:t>
      </w:r>
      <w:r w:rsidR="001520F2">
        <w:rPr>
          <w:rFonts w:hint="cs"/>
          <w:cs/>
        </w:rPr>
        <w:t xml:space="preserve">กรอกข้อมูลให้ครบถ้วน เลือกรายการที่ยังไม่ผ่านการอบรมจะอยู่ด้านล่าง  จากนั้นกด </w:t>
      </w:r>
      <w:r w:rsidR="001520F2">
        <w:t xml:space="preserve">Save </w:t>
      </w:r>
    </w:p>
    <w:p w14:paraId="26170D16" w14:textId="3A95E236" w:rsidR="001520F2" w:rsidRDefault="001520F2" w:rsidP="00C9515A">
      <w:r>
        <w:rPr>
          <w:noProof/>
        </w:rPr>
        <w:lastRenderedPageBreak/>
        <w:drawing>
          <wp:inline distT="0" distB="0" distL="0" distR="0" wp14:anchorId="668426D5" wp14:editId="326A7EF9">
            <wp:extent cx="5276215" cy="2604135"/>
            <wp:effectExtent l="0" t="0" r="63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1499" w14:textId="0141E73E" w:rsidR="001520F2" w:rsidRDefault="001520F2" w:rsidP="00C9515A">
      <w:r>
        <w:rPr>
          <w:rFonts w:hint="cs"/>
          <w:cs/>
        </w:rPr>
        <w:t>4.</w:t>
      </w:r>
      <w:r w:rsidR="001C63BE">
        <w:rPr>
          <w:rFonts w:hint="cs"/>
          <w:cs/>
        </w:rPr>
        <w:t>จากนั้นทำการประเมินผ่านการฝึกอบรมหรือไม่ ให้เลือกครั้งที่อบรม</w:t>
      </w:r>
    </w:p>
    <w:p w14:paraId="5850EB9F" w14:textId="6637AAFF" w:rsidR="001C63BE" w:rsidRDefault="001C63BE" w:rsidP="00C9515A">
      <w:r>
        <w:rPr>
          <w:rFonts w:hint="cs"/>
          <w:noProof/>
          <w:cs/>
        </w:rPr>
        <w:drawing>
          <wp:inline distT="0" distB="0" distL="0" distR="0" wp14:anchorId="170EA707" wp14:editId="187BC637">
            <wp:extent cx="5267325" cy="2628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7DE52" w14:textId="4FD299D7" w:rsidR="001C63BE" w:rsidRDefault="001C63BE" w:rsidP="00C9515A">
      <w:r>
        <w:rPr>
          <w:rFonts w:hint="cs"/>
          <w:cs/>
        </w:rPr>
        <w:t>5.ทำการประเมินการอบรม</w:t>
      </w:r>
    </w:p>
    <w:p w14:paraId="5D64A419" w14:textId="26FC5E3A" w:rsidR="001C63BE" w:rsidRDefault="001C63BE" w:rsidP="00C9515A">
      <w:r>
        <w:rPr>
          <w:noProof/>
        </w:rPr>
        <w:lastRenderedPageBreak/>
        <w:drawing>
          <wp:inline distT="0" distB="0" distL="0" distR="0" wp14:anchorId="4C83F0C9" wp14:editId="6E19EA16">
            <wp:extent cx="5276215" cy="2486025"/>
            <wp:effectExtent l="0" t="0" r="63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30F9" w14:textId="121CB270" w:rsidR="0047248C" w:rsidRDefault="001C63BE" w:rsidP="00C9515A">
      <w:r>
        <w:rPr>
          <w:rFonts w:hint="cs"/>
          <w:cs/>
        </w:rPr>
        <w:t>6.คลิกรายละเอียดเพื่อดู</w:t>
      </w:r>
      <w:r w:rsidR="0047248C">
        <w:rPr>
          <w:rFonts w:hint="cs"/>
          <w:cs/>
        </w:rPr>
        <w:t>ว่าคน ๆ นี้ยังอบรมอะไรไปบ้าง</w:t>
      </w:r>
      <w:r w:rsidR="0047248C">
        <w:rPr>
          <w:rFonts w:hint="cs"/>
          <w:noProof/>
          <w:cs/>
        </w:rPr>
        <w:drawing>
          <wp:inline distT="0" distB="0" distL="0" distR="0" wp14:anchorId="16813FFF" wp14:editId="6715C3D2">
            <wp:extent cx="5267325" cy="2628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62CC1" w14:textId="7E4F6BE8" w:rsidR="0047248C" w:rsidRDefault="0047248C" w:rsidP="00C9515A">
      <w:r>
        <w:rPr>
          <w:rFonts w:hint="cs"/>
          <w:cs/>
        </w:rPr>
        <w:t>7.รายละเอียดของคน ๆ นั้น</w:t>
      </w:r>
    </w:p>
    <w:p w14:paraId="47EBA92E" w14:textId="40721734" w:rsidR="0047248C" w:rsidRDefault="0047248C" w:rsidP="00C9515A">
      <w:r>
        <w:rPr>
          <w:noProof/>
        </w:rPr>
        <w:drawing>
          <wp:inline distT="0" distB="0" distL="0" distR="0" wp14:anchorId="0BD31D03" wp14:editId="69D7A051">
            <wp:extent cx="5276215" cy="2242820"/>
            <wp:effectExtent l="0" t="0" r="63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092B" w14:textId="00F9AA51" w:rsidR="00C46173" w:rsidRDefault="00C46173" w:rsidP="00C9515A"/>
    <w:p w14:paraId="050783ED" w14:textId="0C5CCBCE" w:rsidR="00C46173" w:rsidRDefault="00C46173" w:rsidP="00C9515A"/>
    <w:p w14:paraId="5F035F5B" w14:textId="1F6E0580" w:rsidR="00C46173" w:rsidRDefault="00C46173" w:rsidP="00C9515A"/>
    <w:p w14:paraId="5AD5CA94" w14:textId="56C969C1" w:rsidR="00C46173" w:rsidRDefault="00C46173" w:rsidP="00C9515A"/>
    <w:p w14:paraId="07EAF0BA" w14:textId="5B21BA5A" w:rsidR="00C46173" w:rsidRDefault="00C46173" w:rsidP="00C9515A"/>
    <w:p w14:paraId="37F70409" w14:textId="1A6291FB" w:rsidR="00C46173" w:rsidRDefault="00C46173" w:rsidP="00C9515A"/>
    <w:p w14:paraId="52871350" w14:textId="22FCC8B1" w:rsidR="00C46173" w:rsidRDefault="00C46173" w:rsidP="00C9515A"/>
    <w:p w14:paraId="56AC05F7" w14:textId="206DC281" w:rsidR="00C46173" w:rsidRDefault="00C46173" w:rsidP="00C9515A"/>
    <w:p w14:paraId="4993A3BC" w14:textId="3FFD30A0" w:rsidR="00C46173" w:rsidRDefault="00C46173" w:rsidP="00C9515A"/>
    <w:p w14:paraId="6F3F2EFB" w14:textId="65FA509D" w:rsidR="00C46173" w:rsidRDefault="00C46173" w:rsidP="00C9515A"/>
    <w:p w14:paraId="4EF37392" w14:textId="08C9BC0B" w:rsidR="00C46173" w:rsidRPr="001A44E6" w:rsidRDefault="00C46173" w:rsidP="00C46173">
      <w:pPr>
        <w:jc w:val="center"/>
        <w:rPr>
          <w:b/>
          <w:bCs/>
          <w:sz w:val="48"/>
          <w:szCs w:val="48"/>
        </w:rPr>
      </w:pPr>
      <w:r w:rsidRPr="001A44E6">
        <w:rPr>
          <w:b/>
          <w:bCs/>
          <w:sz w:val="48"/>
          <w:szCs w:val="48"/>
        </w:rPr>
        <w:t>Skill M</w:t>
      </w:r>
      <w:r w:rsidR="001A44E6" w:rsidRPr="001A44E6">
        <w:rPr>
          <w:b/>
          <w:bCs/>
          <w:sz w:val="48"/>
          <w:szCs w:val="48"/>
        </w:rPr>
        <w:t>e</w:t>
      </w:r>
      <w:r w:rsidRPr="001A44E6">
        <w:rPr>
          <w:b/>
          <w:bCs/>
          <w:sz w:val="48"/>
          <w:szCs w:val="48"/>
        </w:rPr>
        <w:t>tri</w:t>
      </w:r>
      <w:r w:rsidR="001A44E6" w:rsidRPr="001A44E6">
        <w:rPr>
          <w:b/>
          <w:bCs/>
          <w:sz w:val="48"/>
          <w:szCs w:val="48"/>
        </w:rPr>
        <w:t>c</w:t>
      </w:r>
    </w:p>
    <w:p w14:paraId="3DB9E64F" w14:textId="1FC53699" w:rsidR="00C46173" w:rsidRDefault="00C46173" w:rsidP="00C46173">
      <w:pPr>
        <w:jc w:val="center"/>
        <w:rPr>
          <w:b/>
          <w:bCs/>
        </w:rPr>
      </w:pPr>
    </w:p>
    <w:p w14:paraId="6BCC5383" w14:textId="18ACB0D1" w:rsidR="00C46173" w:rsidRDefault="00C46173" w:rsidP="00C46173">
      <w:pPr>
        <w:jc w:val="center"/>
        <w:rPr>
          <w:b/>
          <w:bCs/>
        </w:rPr>
      </w:pPr>
    </w:p>
    <w:p w14:paraId="34080EE1" w14:textId="342F961F" w:rsidR="00C46173" w:rsidRDefault="00C46173" w:rsidP="00C46173">
      <w:pPr>
        <w:jc w:val="center"/>
        <w:rPr>
          <w:b/>
          <w:bCs/>
        </w:rPr>
      </w:pPr>
    </w:p>
    <w:p w14:paraId="209EE893" w14:textId="0B4D038E" w:rsidR="00C46173" w:rsidRDefault="00C46173" w:rsidP="00C46173">
      <w:pPr>
        <w:jc w:val="center"/>
        <w:rPr>
          <w:b/>
          <w:bCs/>
        </w:rPr>
      </w:pPr>
    </w:p>
    <w:p w14:paraId="248E2240" w14:textId="7BC4A58C" w:rsidR="00C46173" w:rsidRDefault="00C46173" w:rsidP="00C46173">
      <w:pPr>
        <w:jc w:val="center"/>
        <w:rPr>
          <w:b/>
          <w:bCs/>
        </w:rPr>
      </w:pPr>
    </w:p>
    <w:p w14:paraId="420FE3D2" w14:textId="76A3C1C8" w:rsidR="00C46173" w:rsidRDefault="00C46173" w:rsidP="00C46173">
      <w:pPr>
        <w:jc w:val="center"/>
        <w:rPr>
          <w:b/>
          <w:bCs/>
        </w:rPr>
      </w:pPr>
    </w:p>
    <w:p w14:paraId="034E1557" w14:textId="65954B7F" w:rsidR="00C46173" w:rsidRDefault="00C46173" w:rsidP="00C46173">
      <w:pPr>
        <w:jc w:val="center"/>
        <w:rPr>
          <w:b/>
          <w:bCs/>
        </w:rPr>
      </w:pPr>
    </w:p>
    <w:p w14:paraId="2B7E3D61" w14:textId="25056E7C" w:rsidR="00C46173" w:rsidRDefault="00C46173" w:rsidP="00C46173">
      <w:pPr>
        <w:jc w:val="center"/>
        <w:rPr>
          <w:b/>
          <w:bCs/>
        </w:rPr>
      </w:pPr>
    </w:p>
    <w:p w14:paraId="5C6C4005" w14:textId="3FE0E9C4" w:rsidR="00C46173" w:rsidRDefault="00C46173" w:rsidP="00C46173">
      <w:pPr>
        <w:jc w:val="center"/>
        <w:rPr>
          <w:b/>
          <w:bCs/>
        </w:rPr>
      </w:pPr>
    </w:p>
    <w:p w14:paraId="3274D7E6" w14:textId="478B6846" w:rsidR="00C46173" w:rsidRDefault="00C46173" w:rsidP="00C46173">
      <w:pPr>
        <w:jc w:val="center"/>
        <w:rPr>
          <w:b/>
          <w:bCs/>
        </w:rPr>
      </w:pPr>
    </w:p>
    <w:p w14:paraId="4A2C177A" w14:textId="188D7931" w:rsidR="00C46173" w:rsidRDefault="00C46173" w:rsidP="00C46173">
      <w:pPr>
        <w:jc w:val="center"/>
        <w:rPr>
          <w:b/>
          <w:bCs/>
        </w:rPr>
      </w:pPr>
    </w:p>
    <w:p w14:paraId="066F066D" w14:textId="714C1E09" w:rsidR="00C46173" w:rsidRDefault="00C46173" w:rsidP="00C46173">
      <w:r>
        <w:lastRenderedPageBreak/>
        <w:t>1.</w:t>
      </w:r>
      <w:r>
        <w:rPr>
          <w:rFonts w:hint="cs"/>
          <w:cs/>
        </w:rPr>
        <w:t xml:space="preserve">เลือกเมนู </w:t>
      </w:r>
      <w:r>
        <w:t>T</w:t>
      </w:r>
      <w:r w:rsidR="00BF4572">
        <w:t>r</w:t>
      </w:r>
      <w:r>
        <w:t>aining &gt; Skill Metric</w:t>
      </w:r>
    </w:p>
    <w:p w14:paraId="4E255912" w14:textId="0EEF4E2E" w:rsidR="00C46173" w:rsidRPr="00C46173" w:rsidRDefault="00C46173" w:rsidP="00C46173">
      <w:r>
        <w:rPr>
          <w:noProof/>
        </w:rPr>
        <w:drawing>
          <wp:inline distT="0" distB="0" distL="0" distR="0" wp14:anchorId="21B55D56" wp14:editId="01F429AC">
            <wp:extent cx="5267325" cy="20955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618DF" w14:textId="68F90D86" w:rsidR="0047248C" w:rsidRDefault="00C46173" w:rsidP="00C9515A">
      <w:r>
        <w:t>2.</w:t>
      </w:r>
      <w:r w:rsidR="00A40BCB">
        <w:rPr>
          <w:rFonts w:hint="cs"/>
          <w:cs/>
        </w:rPr>
        <w:t>ค้นหาข้อมูลที่ต้องการจะดู จากนั้นคนค้นหา</w:t>
      </w:r>
    </w:p>
    <w:p w14:paraId="283535AF" w14:textId="3588B60E" w:rsidR="00A40BCB" w:rsidRDefault="00A40BCB" w:rsidP="00C9515A">
      <w:r>
        <w:rPr>
          <w:rFonts w:hint="cs"/>
          <w:noProof/>
          <w:cs/>
        </w:rPr>
        <w:drawing>
          <wp:inline distT="0" distB="0" distL="0" distR="0" wp14:anchorId="696D863E" wp14:editId="57B6D16F">
            <wp:extent cx="5257800" cy="2686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11E6" w14:textId="48D7D945" w:rsidR="00A40BCB" w:rsidRDefault="00A40BCB" w:rsidP="00C9515A">
      <w:r>
        <w:rPr>
          <w:rFonts w:hint="cs"/>
          <w:cs/>
        </w:rPr>
        <w:t xml:space="preserve">3.สามารถเพิ่มหรือลด </w:t>
      </w:r>
      <w:r>
        <w:t xml:space="preserve">skill </w:t>
      </w:r>
      <w:r>
        <w:rPr>
          <w:rFonts w:hint="cs"/>
          <w:cs/>
        </w:rPr>
        <w:t xml:space="preserve">ได้ โดยการคลิกที่ </w:t>
      </w:r>
      <w:r>
        <w:t xml:space="preserve">skill </w:t>
      </w:r>
      <w:r>
        <w:rPr>
          <w:rFonts w:hint="cs"/>
          <w:cs/>
        </w:rPr>
        <w:t>ของคน ๆ นั้น</w:t>
      </w:r>
      <w:r>
        <w:t xml:space="preserve"> </w:t>
      </w:r>
      <w:r>
        <w:rPr>
          <w:rFonts w:hint="cs"/>
          <w:cs/>
        </w:rPr>
        <w:t xml:space="preserve">เลือกตามความเหมาะสม </w:t>
      </w:r>
    </w:p>
    <w:p w14:paraId="4E6E2186" w14:textId="20724A6B" w:rsidR="00A40BCB" w:rsidRDefault="00A40BCB" w:rsidP="00A40BCB">
      <w:pPr>
        <w:jc w:val="center"/>
      </w:pPr>
      <w:r>
        <w:rPr>
          <w:noProof/>
        </w:rPr>
        <w:drawing>
          <wp:inline distT="0" distB="0" distL="0" distR="0" wp14:anchorId="3134D1B7" wp14:editId="39CD9FA5">
            <wp:extent cx="4124325" cy="23050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1831" b="18021"/>
                    <a:stretch/>
                  </pic:blipFill>
                  <pic:spPr bwMode="auto">
                    <a:xfrm>
                      <a:off x="0" y="0"/>
                      <a:ext cx="412432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DBDAA" w14:textId="4A78233F" w:rsidR="00A40BCB" w:rsidRDefault="00A40BCB" w:rsidP="00A40BCB">
      <w:r>
        <w:rPr>
          <w:rFonts w:hint="cs"/>
          <w:cs/>
        </w:rPr>
        <w:lastRenderedPageBreak/>
        <w:t>4.</w:t>
      </w:r>
      <w:r>
        <w:t xml:space="preserve">skill </w:t>
      </w:r>
      <w:r>
        <w:rPr>
          <w:rFonts w:hint="cs"/>
          <w:cs/>
        </w:rPr>
        <w:t>ถูกแก้ไขตามที่ได้เลือกไว้ เป็นสีส้ม</w:t>
      </w:r>
    </w:p>
    <w:p w14:paraId="7DED174D" w14:textId="19C1FF57" w:rsidR="00A40BCB" w:rsidRDefault="00A40BCB" w:rsidP="00A40BCB">
      <w:pPr>
        <w:rPr>
          <w:cs/>
        </w:rPr>
      </w:pPr>
      <w:r>
        <w:rPr>
          <w:noProof/>
        </w:rPr>
        <w:drawing>
          <wp:inline distT="0" distB="0" distL="0" distR="0" wp14:anchorId="426D5B5C" wp14:editId="69FE90B6">
            <wp:extent cx="5276215" cy="247777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9699" w14:textId="0DE4ACBD" w:rsidR="001520F2" w:rsidRDefault="001520F2" w:rsidP="00C9515A"/>
    <w:p w14:paraId="18C38702" w14:textId="201F21FC" w:rsidR="00AB32CC" w:rsidRDefault="00AB32CC" w:rsidP="00C9515A"/>
    <w:p w14:paraId="6567743F" w14:textId="4CE37B77" w:rsidR="00AB32CC" w:rsidRDefault="00AB32CC" w:rsidP="00C9515A"/>
    <w:p w14:paraId="4E045142" w14:textId="16AE2054" w:rsidR="00AB32CC" w:rsidRDefault="00AB32CC" w:rsidP="00C9515A"/>
    <w:p w14:paraId="311AF7B4" w14:textId="729D8F47" w:rsidR="00AB32CC" w:rsidRDefault="00AB32CC" w:rsidP="00C9515A"/>
    <w:p w14:paraId="218E7D4C" w14:textId="726992AA" w:rsidR="00AB32CC" w:rsidRDefault="00AB32CC" w:rsidP="00C9515A"/>
    <w:p w14:paraId="572C7D97" w14:textId="60DAF12E" w:rsidR="00AB32CC" w:rsidRDefault="00AB32CC" w:rsidP="00C9515A"/>
    <w:p w14:paraId="4A635E0F" w14:textId="611C31F3" w:rsidR="00AB32CC" w:rsidRDefault="00AB32CC" w:rsidP="00C9515A"/>
    <w:p w14:paraId="11B52294" w14:textId="6CFC3F6F" w:rsidR="00AB32CC" w:rsidRDefault="00AB32CC" w:rsidP="00C9515A"/>
    <w:p w14:paraId="241A83F4" w14:textId="28450095" w:rsidR="00AB32CC" w:rsidRDefault="00AB32CC" w:rsidP="00C9515A"/>
    <w:p w14:paraId="7A341EE7" w14:textId="3C928EC3" w:rsidR="00AB32CC" w:rsidRDefault="00AB32CC" w:rsidP="00C9515A"/>
    <w:p w14:paraId="5D7B98A5" w14:textId="699BC88E" w:rsidR="00AB32CC" w:rsidRDefault="00AB32CC" w:rsidP="00C9515A"/>
    <w:p w14:paraId="1869EEE4" w14:textId="32FE6B9C" w:rsidR="00AB32CC" w:rsidRDefault="00AB32CC" w:rsidP="00C9515A"/>
    <w:p w14:paraId="6572FDC9" w14:textId="077EF81E" w:rsidR="00AB32CC" w:rsidRDefault="00AB32CC" w:rsidP="00C9515A"/>
    <w:p w14:paraId="2D01402F" w14:textId="24082823" w:rsidR="00AB32CC" w:rsidRDefault="00AB32CC" w:rsidP="00C9515A"/>
    <w:p w14:paraId="67F8911E" w14:textId="45E413E6" w:rsidR="00AB32CC" w:rsidRDefault="00AB32CC" w:rsidP="00C9515A"/>
    <w:p w14:paraId="59DC3CE3" w14:textId="7118C49A" w:rsidR="00AB32CC" w:rsidRDefault="00AB32CC" w:rsidP="00C9515A"/>
    <w:p w14:paraId="5E3B369D" w14:textId="20AB09D1" w:rsidR="00AB32CC" w:rsidRDefault="00AB32CC" w:rsidP="00C9515A"/>
    <w:p w14:paraId="5CA4562A" w14:textId="278A6ECA" w:rsidR="00AB32CC" w:rsidRDefault="00AB32CC" w:rsidP="00C9515A"/>
    <w:p w14:paraId="04C8F395" w14:textId="2C355773" w:rsidR="00AB32CC" w:rsidRDefault="00AB32CC" w:rsidP="00C9515A"/>
    <w:p w14:paraId="156892B9" w14:textId="67D182AB" w:rsidR="00AB32CC" w:rsidRDefault="00AB32CC" w:rsidP="00C9515A"/>
    <w:p w14:paraId="6B8ED48D" w14:textId="617D1DC8" w:rsidR="00AB32CC" w:rsidRDefault="00AB32CC" w:rsidP="00C9515A"/>
    <w:p w14:paraId="17EC658A" w14:textId="6300177A" w:rsidR="00AB32CC" w:rsidRDefault="00AB32CC" w:rsidP="00C9515A"/>
    <w:p w14:paraId="159193F1" w14:textId="0CE53841" w:rsidR="00AB32CC" w:rsidRDefault="00AB32CC" w:rsidP="00C9515A"/>
    <w:p w14:paraId="50ABD5D3" w14:textId="4A5A06DA" w:rsidR="00AB32CC" w:rsidRPr="001A44E6" w:rsidRDefault="00AB32CC" w:rsidP="00AB32CC">
      <w:pPr>
        <w:jc w:val="center"/>
        <w:rPr>
          <w:b/>
          <w:bCs/>
          <w:sz w:val="48"/>
          <w:szCs w:val="48"/>
        </w:rPr>
      </w:pPr>
      <w:r w:rsidRPr="001A44E6">
        <w:rPr>
          <w:b/>
          <w:bCs/>
          <w:sz w:val="48"/>
          <w:szCs w:val="48"/>
        </w:rPr>
        <w:t>Training Course</w:t>
      </w:r>
    </w:p>
    <w:p w14:paraId="7AC5B0DC" w14:textId="0D1ED5B2" w:rsidR="00AB32CC" w:rsidRDefault="00AB32CC" w:rsidP="00AB32CC"/>
    <w:p w14:paraId="72F8C52F" w14:textId="4CB18CC4" w:rsidR="00AB32CC" w:rsidRDefault="00AB32CC" w:rsidP="00AB32CC"/>
    <w:p w14:paraId="52721C3C" w14:textId="7EB20C40" w:rsidR="00AB32CC" w:rsidRDefault="00AB32CC" w:rsidP="00AB32CC"/>
    <w:p w14:paraId="0F8CE704" w14:textId="2B87505B" w:rsidR="00AB32CC" w:rsidRDefault="00AB32CC" w:rsidP="00AB32CC"/>
    <w:p w14:paraId="01228CFA" w14:textId="25870519" w:rsidR="00AB32CC" w:rsidRDefault="00AB32CC" w:rsidP="00AB32CC"/>
    <w:p w14:paraId="47DB655A" w14:textId="46CC07CC" w:rsidR="00AB32CC" w:rsidRDefault="00AB32CC" w:rsidP="00AB32CC"/>
    <w:p w14:paraId="1C53F407" w14:textId="5BC57EFE" w:rsidR="00AB32CC" w:rsidRDefault="00AB32CC" w:rsidP="00AB32CC"/>
    <w:p w14:paraId="42A5B6EE" w14:textId="6A67AE70" w:rsidR="00AB32CC" w:rsidRDefault="00AB32CC" w:rsidP="00AB32CC"/>
    <w:p w14:paraId="269BE0B2" w14:textId="4507D69E" w:rsidR="00AB32CC" w:rsidRDefault="00AB32CC" w:rsidP="00AB32CC"/>
    <w:p w14:paraId="58C14FF3" w14:textId="0B251458" w:rsidR="00AB32CC" w:rsidRDefault="00AB32CC" w:rsidP="00AB32CC"/>
    <w:p w14:paraId="288A1923" w14:textId="54F30AC9" w:rsidR="00AB32CC" w:rsidRDefault="00AB32CC" w:rsidP="00AB32CC"/>
    <w:p w14:paraId="0AF1AE45" w14:textId="62C08659" w:rsidR="00AB32CC" w:rsidRDefault="00AB32CC" w:rsidP="00AB32CC">
      <w:r>
        <w:t>1.</w:t>
      </w:r>
      <w:r>
        <w:rPr>
          <w:rFonts w:hint="cs"/>
          <w:cs/>
        </w:rPr>
        <w:t xml:space="preserve">เลือกเมนู </w:t>
      </w:r>
      <w:r>
        <w:t>Training &gt; Training Course</w:t>
      </w:r>
    </w:p>
    <w:p w14:paraId="0EEF0237" w14:textId="1D88142A" w:rsidR="00AB32CC" w:rsidRDefault="00AB32CC" w:rsidP="00AB32CC">
      <w:r>
        <w:rPr>
          <w:rFonts w:hint="cs"/>
          <w:noProof/>
        </w:rPr>
        <w:drawing>
          <wp:inline distT="0" distB="0" distL="0" distR="0" wp14:anchorId="242514BF" wp14:editId="75FB3975">
            <wp:extent cx="5267325" cy="2105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A50C0" w14:textId="42F97E2A" w:rsidR="00AB32CC" w:rsidRDefault="00AB32CC" w:rsidP="00AB32CC">
      <w:r>
        <w:t>2.</w:t>
      </w:r>
      <w:r>
        <w:rPr>
          <w:rFonts w:hint="cs"/>
          <w:cs/>
        </w:rPr>
        <w:t>คลิกเพิ่มหัวข้อ</w:t>
      </w:r>
      <w:r w:rsidR="004F758B">
        <w:rPr>
          <w:rFonts w:hint="cs"/>
          <w:cs/>
        </w:rPr>
        <w:t xml:space="preserve"> เพื่อทำการสร้างการฝึกอบรม</w:t>
      </w:r>
    </w:p>
    <w:p w14:paraId="7869F7FB" w14:textId="5F88EFDB" w:rsidR="004F758B" w:rsidRDefault="004F758B" w:rsidP="00AB32CC">
      <w:r>
        <w:rPr>
          <w:rFonts w:hint="cs"/>
          <w:noProof/>
          <w:cs/>
        </w:rPr>
        <w:drawing>
          <wp:inline distT="0" distB="0" distL="0" distR="0" wp14:anchorId="77F49B7B" wp14:editId="0D2A6788">
            <wp:extent cx="5267325" cy="21050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7DCD" w14:textId="1BED9864" w:rsidR="004F758B" w:rsidRDefault="004F758B" w:rsidP="00AB32CC">
      <w:pPr>
        <w:rPr>
          <w:cs/>
        </w:rPr>
      </w:pPr>
      <w:r>
        <w:rPr>
          <w:rFonts w:hint="cs"/>
          <w:cs/>
        </w:rPr>
        <w:t xml:space="preserve">3.กรอกข้อมูลให้ครบถ้วน กด </w:t>
      </w:r>
      <w:r>
        <w:t xml:space="preserve">submit </w:t>
      </w:r>
      <w:r>
        <w:rPr>
          <w:rFonts w:hint="cs"/>
          <w:cs/>
        </w:rPr>
        <w:t>เป็นอันเสร็จสิ้น</w:t>
      </w:r>
    </w:p>
    <w:p w14:paraId="7B8E108A" w14:textId="52F0347C" w:rsidR="004F758B" w:rsidRDefault="004F758B" w:rsidP="00AB32CC">
      <w:r>
        <w:rPr>
          <w:noProof/>
        </w:rPr>
        <w:drawing>
          <wp:inline distT="0" distB="0" distL="0" distR="0" wp14:anchorId="2B1AD933" wp14:editId="2B0AA888">
            <wp:extent cx="5276215" cy="267144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5309" w14:textId="144CFDC4" w:rsidR="004F758B" w:rsidRDefault="004F758B" w:rsidP="00AB32CC"/>
    <w:p w14:paraId="68AFF66F" w14:textId="04FBF273" w:rsidR="004F758B" w:rsidRDefault="004F758B" w:rsidP="00AB32CC"/>
    <w:p w14:paraId="5090C925" w14:textId="5D816017" w:rsidR="004F758B" w:rsidRDefault="004F758B" w:rsidP="00AB32CC"/>
    <w:p w14:paraId="47502F6B" w14:textId="6A37E646" w:rsidR="004F758B" w:rsidRDefault="004F758B" w:rsidP="00AB32CC"/>
    <w:p w14:paraId="7D89F36D" w14:textId="304CA14C" w:rsidR="004F758B" w:rsidRDefault="004F758B" w:rsidP="00AB32CC"/>
    <w:p w14:paraId="06D4AE77" w14:textId="2835B425" w:rsidR="004F758B" w:rsidRDefault="004F758B" w:rsidP="00AB32CC"/>
    <w:p w14:paraId="2F4CA9A9" w14:textId="2B159768" w:rsidR="004F758B" w:rsidRDefault="004F758B" w:rsidP="00AB32CC"/>
    <w:p w14:paraId="765E308B" w14:textId="16793471" w:rsidR="004F758B" w:rsidRDefault="004F758B" w:rsidP="00AB32CC"/>
    <w:p w14:paraId="42DD94EA" w14:textId="49A6A1E2" w:rsidR="004F758B" w:rsidRDefault="004F758B" w:rsidP="00AB32CC"/>
    <w:p w14:paraId="189D42E1" w14:textId="641B7B2B" w:rsidR="004F758B" w:rsidRDefault="004F758B" w:rsidP="00AB32CC"/>
    <w:p w14:paraId="487C8075" w14:textId="65B759E0" w:rsidR="004F758B" w:rsidRPr="001A44E6" w:rsidRDefault="004F758B" w:rsidP="00DA065F">
      <w:pPr>
        <w:ind w:left="2160" w:firstLine="720"/>
        <w:rPr>
          <w:b/>
          <w:bCs/>
          <w:sz w:val="48"/>
          <w:szCs w:val="48"/>
        </w:rPr>
      </w:pPr>
      <w:r w:rsidRPr="001A44E6">
        <w:rPr>
          <w:b/>
          <w:bCs/>
          <w:sz w:val="48"/>
          <w:szCs w:val="48"/>
        </w:rPr>
        <w:t>Training List</w:t>
      </w:r>
    </w:p>
    <w:p w14:paraId="45FFCD7A" w14:textId="017A98C4" w:rsidR="004F758B" w:rsidRDefault="004F758B" w:rsidP="004F758B">
      <w:pPr>
        <w:rPr>
          <w:b/>
          <w:bCs/>
        </w:rPr>
      </w:pPr>
    </w:p>
    <w:p w14:paraId="574349B4" w14:textId="4B6F6891" w:rsidR="004F758B" w:rsidRDefault="004F758B" w:rsidP="004F758B">
      <w:pPr>
        <w:rPr>
          <w:b/>
          <w:bCs/>
        </w:rPr>
      </w:pPr>
    </w:p>
    <w:p w14:paraId="0C0B5061" w14:textId="29175A94" w:rsidR="004F758B" w:rsidRDefault="004F758B" w:rsidP="004F758B">
      <w:pPr>
        <w:rPr>
          <w:b/>
          <w:bCs/>
        </w:rPr>
      </w:pPr>
    </w:p>
    <w:p w14:paraId="7FFAA239" w14:textId="4D2E6954" w:rsidR="004F758B" w:rsidRDefault="004F758B" w:rsidP="004F758B">
      <w:pPr>
        <w:rPr>
          <w:b/>
          <w:bCs/>
        </w:rPr>
      </w:pPr>
    </w:p>
    <w:p w14:paraId="088BA8D7" w14:textId="70D8F41A" w:rsidR="004F758B" w:rsidRDefault="004F758B" w:rsidP="004F758B">
      <w:pPr>
        <w:rPr>
          <w:b/>
          <w:bCs/>
        </w:rPr>
      </w:pPr>
    </w:p>
    <w:p w14:paraId="4E198BE5" w14:textId="4518B32C" w:rsidR="004F758B" w:rsidRDefault="004F758B" w:rsidP="004F758B">
      <w:pPr>
        <w:rPr>
          <w:b/>
          <w:bCs/>
        </w:rPr>
      </w:pPr>
    </w:p>
    <w:p w14:paraId="5F9E76CC" w14:textId="5D406BD1" w:rsidR="004F758B" w:rsidRDefault="004F758B" w:rsidP="004F758B">
      <w:pPr>
        <w:rPr>
          <w:b/>
          <w:bCs/>
        </w:rPr>
      </w:pPr>
    </w:p>
    <w:p w14:paraId="0B75067F" w14:textId="2386FA40" w:rsidR="004F758B" w:rsidRDefault="004F758B" w:rsidP="004F758B">
      <w:pPr>
        <w:rPr>
          <w:b/>
          <w:bCs/>
        </w:rPr>
      </w:pPr>
    </w:p>
    <w:p w14:paraId="0C3B2100" w14:textId="536DB5DF" w:rsidR="004F758B" w:rsidRDefault="004F758B" w:rsidP="004F758B">
      <w:pPr>
        <w:rPr>
          <w:b/>
          <w:bCs/>
        </w:rPr>
      </w:pPr>
    </w:p>
    <w:p w14:paraId="32E700AF" w14:textId="6311F6CA" w:rsidR="004F758B" w:rsidRDefault="004F758B" w:rsidP="004F758B">
      <w:pPr>
        <w:rPr>
          <w:b/>
          <w:bCs/>
        </w:rPr>
      </w:pPr>
    </w:p>
    <w:p w14:paraId="43358C95" w14:textId="4A05BB02" w:rsidR="004F758B" w:rsidRDefault="004F758B" w:rsidP="004F758B">
      <w:r>
        <w:lastRenderedPageBreak/>
        <w:t>1.</w:t>
      </w:r>
      <w:r>
        <w:rPr>
          <w:rFonts w:hint="cs"/>
          <w:cs/>
        </w:rPr>
        <w:t xml:space="preserve">เลือกเมนู </w:t>
      </w:r>
      <w:r>
        <w:t>Training &gt; Training list</w:t>
      </w:r>
    </w:p>
    <w:p w14:paraId="58E41869" w14:textId="0956A28E" w:rsidR="004F758B" w:rsidRDefault="004F758B" w:rsidP="004F758B">
      <w:r>
        <w:rPr>
          <w:rFonts w:hint="cs"/>
          <w:noProof/>
        </w:rPr>
        <w:drawing>
          <wp:inline distT="0" distB="0" distL="0" distR="0" wp14:anchorId="42FA6DC5" wp14:editId="6D3EB389">
            <wp:extent cx="5262880" cy="22275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6C4F3" w14:textId="1AB5316D" w:rsidR="004F758B" w:rsidRDefault="004F758B" w:rsidP="004F758B">
      <w:r>
        <w:t>2.</w:t>
      </w:r>
      <w:r w:rsidR="0070046D">
        <w:rPr>
          <w:rFonts w:hint="cs"/>
          <w:cs/>
        </w:rPr>
        <w:t>เลือก</w:t>
      </w:r>
      <w:r>
        <w:rPr>
          <w:rFonts w:hint="cs"/>
          <w:cs/>
        </w:rPr>
        <w:t>หัวข้อ</w:t>
      </w:r>
      <w:r w:rsidR="0070046D">
        <w:rPr>
          <w:rFonts w:hint="cs"/>
          <w:cs/>
        </w:rPr>
        <w:t xml:space="preserve">ที่ต้องการให้พนักงานไปอบรม และทำการเลือกพนักงาน </w:t>
      </w:r>
    </w:p>
    <w:p w14:paraId="3435E090" w14:textId="4CF1309B" w:rsidR="0070046D" w:rsidRDefault="0070046D" w:rsidP="004F758B">
      <w:r>
        <w:rPr>
          <w:rFonts w:hint="cs"/>
          <w:noProof/>
          <w:cs/>
        </w:rPr>
        <w:drawing>
          <wp:inline distT="0" distB="0" distL="0" distR="0" wp14:anchorId="1B771635" wp14:editId="6BF7AAB2">
            <wp:extent cx="5262880" cy="22275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28DAA" w14:textId="38F85396" w:rsidR="0070046D" w:rsidRDefault="0070046D" w:rsidP="004F758B"/>
    <w:p w14:paraId="29AB6574" w14:textId="2F5FE351" w:rsidR="0070046D" w:rsidRDefault="0070046D" w:rsidP="004F758B"/>
    <w:p w14:paraId="0CA05B8B" w14:textId="7EE4910D" w:rsidR="0070046D" w:rsidRDefault="0070046D" w:rsidP="004F758B"/>
    <w:p w14:paraId="219D8A59" w14:textId="33D13E17" w:rsidR="0070046D" w:rsidRDefault="0070046D" w:rsidP="004F758B"/>
    <w:p w14:paraId="7D47D650" w14:textId="47F5B2B9" w:rsidR="0070046D" w:rsidRDefault="0070046D" w:rsidP="004F758B"/>
    <w:p w14:paraId="37D64032" w14:textId="3169819A" w:rsidR="0070046D" w:rsidRDefault="0070046D" w:rsidP="004F758B"/>
    <w:p w14:paraId="379DB6B4" w14:textId="3876F55A" w:rsidR="0070046D" w:rsidRDefault="0070046D" w:rsidP="004F758B"/>
    <w:p w14:paraId="46AF4EFE" w14:textId="4E76432F" w:rsidR="0070046D" w:rsidRDefault="0070046D" w:rsidP="004F758B"/>
    <w:p w14:paraId="29FC44E8" w14:textId="4DEC4229" w:rsidR="0070046D" w:rsidRDefault="0070046D" w:rsidP="004F758B"/>
    <w:p w14:paraId="7BB2FC7A" w14:textId="1C8CCF81" w:rsidR="0070046D" w:rsidRDefault="0070046D" w:rsidP="004F758B"/>
    <w:p w14:paraId="61015304" w14:textId="0ADAA16A" w:rsidR="0070046D" w:rsidRDefault="0070046D" w:rsidP="004F758B"/>
    <w:p w14:paraId="006F14A3" w14:textId="40775C60" w:rsidR="0070046D" w:rsidRDefault="0070046D" w:rsidP="004F758B"/>
    <w:p w14:paraId="3E1F9A54" w14:textId="5D706A72" w:rsidR="0070046D" w:rsidRDefault="0070046D" w:rsidP="004F758B"/>
    <w:p w14:paraId="3CB080C4" w14:textId="5A48A183" w:rsidR="0070046D" w:rsidRDefault="0070046D" w:rsidP="004F758B"/>
    <w:p w14:paraId="2F691547" w14:textId="6D6213D7" w:rsidR="0070046D" w:rsidRDefault="0070046D" w:rsidP="004F758B"/>
    <w:p w14:paraId="1252D69A" w14:textId="77777777" w:rsidR="009743A9" w:rsidRDefault="009743A9" w:rsidP="007D6FA9">
      <w:pPr>
        <w:ind w:left="2160" w:firstLine="720"/>
        <w:rPr>
          <w:b/>
          <w:bCs/>
          <w:sz w:val="48"/>
          <w:szCs w:val="48"/>
        </w:rPr>
      </w:pPr>
    </w:p>
    <w:p w14:paraId="356BEFA8" w14:textId="70AC0543" w:rsidR="0070046D" w:rsidRPr="001A44E6" w:rsidRDefault="0070046D" w:rsidP="007D6FA9">
      <w:pPr>
        <w:ind w:left="2160" w:firstLine="720"/>
        <w:rPr>
          <w:b/>
          <w:bCs/>
          <w:sz w:val="48"/>
          <w:szCs w:val="48"/>
        </w:rPr>
      </w:pPr>
      <w:r w:rsidRPr="001A44E6">
        <w:rPr>
          <w:b/>
          <w:bCs/>
          <w:sz w:val="48"/>
          <w:szCs w:val="48"/>
        </w:rPr>
        <w:t>Training Record</w:t>
      </w:r>
    </w:p>
    <w:p w14:paraId="09AEF2FE" w14:textId="17ACA7FC" w:rsidR="0070046D" w:rsidRDefault="0070046D" w:rsidP="0070046D"/>
    <w:p w14:paraId="55B51A61" w14:textId="1FC1DF0C" w:rsidR="0070046D" w:rsidRDefault="0070046D" w:rsidP="0070046D"/>
    <w:p w14:paraId="6B9680BC" w14:textId="07D5A10A" w:rsidR="0070046D" w:rsidRDefault="0070046D" w:rsidP="0070046D"/>
    <w:p w14:paraId="298FB01C" w14:textId="0863F3D9" w:rsidR="0070046D" w:rsidRDefault="0070046D" w:rsidP="0070046D"/>
    <w:p w14:paraId="7D8E7EDB" w14:textId="5EA58C25" w:rsidR="0070046D" w:rsidRDefault="0070046D" w:rsidP="0070046D"/>
    <w:p w14:paraId="0FFE598F" w14:textId="2BBE8EEE" w:rsidR="0070046D" w:rsidRDefault="0070046D" w:rsidP="0070046D"/>
    <w:p w14:paraId="487DFAFB" w14:textId="241243B4" w:rsidR="0070046D" w:rsidRDefault="0070046D" w:rsidP="0070046D"/>
    <w:p w14:paraId="6BBC2608" w14:textId="2C0BF259" w:rsidR="0070046D" w:rsidRDefault="0070046D" w:rsidP="0070046D"/>
    <w:p w14:paraId="615D1A78" w14:textId="4BCD5B23" w:rsidR="0070046D" w:rsidRDefault="0070046D" w:rsidP="0070046D"/>
    <w:p w14:paraId="202E3CFC" w14:textId="28E65F46" w:rsidR="0070046D" w:rsidRDefault="0070046D" w:rsidP="0070046D"/>
    <w:p w14:paraId="685D5728" w14:textId="0EFF7DC8" w:rsidR="0070046D" w:rsidRDefault="00667AA0" w:rsidP="0070046D">
      <w:r>
        <w:rPr>
          <w:cs/>
        </w:rPr>
        <w:br/>
      </w:r>
      <w:r>
        <w:rPr>
          <w:cs/>
        </w:rPr>
        <w:br/>
      </w:r>
      <w:r>
        <w:rPr>
          <w:cs/>
        </w:rPr>
        <w:lastRenderedPageBreak/>
        <w:br/>
      </w:r>
      <w:r w:rsidR="0070046D">
        <w:t>1.</w:t>
      </w:r>
      <w:r w:rsidR="0070046D">
        <w:rPr>
          <w:rFonts w:hint="cs"/>
          <w:cs/>
        </w:rPr>
        <w:t xml:space="preserve">เลือกเมนู </w:t>
      </w:r>
      <w:r w:rsidR="0070046D">
        <w:t>Training &gt; Training Record</w:t>
      </w:r>
    </w:p>
    <w:p w14:paraId="0B316489" w14:textId="1EBD9A4A" w:rsidR="0070046D" w:rsidRDefault="0070046D" w:rsidP="0070046D">
      <w:r>
        <w:rPr>
          <w:rFonts w:hint="cs"/>
          <w:noProof/>
        </w:rPr>
        <w:drawing>
          <wp:inline distT="0" distB="0" distL="0" distR="0" wp14:anchorId="2B8AF9B2" wp14:editId="03AD256F">
            <wp:extent cx="5272405" cy="2159635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4C9B2" w14:textId="4C36408F" w:rsidR="0070046D" w:rsidRDefault="0070046D" w:rsidP="0070046D">
      <w:r>
        <w:t>2.</w:t>
      </w:r>
      <w:r>
        <w:rPr>
          <w:rFonts w:hint="cs"/>
          <w:cs/>
        </w:rPr>
        <w:t>คลิกรายละเอียดของพนักงานคนนั้น เพื่อที่จะประเมินและดูว่าอบรมอะไรไปบ้าง</w:t>
      </w:r>
    </w:p>
    <w:p w14:paraId="58578DC8" w14:textId="7DD8F9A9" w:rsidR="0070046D" w:rsidRDefault="0070046D" w:rsidP="0070046D">
      <w:r>
        <w:rPr>
          <w:rFonts w:hint="cs"/>
          <w:noProof/>
          <w:cs/>
        </w:rPr>
        <w:drawing>
          <wp:inline distT="0" distB="0" distL="0" distR="0" wp14:anchorId="2463806C" wp14:editId="320118D1">
            <wp:extent cx="5233670" cy="236410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7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D5F0" w14:textId="11FD33FB" w:rsidR="0070046D" w:rsidRDefault="0070046D" w:rsidP="0070046D">
      <w:r>
        <w:rPr>
          <w:rFonts w:hint="cs"/>
          <w:cs/>
        </w:rPr>
        <w:t>3.รายละเอียด</w:t>
      </w:r>
    </w:p>
    <w:p w14:paraId="39BFDB68" w14:textId="0A96E386" w:rsidR="0070046D" w:rsidRDefault="0070046D" w:rsidP="0070046D">
      <w:r>
        <w:rPr>
          <w:noProof/>
        </w:rPr>
        <w:drawing>
          <wp:inline distT="0" distB="0" distL="0" distR="0" wp14:anchorId="05F4603F" wp14:editId="5CF8F548">
            <wp:extent cx="5276215" cy="2221865"/>
            <wp:effectExtent l="0" t="0" r="63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046D" w:rsidSect="00F41843">
      <w:headerReference w:type="default" r:id="rId35"/>
      <w:footerReference w:type="default" r:id="rId36"/>
      <w:pgSz w:w="11909" w:h="16834" w:code="9"/>
      <w:pgMar w:top="1440" w:right="1440" w:bottom="1440" w:left="216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1E5408" w14:textId="77777777" w:rsidR="00A36BBC" w:rsidRDefault="00A36BBC" w:rsidP="007928B2">
      <w:pPr>
        <w:spacing w:after="0" w:line="240" w:lineRule="auto"/>
      </w:pPr>
      <w:r>
        <w:separator/>
      </w:r>
    </w:p>
  </w:endnote>
  <w:endnote w:type="continuationSeparator" w:id="0">
    <w:p w14:paraId="4A8A89FF" w14:textId="77777777" w:rsidR="00A36BBC" w:rsidRDefault="00A36BBC" w:rsidP="00792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1539729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6A2EF1C" w14:textId="77777777" w:rsidR="007928B2" w:rsidRDefault="007928B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3BBB7AD" w14:textId="77777777" w:rsidR="007928B2" w:rsidRDefault="007928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19F5AB" w14:textId="77777777" w:rsidR="00A36BBC" w:rsidRDefault="00A36BBC" w:rsidP="007928B2">
      <w:pPr>
        <w:spacing w:after="0" w:line="240" w:lineRule="auto"/>
      </w:pPr>
      <w:r>
        <w:separator/>
      </w:r>
    </w:p>
  </w:footnote>
  <w:footnote w:type="continuationSeparator" w:id="0">
    <w:p w14:paraId="3F7B0001" w14:textId="77777777" w:rsidR="00A36BBC" w:rsidRDefault="00A36BBC" w:rsidP="007928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EEA4AF" w14:textId="77777777" w:rsidR="007928B2" w:rsidRPr="00F41843" w:rsidRDefault="007928B2" w:rsidP="007928B2">
    <w:pPr>
      <w:pStyle w:val="Header"/>
      <w:jc w:val="right"/>
      <w:rPr>
        <w:color w:val="993300"/>
      </w:rPr>
    </w:pPr>
    <w:r w:rsidRPr="00F41843">
      <w:rPr>
        <w:noProof/>
        <w:color w:val="993300"/>
      </w:rPr>
      <w:drawing>
        <wp:anchor distT="0" distB="0" distL="114300" distR="114300" simplePos="0" relativeHeight="251658240" behindDoc="1" locked="0" layoutInCell="1" allowOverlap="1" wp14:anchorId="5F0B7434" wp14:editId="5575E86C">
          <wp:simplePos x="0" y="0"/>
          <wp:positionH relativeFrom="column">
            <wp:posOffset>5585460</wp:posOffset>
          </wp:positionH>
          <wp:positionV relativeFrom="paragraph">
            <wp:posOffset>-144780</wp:posOffset>
          </wp:positionV>
          <wp:extent cx="291465" cy="356870"/>
          <wp:effectExtent l="0" t="0" r="0" b="5080"/>
          <wp:wrapThrough wrapText="bothSides">
            <wp:wrapPolygon edited="0">
              <wp:start x="7059" y="0"/>
              <wp:lineTo x="0" y="3459"/>
              <wp:lineTo x="0" y="16142"/>
              <wp:lineTo x="1412" y="18448"/>
              <wp:lineTo x="7059" y="20754"/>
              <wp:lineTo x="12706" y="20754"/>
              <wp:lineTo x="18353" y="18448"/>
              <wp:lineTo x="19765" y="16142"/>
              <wp:lineTo x="19765" y="3459"/>
              <wp:lineTo x="12706" y="0"/>
              <wp:lineTo x="7059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-Wi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1465" cy="356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41843">
      <w:rPr>
        <w:noProof/>
        <w:color w:val="993300"/>
      </w:rPr>
      <w:t>I Wis Manual by IPACK Logistics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1F054F"/>
    <w:multiLevelType w:val="hybridMultilevel"/>
    <w:tmpl w:val="98FEB0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870"/>
    <w:rsid w:val="00012D56"/>
    <w:rsid w:val="00037AA6"/>
    <w:rsid w:val="00044220"/>
    <w:rsid w:val="0005642A"/>
    <w:rsid w:val="000D572A"/>
    <w:rsid w:val="0011626E"/>
    <w:rsid w:val="00117F66"/>
    <w:rsid w:val="00145A6E"/>
    <w:rsid w:val="001520F2"/>
    <w:rsid w:val="001900BC"/>
    <w:rsid w:val="00192E89"/>
    <w:rsid w:val="001A44E6"/>
    <w:rsid w:val="001B729C"/>
    <w:rsid w:val="001C3616"/>
    <w:rsid w:val="001C63BE"/>
    <w:rsid w:val="001E4E48"/>
    <w:rsid w:val="001E55DA"/>
    <w:rsid w:val="0020213C"/>
    <w:rsid w:val="002471AE"/>
    <w:rsid w:val="00257E25"/>
    <w:rsid w:val="00267C00"/>
    <w:rsid w:val="00280BD6"/>
    <w:rsid w:val="002D5431"/>
    <w:rsid w:val="002E1B21"/>
    <w:rsid w:val="00307637"/>
    <w:rsid w:val="00311905"/>
    <w:rsid w:val="00336B2C"/>
    <w:rsid w:val="00363B58"/>
    <w:rsid w:val="00364CDF"/>
    <w:rsid w:val="003A151A"/>
    <w:rsid w:val="003A5EF1"/>
    <w:rsid w:val="003C011C"/>
    <w:rsid w:val="0046409F"/>
    <w:rsid w:val="0047248C"/>
    <w:rsid w:val="00490BB1"/>
    <w:rsid w:val="004B4C8F"/>
    <w:rsid w:val="004C213F"/>
    <w:rsid w:val="004E1785"/>
    <w:rsid w:val="004E399E"/>
    <w:rsid w:val="004F758B"/>
    <w:rsid w:val="005618CC"/>
    <w:rsid w:val="00571BEB"/>
    <w:rsid w:val="00591CC0"/>
    <w:rsid w:val="005C76E4"/>
    <w:rsid w:val="005D5235"/>
    <w:rsid w:val="005E4E32"/>
    <w:rsid w:val="005F42D9"/>
    <w:rsid w:val="006118F2"/>
    <w:rsid w:val="00624BD8"/>
    <w:rsid w:val="00637BD4"/>
    <w:rsid w:val="00667AA0"/>
    <w:rsid w:val="0068390E"/>
    <w:rsid w:val="006A7160"/>
    <w:rsid w:val="006C0ED2"/>
    <w:rsid w:val="006C188D"/>
    <w:rsid w:val="006C3B40"/>
    <w:rsid w:val="0070046D"/>
    <w:rsid w:val="00736EFE"/>
    <w:rsid w:val="0079005F"/>
    <w:rsid w:val="007928B2"/>
    <w:rsid w:val="007C0665"/>
    <w:rsid w:val="007C347B"/>
    <w:rsid w:val="007D6FA9"/>
    <w:rsid w:val="008066A0"/>
    <w:rsid w:val="00845F44"/>
    <w:rsid w:val="008601F7"/>
    <w:rsid w:val="0089732B"/>
    <w:rsid w:val="008B0AAB"/>
    <w:rsid w:val="008D3352"/>
    <w:rsid w:val="008D57C1"/>
    <w:rsid w:val="008E2770"/>
    <w:rsid w:val="00902B87"/>
    <w:rsid w:val="00971FBD"/>
    <w:rsid w:val="009743A9"/>
    <w:rsid w:val="009A10C7"/>
    <w:rsid w:val="009B6CC4"/>
    <w:rsid w:val="009C75F7"/>
    <w:rsid w:val="009D0C87"/>
    <w:rsid w:val="009F2CE5"/>
    <w:rsid w:val="00A213AC"/>
    <w:rsid w:val="00A2190D"/>
    <w:rsid w:val="00A36BBC"/>
    <w:rsid w:val="00A40482"/>
    <w:rsid w:val="00A40BCB"/>
    <w:rsid w:val="00AB163F"/>
    <w:rsid w:val="00AB32CC"/>
    <w:rsid w:val="00AC002C"/>
    <w:rsid w:val="00AE7AAB"/>
    <w:rsid w:val="00B06AC2"/>
    <w:rsid w:val="00B40517"/>
    <w:rsid w:val="00B424B0"/>
    <w:rsid w:val="00B809CF"/>
    <w:rsid w:val="00B80BDF"/>
    <w:rsid w:val="00B91560"/>
    <w:rsid w:val="00BD31B1"/>
    <w:rsid w:val="00BE1BD2"/>
    <w:rsid w:val="00BF4572"/>
    <w:rsid w:val="00BF6711"/>
    <w:rsid w:val="00C34814"/>
    <w:rsid w:val="00C45133"/>
    <w:rsid w:val="00C46173"/>
    <w:rsid w:val="00C740C1"/>
    <w:rsid w:val="00C9515A"/>
    <w:rsid w:val="00CD6D5D"/>
    <w:rsid w:val="00CE738D"/>
    <w:rsid w:val="00CF5822"/>
    <w:rsid w:val="00D42537"/>
    <w:rsid w:val="00D57156"/>
    <w:rsid w:val="00D71F8E"/>
    <w:rsid w:val="00D80680"/>
    <w:rsid w:val="00D9739B"/>
    <w:rsid w:val="00DA065F"/>
    <w:rsid w:val="00DB3511"/>
    <w:rsid w:val="00DD6F56"/>
    <w:rsid w:val="00DE2740"/>
    <w:rsid w:val="00DF3C7B"/>
    <w:rsid w:val="00E3443E"/>
    <w:rsid w:val="00E55F24"/>
    <w:rsid w:val="00E65870"/>
    <w:rsid w:val="00E765EA"/>
    <w:rsid w:val="00E86DBC"/>
    <w:rsid w:val="00E9230F"/>
    <w:rsid w:val="00EC420B"/>
    <w:rsid w:val="00EE09D6"/>
    <w:rsid w:val="00F20EA4"/>
    <w:rsid w:val="00F37B93"/>
    <w:rsid w:val="00F41843"/>
    <w:rsid w:val="00F809BB"/>
    <w:rsid w:val="00F90155"/>
    <w:rsid w:val="00FB051B"/>
    <w:rsid w:val="00FB4273"/>
    <w:rsid w:val="00FB705B"/>
    <w:rsid w:val="00FC3AE8"/>
    <w:rsid w:val="00FE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5F2E74"/>
  <w15:chartTrackingRefBased/>
  <w15:docId w15:val="{8E57F4DD-C044-4608-91B4-449FBBB57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928B2"/>
    <w:rPr>
      <w:rFonts w:ascii="Angsana New" w:eastAsia="Angsan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28B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7928B2"/>
    <w:rPr>
      <w:rFonts w:ascii="Angsana New" w:eastAsia="Angsan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7928B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7928B2"/>
    <w:rPr>
      <w:rFonts w:ascii="Angsana New" w:eastAsia="Angsana New" w:hAnsi="Angsana New" w:cs="Angsana New"/>
      <w:sz w:val="32"/>
      <w:szCs w:val="40"/>
    </w:rPr>
  </w:style>
  <w:style w:type="character" w:styleId="Hyperlink">
    <w:name w:val="Hyperlink"/>
    <w:basedOn w:val="DefaultParagraphFont"/>
    <w:uiPriority w:val="99"/>
    <w:unhideWhenUsed/>
    <w:rsid w:val="004C21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21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C213F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B915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9156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ListParagraph">
    <w:name w:val="List Paragraph"/>
    <w:basedOn w:val="Normal"/>
    <w:uiPriority w:val="34"/>
    <w:qFormat/>
    <w:rsid w:val="00C740C1"/>
    <w:pPr>
      <w:ind w:left="720"/>
      <w:contextualSpacing/>
    </w:pPr>
    <w:rPr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5783"/>
    <w:pPr>
      <w:spacing w:after="0" w:line="240" w:lineRule="auto"/>
    </w:pPr>
    <w:rPr>
      <w:rFonts w:ascii="Segoe UI" w:hAnsi="Segoe UI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5783"/>
    <w:rPr>
      <w:rFonts w:ascii="Segoe UI" w:eastAsia="Angsana New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c\IPACK\manual_iwis\I%20Wis%20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B13467-8DBD-4EDF-9F6C-2167DF12A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 Wis Manual</Template>
  <TotalTime>695</TotalTime>
  <Pages>18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pg_ipack</dc:creator>
  <cp:keywords/>
  <dc:description/>
  <cp:lastModifiedBy>Thanatwat Hmurnjai</cp:lastModifiedBy>
  <cp:revision>91</cp:revision>
  <dcterms:created xsi:type="dcterms:W3CDTF">2018-10-05T01:49:00Z</dcterms:created>
  <dcterms:modified xsi:type="dcterms:W3CDTF">2019-03-12T06:21:00Z</dcterms:modified>
</cp:coreProperties>
</file>