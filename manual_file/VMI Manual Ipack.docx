
<file path=[Content_Types].xml><?xml version="1.0" encoding="utf-8"?>
<Types xmlns="http://schemas.openxmlformats.org/package/2006/content-types">
  <Default Extension="jpeg" ContentType="image/jpeg"/>
  <Default Extension="jpg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473EB" w14:textId="77777777" w:rsidR="004C213F" w:rsidRDefault="004C213F" w:rsidP="004C213F">
      <w:pPr>
        <w:jc w:val="center"/>
        <w:rPr>
          <w:noProof/>
        </w:rPr>
      </w:pPr>
      <w:r>
        <w:rPr>
          <w:rFonts w:hint="cs"/>
          <w:noProof/>
          <w:cs/>
        </w:rPr>
        <w:t xml:space="preserve">เปิดโปรแกรม </w:t>
      </w:r>
      <w:r>
        <w:rPr>
          <w:noProof/>
        </w:rPr>
        <w:t>Google Chome</w:t>
      </w:r>
    </w:p>
    <w:p w14:paraId="2D1FAA5B" w14:textId="77777777" w:rsidR="00145A6E" w:rsidRDefault="00E65870" w:rsidP="007928B2">
      <w:r>
        <w:rPr>
          <w:noProof/>
        </w:rPr>
        <w:drawing>
          <wp:inline distT="0" distB="0" distL="0" distR="0" wp14:anchorId="277C4252" wp14:editId="6508FB75">
            <wp:extent cx="5267325" cy="2800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3904" w14:textId="77777777" w:rsidR="00DC187F" w:rsidRPr="00DC187F" w:rsidRDefault="004C213F" w:rsidP="004C213F">
      <w:pPr>
        <w:rPr>
          <w:noProof/>
        </w:rPr>
      </w:pPr>
      <w:r>
        <w:rPr>
          <w:rFonts w:hint="cs"/>
          <w:cs/>
        </w:rPr>
        <w:t xml:space="preserve">จากนั้นระบุ </w:t>
      </w:r>
      <w:r>
        <w:t xml:space="preserve">URL  </w:t>
      </w:r>
      <w:r w:rsidR="00DC187F">
        <w:fldChar w:fldCharType="begin"/>
      </w:r>
      <w:r w:rsidR="00DC187F">
        <w:instrText xml:space="preserve"> HYPERLINK "</w:instrText>
      </w:r>
      <w:r w:rsidR="00DC187F" w:rsidRPr="00DC187F">
        <w:instrText>http://www.ipack-iwis.com/tsc</w:instrText>
      </w:r>
    </w:p>
    <w:p w14:paraId="4DC92C7D" w14:textId="77777777" w:rsidR="00DC187F" w:rsidRPr="009F6D40" w:rsidRDefault="00DC187F" w:rsidP="004C213F">
      <w:pPr>
        <w:rPr>
          <w:rStyle w:val="Hyperlink"/>
          <w:noProof/>
        </w:rPr>
      </w:pPr>
      <w:r>
        <w:instrText xml:space="preserve">" </w:instrText>
      </w:r>
      <w:r>
        <w:fldChar w:fldCharType="separate"/>
      </w:r>
      <w:r w:rsidRPr="009F6D40">
        <w:rPr>
          <w:rStyle w:val="Hyperlink"/>
        </w:rPr>
        <w:t>http://www.ipack-iwis.com/tsc</w:t>
      </w:r>
    </w:p>
    <w:p w14:paraId="72C8E88F" w14:textId="39BC8FAD" w:rsidR="004C213F" w:rsidRDefault="00DC187F" w:rsidP="004C213F">
      <w:pPr>
        <w:jc w:val="center"/>
      </w:pPr>
      <w:r>
        <w:fldChar w:fldCharType="end"/>
      </w:r>
      <w:r>
        <w:rPr>
          <w:noProof/>
        </w:rPr>
        <w:drawing>
          <wp:inline distT="0" distB="0" distL="0" distR="0" wp14:anchorId="48F225F9" wp14:editId="0CA7A231">
            <wp:extent cx="4400550" cy="40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AEF6" w14:textId="77777777" w:rsidR="004C213F" w:rsidRDefault="00E55F24" w:rsidP="004C213F">
      <w:r>
        <w:rPr>
          <w:rFonts w:hint="cs"/>
          <w:cs/>
        </w:rPr>
        <w:t xml:space="preserve">กรอก </w:t>
      </w:r>
      <w:r>
        <w:t xml:space="preserve">Username </w:t>
      </w:r>
      <w:r>
        <w:rPr>
          <w:rFonts w:hint="cs"/>
          <w:cs/>
        </w:rPr>
        <w:t xml:space="preserve">และ </w:t>
      </w:r>
      <w:r>
        <w:t xml:space="preserve">Password </w:t>
      </w:r>
      <w:r>
        <w:rPr>
          <w:rFonts w:hint="cs"/>
          <w:cs/>
        </w:rPr>
        <w:t xml:space="preserve">เพื่อทำการ </w:t>
      </w:r>
      <w:r>
        <w:t>Login</w:t>
      </w:r>
    </w:p>
    <w:p w14:paraId="1CDAD455" w14:textId="77777777" w:rsidR="004C213F" w:rsidRDefault="004C213F" w:rsidP="004C213F">
      <w:pPr>
        <w:jc w:val="center"/>
      </w:pPr>
      <w:r>
        <w:rPr>
          <w:noProof/>
        </w:rPr>
        <w:drawing>
          <wp:inline distT="0" distB="0" distL="0" distR="0" wp14:anchorId="26D571B8" wp14:editId="65787689">
            <wp:extent cx="3939618" cy="37433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2512" cy="37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7D98" w14:textId="77777777" w:rsidR="00DC187F" w:rsidRDefault="00DC187F" w:rsidP="00E55F24"/>
    <w:p w14:paraId="54B8D017" w14:textId="77777777" w:rsidR="00DC187F" w:rsidRDefault="00DC187F" w:rsidP="00E55F24"/>
    <w:p w14:paraId="023DF87A" w14:textId="77777777" w:rsidR="00DC187F" w:rsidRDefault="00DC187F" w:rsidP="00E55F24"/>
    <w:p w14:paraId="1A8DBDDB" w14:textId="77777777" w:rsidR="00DC187F" w:rsidRDefault="00DC187F" w:rsidP="00E55F24"/>
    <w:p w14:paraId="3C44CB29" w14:textId="77777777" w:rsidR="00DC187F" w:rsidRDefault="00DC187F" w:rsidP="00E55F24"/>
    <w:p w14:paraId="50A069C2" w14:textId="77777777" w:rsidR="00DC187F" w:rsidRDefault="00DC187F" w:rsidP="00E55F24"/>
    <w:p w14:paraId="442989BA" w14:textId="77777777" w:rsidR="00DC187F" w:rsidRDefault="00DC187F" w:rsidP="00E55F24"/>
    <w:p w14:paraId="6BFF5E37" w14:textId="77777777" w:rsidR="00DC187F" w:rsidRDefault="00DC187F" w:rsidP="00E55F24"/>
    <w:p w14:paraId="0F2E0D84" w14:textId="77777777" w:rsidR="00DC187F" w:rsidRDefault="00DC187F" w:rsidP="00E55F24"/>
    <w:p w14:paraId="67AABD96" w14:textId="77777777" w:rsidR="00DC187F" w:rsidRDefault="00DC187F" w:rsidP="00E55F24"/>
    <w:p w14:paraId="1F1298CA" w14:textId="29A12EBC" w:rsidR="00E646FE" w:rsidRDefault="00DC187F" w:rsidP="00DC187F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Part Master</w:t>
      </w:r>
    </w:p>
    <w:p w14:paraId="278AAC8D" w14:textId="0E0A774A" w:rsidR="00DC187F" w:rsidRDefault="00DC187F" w:rsidP="00DC187F">
      <w:pPr>
        <w:jc w:val="center"/>
        <w:rPr>
          <w:b/>
          <w:bCs/>
          <w:sz w:val="48"/>
          <w:szCs w:val="48"/>
        </w:rPr>
      </w:pPr>
    </w:p>
    <w:p w14:paraId="428F1219" w14:textId="05B6161D" w:rsidR="00DC187F" w:rsidRDefault="00DC187F" w:rsidP="00DC187F">
      <w:pPr>
        <w:jc w:val="center"/>
        <w:rPr>
          <w:b/>
          <w:bCs/>
          <w:sz w:val="48"/>
          <w:szCs w:val="48"/>
        </w:rPr>
      </w:pPr>
    </w:p>
    <w:p w14:paraId="357AFF86" w14:textId="4AA978DE" w:rsidR="00DC187F" w:rsidRDefault="00DC187F" w:rsidP="00DC187F">
      <w:pPr>
        <w:jc w:val="center"/>
        <w:rPr>
          <w:b/>
          <w:bCs/>
          <w:sz w:val="48"/>
          <w:szCs w:val="48"/>
        </w:rPr>
      </w:pPr>
    </w:p>
    <w:p w14:paraId="628EB789" w14:textId="1823E946" w:rsidR="00DC187F" w:rsidRDefault="00DC187F" w:rsidP="00DC187F">
      <w:pPr>
        <w:jc w:val="center"/>
        <w:rPr>
          <w:b/>
          <w:bCs/>
          <w:sz w:val="48"/>
          <w:szCs w:val="48"/>
        </w:rPr>
      </w:pPr>
    </w:p>
    <w:p w14:paraId="34B8E87D" w14:textId="34BBD6E2" w:rsidR="00DC187F" w:rsidRDefault="00DC187F" w:rsidP="00DC187F">
      <w:pPr>
        <w:jc w:val="center"/>
        <w:rPr>
          <w:b/>
          <w:bCs/>
          <w:sz w:val="48"/>
          <w:szCs w:val="48"/>
        </w:rPr>
      </w:pPr>
    </w:p>
    <w:p w14:paraId="252F5CEB" w14:textId="250C5B6B" w:rsidR="00DC187F" w:rsidRDefault="00DC187F" w:rsidP="00DC187F">
      <w:pPr>
        <w:jc w:val="center"/>
        <w:rPr>
          <w:b/>
          <w:bCs/>
          <w:sz w:val="48"/>
          <w:szCs w:val="48"/>
        </w:rPr>
      </w:pPr>
    </w:p>
    <w:p w14:paraId="661BEC9D" w14:textId="58512D95" w:rsidR="00DC187F" w:rsidRDefault="00DC187F" w:rsidP="00DC187F">
      <w:pPr>
        <w:jc w:val="center"/>
        <w:rPr>
          <w:b/>
          <w:bCs/>
          <w:sz w:val="48"/>
          <w:szCs w:val="48"/>
        </w:rPr>
      </w:pPr>
    </w:p>
    <w:p w14:paraId="3D4E9235" w14:textId="7F0B4B14" w:rsidR="00DC187F" w:rsidRDefault="00DC187F" w:rsidP="00DC187F"/>
    <w:p w14:paraId="6F4C3579" w14:textId="7E5CCD89" w:rsidR="00DC187F" w:rsidRDefault="00A47E2C" w:rsidP="00DC187F">
      <w:pPr>
        <w:rPr>
          <w:b/>
          <w:bCs/>
        </w:rPr>
      </w:pPr>
      <w:r w:rsidRPr="00A47E2C">
        <w:rPr>
          <w:rFonts w:hint="cs"/>
          <w:b/>
          <w:bCs/>
          <w:cs/>
        </w:rPr>
        <w:lastRenderedPageBreak/>
        <w:t xml:space="preserve">เพิ่ม </w:t>
      </w:r>
      <w:r w:rsidRPr="00A47E2C">
        <w:rPr>
          <w:b/>
          <w:bCs/>
        </w:rPr>
        <w:t>part master</w:t>
      </w:r>
    </w:p>
    <w:p w14:paraId="4945EEFD" w14:textId="28FDFA3B" w:rsidR="00A47E2C" w:rsidRDefault="008071D3" w:rsidP="00DC187F">
      <w:r>
        <w:rPr>
          <w:rFonts w:hint="cs"/>
          <w:cs/>
        </w:rPr>
        <w:t xml:space="preserve">1.ที่เมนู </w:t>
      </w:r>
      <w:r>
        <w:t xml:space="preserve">VMI &gt; Part Master (VMI) </w:t>
      </w:r>
      <w:r>
        <w:rPr>
          <w:rFonts w:hint="cs"/>
          <w:cs/>
        </w:rPr>
        <w:t>ตามภาพด้านล่าง</w:t>
      </w:r>
    </w:p>
    <w:p w14:paraId="32757ACF" w14:textId="71EDBC48" w:rsidR="008071D3" w:rsidRDefault="008071D3" w:rsidP="00DC187F">
      <w:r>
        <w:rPr>
          <w:cs/>
        </w:rPr>
        <w:tab/>
      </w:r>
      <w:r>
        <w:rPr>
          <w:rFonts w:hint="cs"/>
          <w:cs/>
        </w:rPr>
        <w:t>-</w:t>
      </w:r>
      <w:r w:rsidRPr="008071D3">
        <w:t xml:space="preserve"> </w:t>
      </w:r>
      <w:r>
        <w:t xml:space="preserve">Part master </w:t>
      </w:r>
      <w:r>
        <w:rPr>
          <w:rFonts w:hint="cs"/>
          <w:cs/>
        </w:rPr>
        <w:t xml:space="preserve">หมายถึง สินค้าที่ให้ลูกค้าทำการสั่ง </w:t>
      </w:r>
      <w:r>
        <w:t xml:space="preserve">order </w:t>
      </w:r>
    </w:p>
    <w:p w14:paraId="5ADF7F9E" w14:textId="485D0A98" w:rsidR="008071D3" w:rsidRDefault="008071D3" w:rsidP="00DC187F">
      <w:r>
        <w:rPr>
          <w:rFonts w:hint="cs"/>
          <w:noProof/>
          <w:cs/>
        </w:rPr>
        <w:drawing>
          <wp:inline distT="0" distB="0" distL="0" distR="0" wp14:anchorId="156EA8A5" wp14:editId="4FC542D5">
            <wp:extent cx="5276215" cy="2295525"/>
            <wp:effectExtent l="0" t="0" r="63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C4D8C" w14:textId="376A38B3" w:rsidR="008071D3" w:rsidRDefault="008071D3" w:rsidP="00DC187F">
      <w:pPr>
        <w:rPr>
          <w:b/>
          <w:bCs/>
        </w:rPr>
      </w:pPr>
      <w:r w:rsidRPr="008071D3">
        <w:rPr>
          <w:rFonts w:hint="cs"/>
          <w:b/>
          <w:bCs/>
          <w:cs/>
        </w:rPr>
        <w:t xml:space="preserve">เพิ่ม </w:t>
      </w:r>
      <w:r w:rsidRPr="008071D3">
        <w:rPr>
          <w:b/>
          <w:bCs/>
        </w:rPr>
        <w:t>Bom</w:t>
      </w:r>
    </w:p>
    <w:p w14:paraId="010DF74F" w14:textId="5656409C" w:rsidR="008071D3" w:rsidRDefault="008071D3" w:rsidP="00DC187F">
      <w:r>
        <w:rPr>
          <w:rFonts w:hint="cs"/>
          <w:cs/>
        </w:rPr>
        <w:t xml:space="preserve">1.เมื่อทำการเพิ่ม </w:t>
      </w:r>
      <w:r>
        <w:t xml:space="preserve">Part master </w:t>
      </w:r>
      <w:r>
        <w:rPr>
          <w:rFonts w:hint="cs"/>
          <w:cs/>
        </w:rPr>
        <w:t xml:space="preserve">แล้ว ให้ทำการเลื่อนลงมาที่รายการ </w:t>
      </w:r>
      <w:r>
        <w:t xml:space="preserve">Part master </w:t>
      </w:r>
      <w:r>
        <w:rPr>
          <w:rFonts w:hint="cs"/>
          <w:cs/>
        </w:rPr>
        <w:t xml:space="preserve">ด้านล่าง ค้นหา </w:t>
      </w:r>
      <w:r>
        <w:t xml:space="preserve">Part master </w:t>
      </w:r>
      <w:r>
        <w:rPr>
          <w:rFonts w:hint="cs"/>
          <w:cs/>
        </w:rPr>
        <w:t xml:space="preserve">ที่ต้องการสร้าง </w:t>
      </w:r>
      <w:r>
        <w:t xml:space="preserve">Bom </w:t>
      </w:r>
      <w:r>
        <w:rPr>
          <w:rFonts w:hint="cs"/>
          <w:cs/>
        </w:rPr>
        <w:t xml:space="preserve">จากนั้นกดคลิกที่ฟิล </w:t>
      </w:r>
      <w:r>
        <w:t xml:space="preserve">Bom </w:t>
      </w:r>
      <w:r>
        <w:rPr>
          <w:rFonts w:hint="cs"/>
          <w:cs/>
        </w:rPr>
        <w:t>ตามภาพด้านล่าง</w:t>
      </w:r>
    </w:p>
    <w:p w14:paraId="45F9891F" w14:textId="6F7FFE87" w:rsidR="008071D3" w:rsidRDefault="008071D3" w:rsidP="00DC187F">
      <w:r>
        <w:rPr>
          <w:rFonts w:hint="cs"/>
          <w:noProof/>
          <w:cs/>
        </w:rPr>
        <w:drawing>
          <wp:inline distT="0" distB="0" distL="0" distR="0" wp14:anchorId="739F1B28" wp14:editId="596D4563">
            <wp:extent cx="5267960" cy="223647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836C" w14:textId="30F05193" w:rsidR="008071D3" w:rsidRDefault="008071D3" w:rsidP="00DC187F"/>
    <w:p w14:paraId="0E764866" w14:textId="6AC43C48" w:rsidR="008071D3" w:rsidRDefault="008071D3" w:rsidP="00DC187F"/>
    <w:p w14:paraId="05497E16" w14:textId="6F76C311" w:rsidR="008071D3" w:rsidRDefault="008071D3" w:rsidP="00DC187F"/>
    <w:p w14:paraId="3A266268" w14:textId="6D99F3BD" w:rsidR="008071D3" w:rsidRDefault="008071D3" w:rsidP="00DC187F"/>
    <w:p w14:paraId="46289032" w14:textId="4B95931D" w:rsidR="008071D3" w:rsidRDefault="008071D3" w:rsidP="00DC187F">
      <w:r>
        <w:rPr>
          <w:rFonts w:hint="cs"/>
          <w:cs/>
        </w:rPr>
        <w:lastRenderedPageBreak/>
        <w:t xml:space="preserve">2.เลือก </w:t>
      </w:r>
      <w:r>
        <w:t xml:space="preserve">Material </w:t>
      </w:r>
      <w:r w:rsidR="00A470B6">
        <w:rPr>
          <w:rFonts w:hint="cs"/>
          <w:cs/>
        </w:rPr>
        <w:t>และจำนวน</w:t>
      </w:r>
      <w:r>
        <w:rPr>
          <w:rFonts w:hint="cs"/>
          <w:cs/>
        </w:rPr>
        <w:t xml:space="preserve">ที่ประกอบกันเป็น </w:t>
      </w:r>
      <w:r>
        <w:t xml:space="preserve">Part Master </w:t>
      </w:r>
      <w:r>
        <w:rPr>
          <w:rFonts w:hint="cs"/>
          <w:cs/>
        </w:rPr>
        <w:t>ตัวที่เลือก</w:t>
      </w:r>
      <w:r w:rsidR="00A470B6">
        <w:rPr>
          <w:rFonts w:hint="cs"/>
          <w:cs/>
        </w:rPr>
        <w:t>มา เป็นอันเสร็จ</w:t>
      </w:r>
    </w:p>
    <w:p w14:paraId="3DFABEDB" w14:textId="4439975A" w:rsidR="008071D3" w:rsidRDefault="008071D3" w:rsidP="00DC187F">
      <w:r>
        <w:rPr>
          <w:rFonts w:hint="cs"/>
          <w:noProof/>
          <w:cs/>
        </w:rPr>
        <w:drawing>
          <wp:inline distT="0" distB="0" distL="0" distR="0" wp14:anchorId="2BB84999" wp14:editId="2EC2712C">
            <wp:extent cx="5267960" cy="22758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2D09" w14:textId="1A7CAE34" w:rsidR="00A470B6" w:rsidRDefault="00A470B6" w:rsidP="00DC187F"/>
    <w:p w14:paraId="3C33C527" w14:textId="291F2EDA" w:rsidR="00A470B6" w:rsidRDefault="00A470B6" w:rsidP="00DC187F"/>
    <w:p w14:paraId="2C553830" w14:textId="5C595EDB" w:rsidR="00A470B6" w:rsidRDefault="00A470B6" w:rsidP="00DC187F"/>
    <w:p w14:paraId="6B98D418" w14:textId="610D8312" w:rsidR="00A470B6" w:rsidRDefault="00A470B6" w:rsidP="00DC187F"/>
    <w:p w14:paraId="5E6A282C" w14:textId="299409A3" w:rsidR="00A470B6" w:rsidRDefault="00A470B6" w:rsidP="00DC187F"/>
    <w:p w14:paraId="2F426A0A" w14:textId="21EAC179" w:rsidR="00A470B6" w:rsidRDefault="00A470B6" w:rsidP="00DC187F"/>
    <w:p w14:paraId="460D0F81" w14:textId="7E18ABD0" w:rsidR="00A470B6" w:rsidRDefault="00A470B6" w:rsidP="00DC187F"/>
    <w:p w14:paraId="1384569B" w14:textId="56FB3E84" w:rsidR="00A470B6" w:rsidRDefault="00A470B6" w:rsidP="00DC187F"/>
    <w:p w14:paraId="7F9A2F5B" w14:textId="5917BB5B" w:rsidR="00A470B6" w:rsidRDefault="00A470B6" w:rsidP="00DC187F"/>
    <w:p w14:paraId="7E7B714A" w14:textId="60B61EEA" w:rsidR="00A470B6" w:rsidRDefault="00A470B6" w:rsidP="00DC187F"/>
    <w:p w14:paraId="45CCDABD" w14:textId="5EF0556E" w:rsidR="00A470B6" w:rsidRDefault="00A470B6" w:rsidP="00DC187F"/>
    <w:p w14:paraId="450A55D2" w14:textId="388B329B" w:rsidR="00A470B6" w:rsidRDefault="00A470B6" w:rsidP="00DC187F"/>
    <w:p w14:paraId="4F212B91" w14:textId="4691298D" w:rsidR="00A470B6" w:rsidRDefault="00A470B6" w:rsidP="00DC187F"/>
    <w:p w14:paraId="49F3D1D3" w14:textId="29C5700F" w:rsidR="00A470B6" w:rsidRDefault="00A470B6" w:rsidP="00DC187F"/>
    <w:p w14:paraId="1668B237" w14:textId="49899563" w:rsidR="00A470B6" w:rsidRDefault="00A470B6" w:rsidP="00DC187F"/>
    <w:p w14:paraId="3E34D3A7" w14:textId="0BA87B99" w:rsidR="00A470B6" w:rsidRDefault="00A470B6" w:rsidP="00DC187F"/>
    <w:p w14:paraId="599A4C76" w14:textId="0F742755" w:rsidR="00A470B6" w:rsidRDefault="00A470B6" w:rsidP="00DC187F"/>
    <w:p w14:paraId="7615A0E5" w14:textId="36CA7A29" w:rsidR="00A470B6" w:rsidRDefault="00A470B6" w:rsidP="00DC187F"/>
    <w:p w14:paraId="10BD523C" w14:textId="4A088B62" w:rsidR="00A470B6" w:rsidRDefault="00A470B6" w:rsidP="00DC187F"/>
    <w:p w14:paraId="44D8024C" w14:textId="2DDCF354" w:rsidR="00A470B6" w:rsidRDefault="00A470B6" w:rsidP="00DC187F"/>
    <w:p w14:paraId="106FAF91" w14:textId="27AEFD2F" w:rsidR="00A470B6" w:rsidRDefault="00A470B6" w:rsidP="00DC187F"/>
    <w:p w14:paraId="7F33ADB1" w14:textId="7C9B5349" w:rsidR="00A470B6" w:rsidRDefault="00A470B6" w:rsidP="00DC187F"/>
    <w:p w14:paraId="6DD71E9D" w14:textId="70BE5A0E" w:rsidR="00A470B6" w:rsidRDefault="00A470B6" w:rsidP="00DC187F"/>
    <w:p w14:paraId="5191B003" w14:textId="5D1A56B4" w:rsidR="00A470B6" w:rsidRDefault="00A470B6" w:rsidP="00DC187F"/>
    <w:p w14:paraId="760021FF" w14:textId="61C926C4" w:rsidR="00A470B6" w:rsidRDefault="00A470B6" w:rsidP="00A470B6"/>
    <w:p w14:paraId="7CE11846" w14:textId="4C3298DA" w:rsidR="00A470B6" w:rsidRDefault="00A470B6" w:rsidP="00A470B6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Auto PR</w:t>
      </w:r>
    </w:p>
    <w:p w14:paraId="4C1EC593" w14:textId="538E8533" w:rsidR="00A470B6" w:rsidRDefault="00A470B6" w:rsidP="00A470B6">
      <w:pPr>
        <w:jc w:val="center"/>
        <w:rPr>
          <w:b/>
          <w:bCs/>
          <w:sz w:val="48"/>
          <w:szCs w:val="48"/>
        </w:rPr>
      </w:pPr>
    </w:p>
    <w:p w14:paraId="1D98C57A" w14:textId="08DCABE5" w:rsidR="00A470B6" w:rsidRDefault="00A470B6" w:rsidP="00A470B6">
      <w:pPr>
        <w:jc w:val="center"/>
        <w:rPr>
          <w:b/>
          <w:bCs/>
          <w:sz w:val="48"/>
          <w:szCs w:val="48"/>
        </w:rPr>
      </w:pPr>
    </w:p>
    <w:p w14:paraId="14BB2A1D" w14:textId="6B4B5DAB" w:rsidR="00A470B6" w:rsidRDefault="00A470B6" w:rsidP="00A470B6">
      <w:pPr>
        <w:jc w:val="center"/>
        <w:rPr>
          <w:b/>
          <w:bCs/>
          <w:sz w:val="48"/>
          <w:szCs w:val="48"/>
        </w:rPr>
      </w:pPr>
    </w:p>
    <w:p w14:paraId="45555FBC" w14:textId="77467773" w:rsidR="00A470B6" w:rsidRDefault="00A470B6" w:rsidP="00A470B6">
      <w:pPr>
        <w:jc w:val="center"/>
        <w:rPr>
          <w:b/>
          <w:bCs/>
          <w:sz w:val="48"/>
          <w:szCs w:val="48"/>
        </w:rPr>
      </w:pPr>
    </w:p>
    <w:p w14:paraId="656173E8" w14:textId="66A8724E" w:rsidR="00A470B6" w:rsidRDefault="00A470B6" w:rsidP="00A470B6">
      <w:pPr>
        <w:jc w:val="center"/>
        <w:rPr>
          <w:b/>
          <w:bCs/>
          <w:sz w:val="48"/>
          <w:szCs w:val="48"/>
        </w:rPr>
      </w:pPr>
    </w:p>
    <w:p w14:paraId="6736112C" w14:textId="203DA1F9" w:rsidR="00A470B6" w:rsidRDefault="00A470B6" w:rsidP="00A470B6">
      <w:pPr>
        <w:jc w:val="center"/>
        <w:rPr>
          <w:b/>
          <w:bCs/>
          <w:sz w:val="48"/>
          <w:szCs w:val="48"/>
        </w:rPr>
      </w:pPr>
    </w:p>
    <w:p w14:paraId="71E4564F" w14:textId="5FD01354" w:rsidR="00A470B6" w:rsidRDefault="00A470B6" w:rsidP="00A470B6">
      <w:pPr>
        <w:jc w:val="center"/>
        <w:rPr>
          <w:b/>
          <w:bCs/>
          <w:sz w:val="48"/>
          <w:szCs w:val="48"/>
        </w:rPr>
      </w:pPr>
    </w:p>
    <w:p w14:paraId="4C825674" w14:textId="155A51CC" w:rsidR="00A470B6" w:rsidRDefault="00A470B6" w:rsidP="00A470B6"/>
    <w:p w14:paraId="4500C578" w14:textId="3AB30B28" w:rsidR="00A470B6" w:rsidRDefault="00A470B6" w:rsidP="00A470B6">
      <w:r>
        <w:lastRenderedPageBreak/>
        <w:t>1.</w:t>
      </w:r>
      <w:r w:rsidR="00621764">
        <w:rPr>
          <w:rFonts w:hint="cs"/>
          <w:cs/>
        </w:rPr>
        <w:t xml:space="preserve">ไปที่เมนู </w:t>
      </w:r>
      <w:r w:rsidR="00621764">
        <w:t xml:space="preserve">VMI &gt; Auto PR </w:t>
      </w:r>
      <w:r w:rsidR="00621764">
        <w:rPr>
          <w:rFonts w:hint="cs"/>
          <w:cs/>
        </w:rPr>
        <w:t>แก้ไขตัวเลขและวันที่ที่ต้องการจะสั่ง</w:t>
      </w:r>
      <w:r w:rsidR="00FF0963">
        <w:rPr>
          <w:rFonts w:hint="cs"/>
          <w:cs/>
        </w:rPr>
        <w:t xml:space="preserve"> </w:t>
      </w:r>
      <w:r w:rsidR="00621764">
        <w:rPr>
          <w:rFonts w:hint="cs"/>
          <w:cs/>
        </w:rPr>
        <w:t xml:space="preserve">จากนั้นกด </w:t>
      </w:r>
      <w:r w:rsidR="00621764">
        <w:t xml:space="preserve">Save PR </w:t>
      </w:r>
    </w:p>
    <w:p w14:paraId="48C7B7CC" w14:textId="3C6BD882" w:rsidR="00621764" w:rsidRPr="00C93E38" w:rsidRDefault="00C93E38" w:rsidP="00A470B6">
      <w:r>
        <w:rPr>
          <w:noProof/>
        </w:rPr>
        <w:drawing>
          <wp:inline distT="0" distB="0" distL="0" distR="0" wp14:anchorId="00AB5567" wp14:editId="6C921CE8">
            <wp:extent cx="5276215" cy="2295525"/>
            <wp:effectExtent l="0" t="0" r="63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92E2" w14:textId="13B5C3AB" w:rsidR="00FF0963" w:rsidRDefault="00FF0963" w:rsidP="00A470B6"/>
    <w:p w14:paraId="3F204040" w14:textId="534DBBE1" w:rsidR="00FF0963" w:rsidRDefault="00FF0963" w:rsidP="00A470B6"/>
    <w:p w14:paraId="682D7E67" w14:textId="34572330" w:rsidR="00FF0963" w:rsidRDefault="00FF0963" w:rsidP="00A470B6"/>
    <w:p w14:paraId="0DEDC640" w14:textId="75DB489C" w:rsidR="00FF0963" w:rsidRDefault="00FF0963" w:rsidP="00A470B6"/>
    <w:p w14:paraId="787D6DD2" w14:textId="7EEB19E1" w:rsidR="00FF0963" w:rsidRDefault="00FF0963" w:rsidP="00A470B6"/>
    <w:p w14:paraId="1C4CD20A" w14:textId="4A228281" w:rsidR="00FF0963" w:rsidRDefault="00FF0963" w:rsidP="00A470B6"/>
    <w:p w14:paraId="28F56389" w14:textId="68F83BFC" w:rsidR="00FF0963" w:rsidRDefault="00FF0963" w:rsidP="00A470B6"/>
    <w:p w14:paraId="16221BC0" w14:textId="358F4920" w:rsidR="00FF0963" w:rsidRDefault="00FF0963" w:rsidP="00A470B6"/>
    <w:p w14:paraId="54F52930" w14:textId="5C3A0B19" w:rsidR="00FF0963" w:rsidRDefault="00FF0963" w:rsidP="00A470B6"/>
    <w:p w14:paraId="39C8B72B" w14:textId="6427B47A" w:rsidR="00FF0963" w:rsidRDefault="00FF0963" w:rsidP="00A470B6"/>
    <w:p w14:paraId="62438D93" w14:textId="549B37C3" w:rsidR="00FF0963" w:rsidRDefault="00FF0963" w:rsidP="00A470B6"/>
    <w:p w14:paraId="61B71B3D" w14:textId="489CE679" w:rsidR="00FF0963" w:rsidRDefault="00FF0963" w:rsidP="00A470B6"/>
    <w:p w14:paraId="46429EB3" w14:textId="04CF24B4" w:rsidR="00FF0963" w:rsidRDefault="00FF0963" w:rsidP="00A470B6"/>
    <w:p w14:paraId="19BFC18B" w14:textId="6C70B527" w:rsidR="00FF0963" w:rsidRDefault="00FF0963" w:rsidP="00A470B6"/>
    <w:p w14:paraId="3AE29A32" w14:textId="224241EA" w:rsidR="00FF0963" w:rsidRDefault="00FF0963" w:rsidP="00A470B6"/>
    <w:p w14:paraId="62E76800" w14:textId="628DB877" w:rsidR="00FF0963" w:rsidRDefault="00FF0963" w:rsidP="00A470B6"/>
    <w:p w14:paraId="71EA9FB8" w14:textId="50FE44A9" w:rsidR="00FF0963" w:rsidRDefault="00FF0963" w:rsidP="00A470B6"/>
    <w:p w14:paraId="459CFA1C" w14:textId="3233E189" w:rsidR="00FF0963" w:rsidRDefault="00FF0963" w:rsidP="00A470B6"/>
    <w:p w14:paraId="0B6004B0" w14:textId="7DA08516" w:rsidR="00FF0963" w:rsidRDefault="00FF0963" w:rsidP="00A470B6"/>
    <w:p w14:paraId="121EA331" w14:textId="3C674E91" w:rsidR="00FF0963" w:rsidRDefault="00FF0963" w:rsidP="00A470B6"/>
    <w:p w14:paraId="623DDA41" w14:textId="79EAD7AF" w:rsidR="00FF0963" w:rsidRDefault="00FF0963" w:rsidP="00A470B6"/>
    <w:p w14:paraId="4161603E" w14:textId="4FB5F42D" w:rsidR="00FF0963" w:rsidRDefault="00FF0963" w:rsidP="00A470B6"/>
    <w:p w14:paraId="12655165" w14:textId="53F04A82" w:rsidR="00FF0963" w:rsidRDefault="00FF0963" w:rsidP="00A470B6"/>
    <w:p w14:paraId="44674D9E" w14:textId="4A1991EC" w:rsidR="00FF0963" w:rsidRDefault="00FF0963" w:rsidP="00A470B6"/>
    <w:p w14:paraId="51FFD74F" w14:textId="5EF3E3F7" w:rsidR="00FF0963" w:rsidRDefault="00FF0963" w:rsidP="00A470B6"/>
    <w:p w14:paraId="15E02766" w14:textId="476027C5" w:rsidR="00FF0963" w:rsidRDefault="00FF0963" w:rsidP="00FF0963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PR/PO List</w:t>
      </w:r>
    </w:p>
    <w:p w14:paraId="4EE2805D" w14:textId="62635AC8" w:rsidR="00FF0963" w:rsidRDefault="00FF0963" w:rsidP="00FF0963">
      <w:pPr>
        <w:jc w:val="center"/>
        <w:rPr>
          <w:b/>
          <w:bCs/>
          <w:sz w:val="48"/>
          <w:szCs w:val="48"/>
        </w:rPr>
      </w:pPr>
    </w:p>
    <w:p w14:paraId="189E932F" w14:textId="16813477" w:rsidR="00FF0963" w:rsidRDefault="00FF0963" w:rsidP="00FF0963">
      <w:pPr>
        <w:jc w:val="center"/>
        <w:rPr>
          <w:b/>
          <w:bCs/>
          <w:sz w:val="48"/>
          <w:szCs w:val="48"/>
        </w:rPr>
      </w:pPr>
    </w:p>
    <w:p w14:paraId="75C66A28" w14:textId="57E371D2" w:rsidR="00FF0963" w:rsidRDefault="00FF0963" w:rsidP="00FF0963">
      <w:pPr>
        <w:jc w:val="center"/>
        <w:rPr>
          <w:b/>
          <w:bCs/>
          <w:sz w:val="48"/>
          <w:szCs w:val="48"/>
        </w:rPr>
      </w:pPr>
    </w:p>
    <w:p w14:paraId="4B9277B4" w14:textId="4D071C3E" w:rsidR="00FF0963" w:rsidRDefault="00FF0963" w:rsidP="00FF0963">
      <w:pPr>
        <w:jc w:val="center"/>
        <w:rPr>
          <w:b/>
          <w:bCs/>
          <w:sz w:val="48"/>
          <w:szCs w:val="48"/>
        </w:rPr>
      </w:pPr>
    </w:p>
    <w:p w14:paraId="24D346EC" w14:textId="5854A1C0" w:rsidR="00FF0963" w:rsidRDefault="00FF0963" w:rsidP="00FF0963">
      <w:pPr>
        <w:jc w:val="center"/>
        <w:rPr>
          <w:b/>
          <w:bCs/>
          <w:sz w:val="48"/>
          <w:szCs w:val="48"/>
        </w:rPr>
      </w:pPr>
    </w:p>
    <w:p w14:paraId="41CE30AC" w14:textId="1E2DFBDF" w:rsidR="00FF0963" w:rsidRDefault="00FF0963" w:rsidP="00FF0963">
      <w:pPr>
        <w:jc w:val="center"/>
        <w:rPr>
          <w:b/>
          <w:bCs/>
          <w:sz w:val="48"/>
          <w:szCs w:val="48"/>
        </w:rPr>
      </w:pPr>
    </w:p>
    <w:p w14:paraId="65245521" w14:textId="3DE2B8E4" w:rsidR="00FF0963" w:rsidRDefault="00FF0963" w:rsidP="00FF0963">
      <w:pPr>
        <w:jc w:val="center"/>
        <w:rPr>
          <w:b/>
          <w:bCs/>
          <w:sz w:val="48"/>
          <w:szCs w:val="48"/>
        </w:rPr>
      </w:pPr>
    </w:p>
    <w:p w14:paraId="3DDBDDDE" w14:textId="4072C3ED" w:rsidR="00FF0963" w:rsidRDefault="00FF0963" w:rsidP="00FF0963"/>
    <w:p w14:paraId="0DD33098" w14:textId="356F8AC6" w:rsidR="00FF0963" w:rsidRDefault="00FF0963" w:rsidP="00FF0963">
      <w:r>
        <w:lastRenderedPageBreak/>
        <w:t>1.</w:t>
      </w:r>
      <w:r>
        <w:rPr>
          <w:rFonts w:hint="cs"/>
          <w:cs/>
        </w:rPr>
        <w:t xml:space="preserve">ไปที่เมนู </w:t>
      </w:r>
      <w:r>
        <w:t xml:space="preserve">VMI &gt; PR/PO LIST </w:t>
      </w:r>
      <w:r>
        <w:rPr>
          <w:rFonts w:hint="cs"/>
          <w:cs/>
        </w:rPr>
        <w:t>ตามภาพด้านล่าง</w:t>
      </w:r>
    </w:p>
    <w:p w14:paraId="132B8B39" w14:textId="7F2E8F62" w:rsidR="00FF0963" w:rsidRDefault="00FF0963" w:rsidP="00FF0963">
      <w:r>
        <w:rPr>
          <w:rFonts w:hint="cs"/>
          <w:noProof/>
          <w:cs/>
        </w:rPr>
        <w:drawing>
          <wp:inline distT="0" distB="0" distL="0" distR="0" wp14:anchorId="707E988F" wp14:editId="4F9ABA07">
            <wp:extent cx="5276215" cy="20015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4DB4" w14:textId="3F400EBF" w:rsidR="00A17C6C" w:rsidRDefault="00FF0963" w:rsidP="00FF0963">
      <w:r>
        <w:rPr>
          <w:rFonts w:hint="cs"/>
          <w:cs/>
        </w:rPr>
        <w:t xml:space="preserve">หน้านี้แสดงรายละเอียด </w:t>
      </w:r>
      <w:r>
        <w:t>PR,PO</w:t>
      </w:r>
      <w:r>
        <w:rPr>
          <w:rFonts w:hint="cs"/>
          <w:cs/>
        </w:rPr>
        <w:t xml:space="preserve"> ของ </w:t>
      </w:r>
      <w:r>
        <w:t xml:space="preserve">VMI </w:t>
      </w:r>
      <w:r>
        <w:rPr>
          <w:rFonts w:hint="cs"/>
          <w:cs/>
        </w:rPr>
        <w:t xml:space="preserve">ทั้งหมด </w:t>
      </w:r>
      <w:r w:rsidR="00A17C6C">
        <w:rPr>
          <w:rFonts w:hint="cs"/>
          <w:cs/>
        </w:rPr>
        <w:t xml:space="preserve">เพื่อที่จะดูว่ารายการที่เราเปิด </w:t>
      </w:r>
      <w:r w:rsidR="00A17C6C">
        <w:t xml:space="preserve">PR </w:t>
      </w:r>
      <w:r w:rsidR="00A17C6C">
        <w:rPr>
          <w:rFonts w:hint="cs"/>
          <w:cs/>
        </w:rPr>
        <w:t>ทำรายการไปถึงขั้นตอนไหนแล้ว</w:t>
      </w:r>
    </w:p>
    <w:p w14:paraId="17829632" w14:textId="41F53CD9" w:rsidR="00A17C6C" w:rsidRDefault="00A17C6C" w:rsidP="00FF0963">
      <w:pPr>
        <w:rPr>
          <w:cs/>
        </w:rPr>
      </w:pPr>
      <w:r>
        <w:rPr>
          <w:rFonts w:hint="cs"/>
          <w:cs/>
        </w:rPr>
        <w:t xml:space="preserve">ปุ่มสีขาว หมายถึง ยังไม่ผ่านการทำรายการนั้น ๆ </w:t>
      </w:r>
    </w:p>
    <w:p w14:paraId="383FB097" w14:textId="16311DDD" w:rsidR="00FF0963" w:rsidRDefault="00FF0963" w:rsidP="00FF0963">
      <w:r>
        <w:rPr>
          <w:rFonts w:hint="cs"/>
          <w:cs/>
        </w:rPr>
        <w:t xml:space="preserve">ปุ่มสีเขียว หมายถึง ได้ผ่านการทำในรายการนั้น ๆ </w:t>
      </w:r>
    </w:p>
    <w:p w14:paraId="755374AF" w14:textId="1DB04FC4" w:rsidR="00D40F5D" w:rsidRDefault="00D40F5D" w:rsidP="00FF0963"/>
    <w:p w14:paraId="0FF0E527" w14:textId="2793BF91" w:rsidR="00D40F5D" w:rsidRDefault="00D40F5D" w:rsidP="00FF0963"/>
    <w:p w14:paraId="6A28F291" w14:textId="3FEE9D29" w:rsidR="00D40F5D" w:rsidRDefault="00D40F5D" w:rsidP="00FF0963"/>
    <w:p w14:paraId="40100ABB" w14:textId="427883CC" w:rsidR="00D40F5D" w:rsidRDefault="00D40F5D" w:rsidP="00FF0963"/>
    <w:p w14:paraId="2464F71D" w14:textId="5068CA62" w:rsidR="00D40F5D" w:rsidRDefault="00D40F5D" w:rsidP="00FF0963"/>
    <w:p w14:paraId="5F28E9F1" w14:textId="3FA3A24F" w:rsidR="00D40F5D" w:rsidRDefault="00D40F5D" w:rsidP="00FF0963"/>
    <w:p w14:paraId="03968FCA" w14:textId="4216D8C1" w:rsidR="00D40F5D" w:rsidRDefault="00D40F5D" w:rsidP="00FF0963"/>
    <w:p w14:paraId="01862993" w14:textId="12F5AE7E" w:rsidR="00D40F5D" w:rsidRDefault="00D40F5D" w:rsidP="00FF0963"/>
    <w:p w14:paraId="7633D331" w14:textId="3D39E5B7" w:rsidR="00D40F5D" w:rsidRDefault="00D40F5D" w:rsidP="00FF0963"/>
    <w:p w14:paraId="712E76B8" w14:textId="1E8D577F" w:rsidR="00D40F5D" w:rsidRDefault="00D40F5D" w:rsidP="00FF0963"/>
    <w:p w14:paraId="2F627748" w14:textId="6F86DE51" w:rsidR="00D40F5D" w:rsidRDefault="00D40F5D" w:rsidP="00FF0963"/>
    <w:p w14:paraId="240BCF79" w14:textId="77777777" w:rsidR="00D40F5D" w:rsidRPr="00FF0963" w:rsidRDefault="00D40F5D" w:rsidP="00FF0963"/>
    <w:p w14:paraId="5B3BD80E" w14:textId="74232D25" w:rsidR="00621764" w:rsidRDefault="00621764" w:rsidP="00A470B6"/>
    <w:p w14:paraId="0487DCA1" w14:textId="6B27CD73" w:rsidR="00D40F5D" w:rsidRDefault="00D40F5D" w:rsidP="00A470B6"/>
    <w:p w14:paraId="7101A11F" w14:textId="668F1546" w:rsidR="00D40F5D" w:rsidRDefault="00D40F5D" w:rsidP="00A470B6"/>
    <w:p w14:paraId="1A3017BE" w14:textId="420B8A6C" w:rsidR="00D40F5D" w:rsidRDefault="00D40F5D" w:rsidP="00A470B6"/>
    <w:p w14:paraId="4FCA2621" w14:textId="1925921D" w:rsidR="00D40F5D" w:rsidRDefault="00D40F5D" w:rsidP="00A470B6"/>
    <w:p w14:paraId="51631902" w14:textId="61C33D96" w:rsidR="00D40F5D" w:rsidRDefault="00D40F5D" w:rsidP="00A470B6"/>
    <w:p w14:paraId="1A1E97DC" w14:textId="22B489C6" w:rsidR="00D40F5D" w:rsidRDefault="00D40F5D" w:rsidP="00A470B6"/>
    <w:p w14:paraId="031622E9" w14:textId="0345FE0B" w:rsidR="00D40F5D" w:rsidRDefault="00D40F5D" w:rsidP="00A470B6"/>
    <w:p w14:paraId="2F2FA4B8" w14:textId="51CF0493" w:rsidR="00D40F5D" w:rsidRDefault="00D40F5D" w:rsidP="00A470B6"/>
    <w:p w14:paraId="0DEF5685" w14:textId="31D6DAFF" w:rsidR="00D40F5D" w:rsidRDefault="00D40F5D" w:rsidP="00A470B6"/>
    <w:p w14:paraId="5B0B7DED" w14:textId="5CB2ACFA" w:rsidR="00D40F5D" w:rsidRDefault="00D40F5D" w:rsidP="00D40F5D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STOCK</w:t>
      </w:r>
    </w:p>
    <w:p w14:paraId="4DA2D6D9" w14:textId="7B192F7A" w:rsidR="00620CDE" w:rsidRDefault="00620CDE" w:rsidP="00D40F5D">
      <w:pPr>
        <w:jc w:val="center"/>
        <w:rPr>
          <w:b/>
          <w:bCs/>
          <w:sz w:val="48"/>
          <w:szCs w:val="48"/>
        </w:rPr>
      </w:pPr>
    </w:p>
    <w:p w14:paraId="103F43B3" w14:textId="6614DE8D" w:rsidR="00620CDE" w:rsidRDefault="00620CDE" w:rsidP="00D40F5D">
      <w:pPr>
        <w:jc w:val="center"/>
        <w:rPr>
          <w:b/>
          <w:bCs/>
          <w:sz w:val="48"/>
          <w:szCs w:val="48"/>
        </w:rPr>
      </w:pPr>
    </w:p>
    <w:p w14:paraId="49AAADB9" w14:textId="33D77EA1" w:rsidR="00620CDE" w:rsidRDefault="00620CDE" w:rsidP="00D40F5D">
      <w:pPr>
        <w:jc w:val="center"/>
        <w:rPr>
          <w:b/>
          <w:bCs/>
          <w:sz w:val="48"/>
          <w:szCs w:val="48"/>
        </w:rPr>
      </w:pPr>
    </w:p>
    <w:p w14:paraId="6D21B9F5" w14:textId="41E7D32E" w:rsidR="00620CDE" w:rsidRDefault="00620CDE" w:rsidP="00D40F5D">
      <w:pPr>
        <w:jc w:val="center"/>
        <w:rPr>
          <w:b/>
          <w:bCs/>
          <w:sz w:val="48"/>
          <w:szCs w:val="48"/>
        </w:rPr>
      </w:pPr>
    </w:p>
    <w:p w14:paraId="759D6A31" w14:textId="32FFDBE1" w:rsidR="00620CDE" w:rsidRDefault="00620CDE" w:rsidP="00D40F5D">
      <w:pPr>
        <w:jc w:val="center"/>
        <w:rPr>
          <w:b/>
          <w:bCs/>
          <w:sz w:val="48"/>
          <w:szCs w:val="48"/>
        </w:rPr>
      </w:pPr>
    </w:p>
    <w:p w14:paraId="1CA306CE" w14:textId="3548CBED" w:rsidR="00620CDE" w:rsidRDefault="00620CDE" w:rsidP="00D40F5D">
      <w:pPr>
        <w:jc w:val="center"/>
        <w:rPr>
          <w:b/>
          <w:bCs/>
          <w:sz w:val="48"/>
          <w:szCs w:val="48"/>
        </w:rPr>
      </w:pPr>
    </w:p>
    <w:p w14:paraId="44C41AB0" w14:textId="2B54E7BE" w:rsidR="00620CDE" w:rsidRDefault="00620CDE" w:rsidP="00D40F5D">
      <w:pPr>
        <w:jc w:val="center"/>
        <w:rPr>
          <w:b/>
          <w:bCs/>
        </w:rPr>
      </w:pPr>
    </w:p>
    <w:p w14:paraId="734B2AFA" w14:textId="25BCB98D" w:rsidR="00620CDE" w:rsidRDefault="00620CDE" w:rsidP="00D40F5D">
      <w:pPr>
        <w:jc w:val="center"/>
        <w:rPr>
          <w:b/>
          <w:bCs/>
        </w:rPr>
      </w:pPr>
    </w:p>
    <w:p w14:paraId="6C7A5903" w14:textId="1D0E7961" w:rsidR="00B405EE" w:rsidRPr="00B405EE" w:rsidRDefault="00B405EE" w:rsidP="00620CDE">
      <w:pPr>
        <w:rPr>
          <w:b/>
          <w:bCs/>
        </w:rPr>
      </w:pPr>
      <w:r w:rsidRPr="00B405EE">
        <w:rPr>
          <w:rFonts w:hint="cs"/>
          <w:b/>
          <w:bCs/>
          <w:cs/>
        </w:rPr>
        <w:lastRenderedPageBreak/>
        <w:t xml:space="preserve">รายละเอียด </w:t>
      </w:r>
      <w:r w:rsidRPr="00B405EE">
        <w:rPr>
          <w:b/>
          <w:bCs/>
        </w:rPr>
        <w:t>Stock</w:t>
      </w:r>
    </w:p>
    <w:p w14:paraId="54270C18" w14:textId="0EE106B2" w:rsidR="00620CDE" w:rsidRDefault="00620CDE" w:rsidP="00620CDE">
      <w:r>
        <w:t>1.</w:t>
      </w:r>
      <w:r>
        <w:rPr>
          <w:rFonts w:hint="cs"/>
          <w:cs/>
        </w:rPr>
        <w:t xml:space="preserve">ไปเมนู </w:t>
      </w:r>
      <w:r>
        <w:t xml:space="preserve">VMI &gt; Stock </w:t>
      </w:r>
    </w:p>
    <w:p w14:paraId="69CA8D17" w14:textId="448F7D70" w:rsidR="00B405EE" w:rsidRDefault="00B405EE" w:rsidP="00620CDE">
      <w:r>
        <w:tab/>
        <w:t>-</w:t>
      </w:r>
      <w:r w:rsidRPr="00B405EE">
        <w:t xml:space="preserve"> </w:t>
      </w:r>
      <w:proofErr w:type="spellStart"/>
      <w:r>
        <w:t>Onhand</w:t>
      </w:r>
      <w:proofErr w:type="spellEnd"/>
      <w:r>
        <w:t xml:space="preserve"> </w:t>
      </w:r>
      <w:r>
        <w:rPr>
          <w:rFonts w:hint="cs"/>
          <w:cs/>
        </w:rPr>
        <w:t xml:space="preserve">เป็นสีแดงเพราะว่าจำนวนต่ำกว่า </w:t>
      </w:r>
      <w:r>
        <w:t>Min</w:t>
      </w:r>
    </w:p>
    <w:p w14:paraId="4847ACE4" w14:textId="3B5A8CE9" w:rsidR="00B405EE" w:rsidRDefault="00620CDE" w:rsidP="005D1ECC">
      <w:pPr>
        <w:rPr>
          <w:b/>
          <w:bCs/>
        </w:rPr>
      </w:pPr>
      <w:r>
        <w:rPr>
          <w:rFonts w:hint="cs"/>
          <w:noProof/>
        </w:rPr>
        <w:drawing>
          <wp:inline distT="0" distB="0" distL="0" distR="0" wp14:anchorId="068C8CEC" wp14:editId="12AE218A">
            <wp:extent cx="5267960" cy="2186305"/>
            <wp:effectExtent l="0" t="0" r="889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</w:p>
    <w:p w14:paraId="5EF1ED99" w14:textId="77A5750F" w:rsidR="00B405EE" w:rsidRDefault="00B405EE" w:rsidP="00620CDE">
      <w:pPr>
        <w:rPr>
          <w:cs/>
        </w:rPr>
      </w:pPr>
      <w:r w:rsidRPr="00411BA5">
        <w:t>1.</w:t>
      </w:r>
      <w:r w:rsidR="00411BA5">
        <w:rPr>
          <w:rFonts w:hint="cs"/>
          <w:cs/>
        </w:rPr>
        <w:t>เลือกรายการที่ต้องการ</w:t>
      </w:r>
      <w:r w:rsidR="006511DC">
        <w:rPr>
          <w:rFonts w:hint="cs"/>
          <w:cs/>
        </w:rPr>
        <w:t>ดูรายละเอียด</w:t>
      </w:r>
      <w:r w:rsidR="00411BA5">
        <w:t xml:space="preserve"> </w:t>
      </w:r>
      <w:r w:rsidR="00411BA5">
        <w:rPr>
          <w:rFonts w:hint="cs"/>
          <w:cs/>
        </w:rPr>
        <w:t xml:space="preserve">คลิก </w:t>
      </w:r>
      <w:r w:rsidR="00411BA5">
        <w:t xml:space="preserve">Detail </w:t>
      </w:r>
      <w:r w:rsidR="00411BA5">
        <w:rPr>
          <w:rFonts w:hint="cs"/>
          <w:cs/>
        </w:rPr>
        <w:t>ตามภาพด้านล่าง</w:t>
      </w:r>
    </w:p>
    <w:p w14:paraId="1A2F3434" w14:textId="35091403" w:rsidR="00411BA5" w:rsidRDefault="00411BA5" w:rsidP="00620CDE">
      <w:r>
        <w:rPr>
          <w:rFonts w:hint="cs"/>
          <w:noProof/>
        </w:rPr>
        <w:drawing>
          <wp:inline distT="0" distB="0" distL="0" distR="0" wp14:anchorId="2EBA735B" wp14:editId="6EC7331E">
            <wp:extent cx="5267960" cy="2186305"/>
            <wp:effectExtent l="0" t="0" r="889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8B16" w14:textId="77777777" w:rsidR="00E7435B" w:rsidRDefault="00E7435B" w:rsidP="00620CDE"/>
    <w:p w14:paraId="1E89687E" w14:textId="1BDCA8A7" w:rsidR="00411BA5" w:rsidRDefault="00411BA5" w:rsidP="00620CDE"/>
    <w:p w14:paraId="7B3ED89E" w14:textId="77777777" w:rsidR="005D1ECC" w:rsidRDefault="005D1ECC" w:rsidP="00620CDE"/>
    <w:p w14:paraId="37E5B30E" w14:textId="0212E5A0" w:rsidR="00411BA5" w:rsidRDefault="00411BA5" w:rsidP="00620CDE"/>
    <w:p w14:paraId="29FFCDD2" w14:textId="5587A896" w:rsidR="00411BA5" w:rsidRDefault="00411BA5" w:rsidP="00620CDE"/>
    <w:p w14:paraId="505B7548" w14:textId="5FAF2F7C" w:rsidR="00411BA5" w:rsidRDefault="00411BA5" w:rsidP="00620CDE"/>
    <w:p w14:paraId="5EBD8A34" w14:textId="1B83F3FF" w:rsidR="00411BA5" w:rsidRDefault="00E7435B" w:rsidP="00620CDE">
      <w:pPr>
        <w:rPr>
          <w:cs/>
        </w:rPr>
      </w:pPr>
      <w:r>
        <w:rPr>
          <w:rFonts w:hint="cs"/>
          <w:cs/>
        </w:rPr>
        <w:lastRenderedPageBreak/>
        <w:t>จะทำการโชว์รายละเอียดข้อมูลต่าง ๆ ดังภาพ</w:t>
      </w:r>
    </w:p>
    <w:p w14:paraId="5C2646AD" w14:textId="3A532B51" w:rsidR="00411BA5" w:rsidRDefault="00411BA5" w:rsidP="00620CDE"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Quota </w:t>
      </w:r>
      <w:r>
        <w:rPr>
          <w:rFonts w:hint="cs"/>
          <w:cs/>
        </w:rPr>
        <w:t>หมายถึง จำนวนครั้งที่สั่งได้ต่อ 1 เดือน</w:t>
      </w:r>
    </w:p>
    <w:p w14:paraId="23B18F4E" w14:textId="1A4BC26F" w:rsidR="00411BA5" w:rsidRDefault="00411BA5" w:rsidP="00620CDE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-</w:t>
      </w:r>
      <w:r>
        <w:t xml:space="preserve"> Qty </w:t>
      </w:r>
      <w:r>
        <w:rPr>
          <w:rFonts w:hint="cs"/>
          <w:cs/>
        </w:rPr>
        <w:t>หมายถึง จำนวนรายการที่สั่งได้ต่อ 1 ครั้ง</w:t>
      </w:r>
    </w:p>
    <w:p w14:paraId="2075E34A" w14:textId="2A8DA19F" w:rsidR="00411BA5" w:rsidRDefault="00E7435B" w:rsidP="00620CDE">
      <w:r>
        <w:rPr>
          <w:noProof/>
        </w:rPr>
        <w:drawing>
          <wp:inline distT="0" distB="0" distL="0" distR="0" wp14:anchorId="167E084A" wp14:editId="35E820FD">
            <wp:extent cx="5276215" cy="16256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BCCB5" w14:textId="40ABEEF9" w:rsidR="00AF5AF3" w:rsidRDefault="00AF5AF3" w:rsidP="00620CDE"/>
    <w:p w14:paraId="1EFB8D91" w14:textId="3372B59D" w:rsidR="00D41145" w:rsidRDefault="00D41145" w:rsidP="00620CDE"/>
    <w:p w14:paraId="52AE1BE1" w14:textId="7C706A64" w:rsidR="00D41145" w:rsidRDefault="00D41145" w:rsidP="00620CDE"/>
    <w:p w14:paraId="7FAE6E7E" w14:textId="61D1D4D4" w:rsidR="00D41145" w:rsidRDefault="00D41145" w:rsidP="00620CDE"/>
    <w:p w14:paraId="49DEA900" w14:textId="7E06329F" w:rsidR="00D41145" w:rsidRDefault="00D41145" w:rsidP="00620CDE"/>
    <w:p w14:paraId="4ED104DB" w14:textId="43B43294" w:rsidR="00D41145" w:rsidRDefault="00D41145" w:rsidP="00620CDE"/>
    <w:p w14:paraId="73053C9E" w14:textId="2AF365F9" w:rsidR="00D41145" w:rsidRDefault="00D41145" w:rsidP="00620CDE"/>
    <w:p w14:paraId="569BBC93" w14:textId="2F9E394E" w:rsidR="00D41145" w:rsidRDefault="00D41145" w:rsidP="00620CDE"/>
    <w:p w14:paraId="6409405F" w14:textId="105A3A25" w:rsidR="00D41145" w:rsidRDefault="00D41145" w:rsidP="00620CDE"/>
    <w:p w14:paraId="7075514A" w14:textId="75E0D912" w:rsidR="00533279" w:rsidRDefault="00533279" w:rsidP="00620CDE"/>
    <w:p w14:paraId="4DF48A4A" w14:textId="396A1160" w:rsidR="00533279" w:rsidRDefault="00533279" w:rsidP="00620CDE"/>
    <w:p w14:paraId="35295735" w14:textId="0E036319" w:rsidR="00533279" w:rsidRDefault="00533279" w:rsidP="00620CDE"/>
    <w:p w14:paraId="32FD7D91" w14:textId="41C6E217" w:rsidR="00533279" w:rsidRDefault="00533279" w:rsidP="00620CDE"/>
    <w:p w14:paraId="05DC71F6" w14:textId="750CA987" w:rsidR="00533279" w:rsidRDefault="00533279" w:rsidP="00620CDE"/>
    <w:p w14:paraId="01D0A4F8" w14:textId="3C557A90" w:rsidR="00533279" w:rsidRDefault="00533279" w:rsidP="00620CDE"/>
    <w:p w14:paraId="364BB032" w14:textId="643424EC" w:rsidR="00533279" w:rsidRDefault="00533279" w:rsidP="00620CDE"/>
    <w:p w14:paraId="3F795577" w14:textId="2CD08701" w:rsidR="00533279" w:rsidRDefault="00533279" w:rsidP="00620CDE"/>
    <w:p w14:paraId="56D803DC" w14:textId="77777777" w:rsidR="00533279" w:rsidRDefault="00533279" w:rsidP="00620CDE"/>
    <w:p w14:paraId="47209415" w14:textId="47DDB59B" w:rsidR="00533279" w:rsidRDefault="00533279" w:rsidP="00620CDE"/>
    <w:p w14:paraId="1F8CDC31" w14:textId="79E81851" w:rsidR="00533279" w:rsidRDefault="00533279" w:rsidP="00620CDE"/>
    <w:p w14:paraId="57F9D76E" w14:textId="26CA887B" w:rsidR="00533279" w:rsidRDefault="00533279" w:rsidP="00620CDE"/>
    <w:p w14:paraId="42E29147" w14:textId="08EC2C49" w:rsidR="00533279" w:rsidRDefault="00533279" w:rsidP="00620CDE"/>
    <w:p w14:paraId="676B97AD" w14:textId="25A6B9AA" w:rsidR="00533279" w:rsidRDefault="00533279" w:rsidP="00620CDE"/>
    <w:p w14:paraId="555CCD13" w14:textId="5856ED35" w:rsidR="00533279" w:rsidRDefault="00DF585D" w:rsidP="0053327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Location</w:t>
      </w:r>
    </w:p>
    <w:p w14:paraId="018DBD76" w14:textId="35AA1B74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59EC04D6" w14:textId="4E8266EC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7BB35C20" w14:textId="2AE22326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406B3575" w14:textId="6BEE9C5F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3BF1E4AB" w14:textId="49DE4D36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7044E954" w14:textId="1EB83E1E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1D33CF74" w14:textId="67AA64B6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0EE69694" w14:textId="3F2B53ED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7C3F92B8" w14:textId="5C99F5E1" w:rsidR="00533279" w:rsidRDefault="00DF585D" w:rsidP="005332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Create location</w:t>
      </w:r>
    </w:p>
    <w:p w14:paraId="08489AD8" w14:textId="333CD2CA" w:rsidR="00DF585D" w:rsidRPr="007631DF" w:rsidRDefault="00DF585D" w:rsidP="00533279">
      <w:r w:rsidRPr="007631DF">
        <w:rPr>
          <w:rFonts w:hint="cs"/>
          <w:cs/>
        </w:rPr>
        <w:t xml:space="preserve">1.ไปที่เมนู </w:t>
      </w:r>
      <w:r w:rsidRPr="007631DF">
        <w:t xml:space="preserve">VMI Stock &gt; location master </w:t>
      </w:r>
      <w:r w:rsidRPr="007631DF">
        <w:rPr>
          <w:rFonts w:hint="cs"/>
          <w:cs/>
        </w:rPr>
        <w:t xml:space="preserve">จากนั้นคลิก </w:t>
      </w:r>
      <w:r w:rsidRPr="007631DF">
        <w:t xml:space="preserve">Create Location </w:t>
      </w:r>
      <w:r w:rsidRPr="007631DF">
        <w:rPr>
          <w:rFonts w:hint="cs"/>
          <w:cs/>
        </w:rPr>
        <w:t xml:space="preserve">ใส่ข้อมูลให้ครบถ้วนกด </w:t>
      </w:r>
      <w:r w:rsidRPr="007631DF">
        <w:t>save</w:t>
      </w:r>
    </w:p>
    <w:p w14:paraId="5699BCFE" w14:textId="3F6F5A50" w:rsidR="00DF585D" w:rsidRDefault="00DF585D" w:rsidP="00533279">
      <w:pPr>
        <w:rPr>
          <w:sz w:val="36"/>
          <w:szCs w:val="36"/>
        </w:rPr>
      </w:pPr>
      <w:r>
        <w:rPr>
          <w:rFonts w:hint="cs"/>
          <w:noProof/>
          <w:sz w:val="36"/>
          <w:szCs w:val="36"/>
        </w:rPr>
        <w:drawing>
          <wp:inline distT="0" distB="0" distL="0" distR="0" wp14:anchorId="750B2507" wp14:editId="6F7A4C64">
            <wp:extent cx="5267325" cy="2390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7B1E" w14:textId="61FC0E86" w:rsidR="00DF585D" w:rsidRDefault="003E56FB" w:rsidP="005332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Set </w:t>
      </w:r>
      <w:proofErr w:type="spellStart"/>
      <w:r>
        <w:rPr>
          <w:b/>
          <w:bCs/>
          <w:sz w:val="36"/>
          <w:szCs w:val="36"/>
        </w:rPr>
        <w:t>Locaiton</w:t>
      </w:r>
      <w:proofErr w:type="spellEnd"/>
    </w:p>
    <w:p w14:paraId="1DC61DFF" w14:textId="6AC8B538" w:rsidR="003E56FB" w:rsidRPr="007631DF" w:rsidRDefault="003E56FB" w:rsidP="00533279">
      <w:pPr>
        <w:rPr>
          <w:cs/>
        </w:rPr>
      </w:pPr>
      <w:r w:rsidRPr="007631DF">
        <w:rPr>
          <w:rFonts w:hint="cs"/>
          <w:cs/>
        </w:rPr>
        <w:t xml:space="preserve">1.ไปที่เมนู </w:t>
      </w:r>
      <w:r w:rsidRPr="007631DF">
        <w:t xml:space="preserve">VMI Stock &gt; set location </w:t>
      </w:r>
      <w:r w:rsidRPr="007631DF">
        <w:rPr>
          <w:rFonts w:hint="cs"/>
          <w:cs/>
        </w:rPr>
        <w:t xml:space="preserve">ใส่ข้อมูลที่ต้องการจากนั้นกด </w:t>
      </w:r>
      <w:r w:rsidRPr="007631DF">
        <w:t>save</w:t>
      </w:r>
      <w:r w:rsidR="00347C7B" w:rsidRPr="007631DF">
        <w:t xml:space="preserve"> </w:t>
      </w:r>
      <w:r w:rsidR="00C26EF9" w:rsidRPr="007631DF">
        <w:rPr>
          <w:rFonts w:hint="cs"/>
          <w:cs/>
        </w:rPr>
        <w:t>จะเป็นการบอกว่าสินค้าที่เราเลือกไปเก็บที่ไหนจำนวนทั้งหมดกี่ชิ้น</w:t>
      </w:r>
    </w:p>
    <w:p w14:paraId="0099E355" w14:textId="2AB2DE11" w:rsidR="003E56FB" w:rsidRPr="003E56FB" w:rsidRDefault="003E56FB" w:rsidP="00533279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FDEFC5" wp14:editId="34602D68">
            <wp:extent cx="5276215" cy="1693349"/>
            <wp:effectExtent l="0" t="0" r="63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3957" w14:textId="13F5B957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54D40650" w14:textId="7B55A304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1F5BD467" w14:textId="20F04850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22F3A082" w14:textId="77616939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6F0EB347" w14:textId="2200A980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0E734CF9" w14:textId="785CAC25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1644F06B" w14:textId="6DC7FEC7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2C860431" w14:textId="2C5B94DB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506A7338" w14:textId="1ED30722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20C56A63" w14:textId="508F12EF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1BD632CB" w14:textId="036752AB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2DDB1116" w14:textId="115203F4" w:rsidR="00E70DCF" w:rsidRDefault="00E70DCF" w:rsidP="00533279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</w:t>
      </w:r>
      <w:r w:rsidRPr="00E70DCF">
        <w:rPr>
          <w:b/>
          <w:bCs/>
          <w:sz w:val="48"/>
          <w:szCs w:val="48"/>
        </w:rPr>
        <w:t>ssembly</w:t>
      </w:r>
    </w:p>
    <w:p w14:paraId="3EE5CED7" w14:textId="126E5127" w:rsidR="00533279" w:rsidRDefault="00533279" w:rsidP="00533279">
      <w:pPr>
        <w:jc w:val="center"/>
        <w:rPr>
          <w:b/>
          <w:bCs/>
          <w:sz w:val="48"/>
          <w:szCs w:val="48"/>
        </w:rPr>
      </w:pPr>
    </w:p>
    <w:p w14:paraId="2D2C10C6" w14:textId="0E8C39F9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3498C838" w14:textId="6445E01D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67B39538" w14:textId="6F7079A1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48F71218" w14:textId="497DFF41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01B646F8" w14:textId="48CD5037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078B29B3" w14:textId="00CB68BC" w:rsidR="00E70DCF" w:rsidRDefault="00E70DCF" w:rsidP="00533279">
      <w:pPr>
        <w:jc w:val="center"/>
        <w:rPr>
          <w:b/>
          <w:bCs/>
          <w:sz w:val="48"/>
          <w:szCs w:val="48"/>
        </w:rPr>
      </w:pPr>
    </w:p>
    <w:p w14:paraId="64D48C7C" w14:textId="77777777" w:rsidR="00E70DCF" w:rsidRDefault="00E70DCF" w:rsidP="00E70DCF">
      <w:pPr>
        <w:rPr>
          <w:sz w:val="36"/>
          <w:szCs w:val="36"/>
        </w:rPr>
      </w:pPr>
    </w:p>
    <w:p w14:paraId="2050537F" w14:textId="0E1DDBBD" w:rsidR="00E70DCF" w:rsidRDefault="00E70DCF" w:rsidP="00E70DCF">
      <w:r w:rsidRPr="007631DF">
        <w:rPr>
          <w:rFonts w:hint="cs"/>
          <w:cs/>
        </w:rPr>
        <w:lastRenderedPageBreak/>
        <w:t xml:space="preserve">1.ไปที่เมนู </w:t>
      </w:r>
      <w:r w:rsidRPr="007631DF">
        <w:t>VMI Stock &gt;</w:t>
      </w:r>
      <w:r>
        <w:t xml:space="preserve"> Assembly</w:t>
      </w:r>
      <w:r>
        <w:rPr>
          <w:rFonts w:hint="cs"/>
          <w:cs/>
        </w:rPr>
        <w:t xml:space="preserve"> เป็นการประกอบ </w:t>
      </w:r>
      <w:r>
        <w:t xml:space="preserve">Material </w:t>
      </w:r>
      <w:r>
        <w:rPr>
          <w:rFonts w:hint="cs"/>
          <w:cs/>
        </w:rPr>
        <w:t xml:space="preserve">ให้กลายเป็น </w:t>
      </w:r>
      <w:proofErr w:type="spellStart"/>
      <w:r>
        <w:t>Tsc</w:t>
      </w:r>
      <w:proofErr w:type="spellEnd"/>
      <w:r>
        <w:t xml:space="preserve"> Material </w:t>
      </w:r>
      <w:r>
        <w:rPr>
          <w:rFonts w:hint="cs"/>
          <w:cs/>
        </w:rPr>
        <w:t xml:space="preserve">ที่ใช้ในการส่ง </w:t>
      </w:r>
      <w:r>
        <w:t xml:space="preserve">Order </w:t>
      </w:r>
    </w:p>
    <w:p w14:paraId="58373EA4" w14:textId="21CE1479" w:rsidR="00E70DCF" w:rsidRDefault="00E70DCF" w:rsidP="00E70DCF">
      <w:pPr>
        <w:rPr>
          <w:b/>
          <w:bCs/>
          <w:sz w:val="48"/>
          <w:szCs w:val="48"/>
          <w:cs/>
        </w:rPr>
      </w:pPr>
      <w:r>
        <w:rPr>
          <w:noProof/>
        </w:rPr>
        <w:drawing>
          <wp:inline distT="0" distB="0" distL="0" distR="0" wp14:anchorId="79F43933" wp14:editId="101271CC">
            <wp:extent cx="5276215" cy="213923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853B" w14:textId="77777777" w:rsidR="00533279" w:rsidRDefault="00533279" w:rsidP="00620CDE"/>
    <w:p w14:paraId="1CB4FE75" w14:textId="6692A2B9" w:rsidR="00D41145" w:rsidRDefault="00D41145" w:rsidP="00620CDE"/>
    <w:p w14:paraId="22797358" w14:textId="284AAC2B" w:rsidR="00D41145" w:rsidRDefault="00D41145" w:rsidP="00620CDE"/>
    <w:p w14:paraId="7306D596" w14:textId="683CD0AE" w:rsidR="003C77C3" w:rsidRDefault="003C77C3" w:rsidP="00AF5AF3">
      <w:pPr>
        <w:rPr>
          <w:sz w:val="48"/>
          <w:szCs w:val="48"/>
        </w:rPr>
      </w:pPr>
    </w:p>
    <w:p w14:paraId="001E805A" w14:textId="635D9F53" w:rsidR="003C77C3" w:rsidRDefault="003C77C3" w:rsidP="00AF5AF3">
      <w:pPr>
        <w:rPr>
          <w:sz w:val="48"/>
          <w:szCs w:val="48"/>
        </w:rPr>
      </w:pPr>
    </w:p>
    <w:p w14:paraId="19B618C2" w14:textId="79E089A3" w:rsidR="00CD3F58" w:rsidRDefault="00CD3F58" w:rsidP="00AF5AF3">
      <w:pPr>
        <w:rPr>
          <w:sz w:val="48"/>
          <w:szCs w:val="48"/>
        </w:rPr>
      </w:pPr>
    </w:p>
    <w:p w14:paraId="360D3723" w14:textId="34091C8C" w:rsidR="00CD3F58" w:rsidRDefault="00CD3F58" w:rsidP="00AF5AF3">
      <w:pPr>
        <w:rPr>
          <w:sz w:val="48"/>
          <w:szCs w:val="48"/>
        </w:rPr>
      </w:pPr>
    </w:p>
    <w:p w14:paraId="5C98F0BD" w14:textId="7258603E" w:rsidR="00CD3F58" w:rsidRDefault="00CD3F58" w:rsidP="00AF5AF3">
      <w:pPr>
        <w:rPr>
          <w:sz w:val="48"/>
          <w:szCs w:val="48"/>
        </w:rPr>
      </w:pPr>
    </w:p>
    <w:p w14:paraId="437125B5" w14:textId="66C05BE8" w:rsidR="00CD3F58" w:rsidRDefault="00CD3F58" w:rsidP="00AF5AF3">
      <w:pPr>
        <w:rPr>
          <w:sz w:val="48"/>
          <w:szCs w:val="48"/>
        </w:rPr>
      </w:pPr>
    </w:p>
    <w:p w14:paraId="7C92B43C" w14:textId="231963A6" w:rsidR="00CD3F58" w:rsidRDefault="00CD3F58" w:rsidP="00AF5AF3">
      <w:pPr>
        <w:rPr>
          <w:sz w:val="48"/>
          <w:szCs w:val="48"/>
        </w:rPr>
      </w:pPr>
    </w:p>
    <w:p w14:paraId="2010A8E7" w14:textId="3A2C7857" w:rsidR="00CD3F58" w:rsidRDefault="00CD3F58" w:rsidP="00AF5AF3">
      <w:pPr>
        <w:rPr>
          <w:sz w:val="48"/>
          <w:szCs w:val="48"/>
        </w:rPr>
      </w:pPr>
    </w:p>
    <w:p w14:paraId="571173F3" w14:textId="539A2305" w:rsidR="00CD3F58" w:rsidRDefault="00CD3F58" w:rsidP="00AF5AF3">
      <w:pPr>
        <w:rPr>
          <w:sz w:val="48"/>
          <w:szCs w:val="48"/>
        </w:rPr>
      </w:pPr>
    </w:p>
    <w:p w14:paraId="5B3E4650" w14:textId="7F1C608C" w:rsidR="00CD3F58" w:rsidRDefault="00CD3F58" w:rsidP="00AF5AF3">
      <w:pPr>
        <w:rPr>
          <w:sz w:val="48"/>
          <w:szCs w:val="48"/>
        </w:rPr>
      </w:pPr>
    </w:p>
    <w:p w14:paraId="7EB0D3DD" w14:textId="60BCD2F9" w:rsidR="00CD3F58" w:rsidRDefault="00CD3F58" w:rsidP="00AF5AF3">
      <w:pPr>
        <w:rPr>
          <w:sz w:val="48"/>
          <w:szCs w:val="48"/>
        </w:rPr>
      </w:pPr>
    </w:p>
    <w:p w14:paraId="46F686E1" w14:textId="77777777" w:rsidR="00CD3F58" w:rsidRDefault="00CD3F58" w:rsidP="00AF5AF3">
      <w:pPr>
        <w:rPr>
          <w:sz w:val="48"/>
          <w:szCs w:val="48"/>
        </w:rPr>
      </w:pPr>
    </w:p>
    <w:p w14:paraId="71E48845" w14:textId="674CAC29" w:rsidR="003C77C3" w:rsidRPr="00533279" w:rsidRDefault="003C77C3" w:rsidP="00AF5AF3">
      <w:pPr>
        <w:rPr>
          <w:sz w:val="40"/>
          <w:szCs w:val="40"/>
        </w:rPr>
      </w:pPr>
    </w:p>
    <w:p w14:paraId="03758CB8" w14:textId="4FA430EE" w:rsidR="003C77C3" w:rsidRDefault="003C77C3" w:rsidP="00AF5AF3">
      <w:pPr>
        <w:rPr>
          <w:sz w:val="48"/>
          <w:szCs w:val="48"/>
        </w:rPr>
      </w:pPr>
    </w:p>
    <w:p w14:paraId="43E90EBE" w14:textId="7063D152" w:rsidR="003C77C3" w:rsidRDefault="003C77C3" w:rsidP="005A6638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Queue IPACK</w:t>
      </w:r>
    </w:p>
    <w:p w14:paraId="50694AE3" w14:textId="726AD581" w:rsidR="003C77C3" w:rsidRDefault="003C77C3" w:rsidP="003C77C3">
      <w:pPr>
        <w:jc w:val="center"/>
        <w:rPr>
          <w:b/>
          <w:bCs/>
          <w:sz w:val="48"/>
          <w:szCs w:val="48"/>
        </w:rPr>
      </w:pPr>
    </w:p>
    <w:p w14:paraId="078DBD6A" w14:textId="63A82F3F" w:rsidR="003C77C3" w:rsidRDefault="003C77C3" w:rsidP="003C77C3">
      <w:pPr>
        <w:jc w:val="center"/>
        <w:rPr>
          <w:b/>
          <w:bCs/>
          <w:sz w:val="48"/>
          <w:szCs w:val="48"/>
        </w:rPr>
      </w:pPr>
    </w:p>
    <w:p w14:paraId="46297661" w14:textId="3FAF2FB2" w:rsidR="003C77C3" w:rsidRDefault="003C77C3" w:rsidP="003C77C3">
      <w:pPr>
        <w:jc w:val="center"/>
        <w:rPr>
          <w:b/>
          <w:bCs/>
          <w:sz w:val="48"/>
          <w:szCs w:val="48"/>
        </w:rPr>
      </w:pPr>
    </w:p>
    <w:p w14:paraId="3EC58BF1" w14:textId="3B9672F2" w:rsidR="003C77C3" w:rsidRDefault="003C77C3" w:rsidP="003C77C3">
      <w:pPr>
        <w:jc w:val="center"/>
        <w:rPr>
          <w:b/>
          <w:bCs/>
          <w:sz w:val="48"/>
          <w:szCs w:val="48"/>
        </w:rPr>
      </w:pPr>
    </w:p>
    <w:p w14:paraId="15C471F4" w14:textId="3351996B" w:rsidR="003C77C3" w:rsidRDefault="003C77C3" w:rsidP="003C77C3">
      <w:pPr>
        <w:jc w:val="center"/>
        <w:rPr>
          <w:b/>
          <w:bCs/>
          <w:sz w:val="48"/>
          <w:szCs w:val="48"/>
        </w:rPr>
      </w:pPr>
    </w:p>
    <w:p w14:paraId="5C777DB4" w14:textId="77777777" w:rsidR="005A6638" w:rsidRDefault="005A6638" w:rsidP="003C77C3">
      <w:pPr>
        <w:jc w:val="center"/>
        <w:rPr>
          <w:b/>
          <w:bCs/>
          <w:sz w:val="48"/>
          <w:szCs w:val="48"/>
        </w:rPr>
      </w:pPr>
    </w:p>
    <w:p w14:paraId="3951423A" w14:textId="7D667F5C" w:rsidR="003C77C3" w:rsidRDefault="003C77C3" w:rsidP="003C77C3">
      <w:pPr>
        <w:jc w:val="center"/>
        <w:rPr>
          <w:b/>
          <w:bCs/>
          <w:sz w:val="48"/>
          <w:szCs w:val="48"/>
        </w:rPr>
      </w:pPr>
    </w:p>
    <w:p w14:paraId="50AEC5A2" w14:textId="09B87F62" w:rsidR="003C77C3" w:rsidRDefault="003C77C3" w:rsidP="003C77C3">
      <w:pPr>
        <w:jc w:val="center"/>
        <w:rPr>
          <w:b/>
          <w:bCs/>
          <w:sz w:val="48"/>
          <w:szCs w:val="48"/>
        </w:rPr>
      </w:pPr>
    </w:p>
    <w:p w14:paraId="05FB785F" w14:textId="77777777" w:rsidR="00B97420" w:rsidRDefault="00B97420" w:rsidP="003C77C3">
      <w:pPr>
        <w:jc w:val="center"/>
        <w:rPr>
          <w:b/>
          <w:bCs/>
          <w:sz w:val="48"/>
          <w:szCs w:val="48"/>
        </w:rPr>
      </w:pPr>
    </w:p>
    <w:p w14:paraId="5954FF35" w14:textId="65027F43" w:rsidR="003C77C3" w:rsidRDefault="003C77C3" w:rsidP="003C77C3">
      <w:r>
        <w:lastRenderedPageBreak/>
        <w:t>1.</w:t>
      </w:r>
      <w:r>
        <w:rPr>
          <w:rFonts w:hint="cs"/>
          <w:cs/>
        </w:rPr>
        <w:t xml:space="preserve">ไปที่เมนู </w:t>
      </w:r>
      <w:r>
        <w:t>VMI &gt; Queue IPACK</w:t>
      </w:r>
    </w:p>
    <w:p w14:paraId="2BD908C1" w14:textId="7CA2CD62" w:rsidR="00A91B1D" w:rsidRDefault="00A91B1D" w:rsidP="003C77C3">
      <w:r>
        <w:rPr>
          <w:noProof/>
        </w:rPr>
        <w:drawing>
          <wp:inline distT="0" distB="0" distL="0" distR="0" wp14:anchorId="06CB06E6" wp14:editId="64511ECD">
            <wp:extent cx="1962150" cy="4124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E2643" w14:textId="5703EA33" w:rsidR="00A91B1D" w:rsidRDefault="00A91B1D" w:rsidP="003C77C3">
      <w:r>
        <w:t>2.</w:t>
      </w:r>
      <w:r>
        <w:rPr>
          <w:rFonts w:hint="cs"/>
          <w:cs/>
        </w:rPr>
        <w:t xml:space="preserve">ระบบจะปริ๊นเอกสาร </w:t>
      </w:r>
      <w:r>
        <w:t xml:space="preserve">Pickup Sheet </w:t>
      </w:r>
      <w:r>
        <w:rPr>
          <w:rFonts w:hint="cs"/>
          <w:cs/>
        </w:rPr>
        <w:t>หรือใบจัดงานให้ในครั้งแรก</w:t>
      </w:r>
    </w:p>
    <w:p w14:paraId="4C3C96B2" w14:textId="57AC738E" w:rsidR="001F32C9" w:rsidRDefault="001F32C9" w:rsidP="003C77C3">
      <w:r>
        <w:tab/>
        <w:t>-</w:t>
      </w:r>
      <w:r>
        <w:rPr>
          <w:rFonts w:hint="cs"/>
          <w:cs/>
        </w:rPr>
        <w:t xml:space="preserve"> ด้านซ้าย </w:t>
      </w:r>
      <w:r>
        <w:t xml:space="preserve">(Queue for Picker) </w:t>
      </w:r>
      <w:r>
        <w:rPr>
          <w:rFonts w:hint="cs"/>
          <w:cs/>
        </w:rPr>
        <w:t>คือ</w:t>
      </w:r>
      <w:r w:rsidR="00310263">
        <w:rPr>
          <w:rFonts w:hint="cs"/>
          <w:cs/>
        </w:rPr>
        <w:t xml:space="preserve"> </w:t>
      </w:r>
      <w:r>
        <w:rPr>
          <w:rFonts w:hint="cs"/>
          <w:cs/>
        </w:rPr>
        <w:t>รายการที่ลูกค้า</w:t>
      </w:r>
      <w:r w:rsidR="00310263">
        <w:t xml:space="preserve"> Order </w:t>
      </w:r>
    </w:p>
    <w:p w14:paraId="51D6D891" w14:textId="03D989B6" w:rsidR="00310263" w:rsidRDefault="00310263" w:rsidP="003C77C3">
      <w:pPr>
        <w:rPr>
          <w:cs/>
        </w:rPr>
      </w:pPr>
      <w:r>
        <w:tab/>
        <w:t>-</w:t>
      </w:r>
      <w:r>
        <w:rPr>
          <w:rFonts w:hint="cs"/>
          <w:cs/>
        </w:rPr>
        <w:t xml:space="preserve"> ด้านขวา</w:t>
      </w:r>
      <w:r>
        <w:t xml:space="preserve"> (Queue for Receiver) </w:t>
      </w:r>
      <w:r>
        <w:rPr>
          <w:rFonts w:hint="cs"/>
          <w:cs/>
        </w:rPr>
        <w:t>คือ รายการที่จัดของเสร็จแล้วรอลูกค้ามารับ</w:t>
      </w:r>
    </w:p>
    <w:p w14:paraId="571184F6" w14:textId="5878D5B2" w:rsidR="00A91B1D" w:rsidRDefault="00B97420" w:rsidP="003C77C3">
      <w:r>
        <w:rPr>
          <w:noProof/>
        </w:rPr>
        <w:drawing>
          <wp:inline distT="0" distB="0" distL="0" distR="0" wp14:anchorId="1EEC8F2F" wp14:editId="44D5C87A">
            <wp:extent cx="5276215" cy="20269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04A7" w14:textId="77777777" w:rsidR="00B97420" w:rsidRDefault="00B97420" w:rsidP="003C77C3"/>
    <w:p w14:paraId="089FB53D" w14:textId="71F8A12D" w:rsidR="009D3FEF" w:rsidRDefault="009D3FEF" w:rsidP="003C77C3"/>
    <w:p w14:paraId="4FECC33E" w14:textId="7C6FA3F0" w:rsidR="009D3FEF" w:rsidRDefault="009D3FEF" w:rsidP="003C77C3">
      <w:pPr>
        <w:rPr>
          <w:cs/>
        </w:rPr>
      </w:pPr>
      <w:r>
        <w:lastRenderedPageBreak/>
        <w:t>3.</w:t>
      </w:r>
      <w:r>
        <w:rPr>
          <w:rFonts w:hint="cs"/>
          <w:cs/>
        </w:rPr>
        <w:t>หน้าตาเอกสารที่ใช้จัดงาน</w:t>
      </w:r>
      <w:r w:rsidR="00CD3F58">
        <w:t xml:space="preserve"> </w:t>
      </w:r>
      <w:r w:rsidR="00CD3F58">
        <w:rPr>
          <w:rFonts w:hint="cs"/>
          <w:cs/>
        </w:rPr>
        <w:t xml:space="preserve">จะมีการแนะนำว่าควรไปหยิบสินค้าได้ที่ไหน เพื่อที่เป็นการ </w:t>
      </w:r>
      <w:r w:rsidR="00CD3F58">
        <w:t xml:space="preserve">FIFO </w:t>
      </w:r>
      <w:r w:rsidR="00CD3F58">
        <w:rPr>
          <w:rFonts w:hint="cs"/>
          <w:cs/>
        </w:rPr>
        <w:t>สินค้า</w:t>
      </w:r>
    </w:p>
    <w:p w14:paraId="226B1D02" w14:textId="7B97E8BA" w:rsidR="009D3FEF" w:rsidRPr="003C77C3" w:rsidRDefault="00B97420" w:rsidP="003C77C3">
      <w:r>
        <w:rPr>
          <w:noProof/>
        </w:rPr>
        <w:drawing>
          <wp:inline distT="0" distB="0" distL="0" distR="0" wp14:anchorId="0DC81259" wp14:editId="6C941676">
            <wp:extent cx="5276215" cy="41338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17"/>
                    <a:stretch/>
                  </pic:blipFill>
                  <pic:spPr bwMode="auto">
                    <a:xfrm>
                      <a:off x="0" y="0"/>
                      <a:ext cx="5276215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40361" w14:textId="6F1E4871" w:rsidR="00AF5AF3" w:rsidRDefault="00AF5AF3" w:rsidP="00AF5AF3"/>
    <w:p w14:paraId="77CE0006" w14:textId="34E3D274" w:rsidR="005A6638" w:rsidRDefault="005A6638" w:rsidP="00AF5AF3"/>
    <w:p w14:paraId="230D71C0" w14:textId="55D1A2C6" w:rsidR="005A6638" w:rsidRDefault="005A6638" w:rsidP="00AF5AF3"/>
    <w:p w14:paraId="665E5F78" w14:textId="4D815AC1" w:rsidR="005A6638" w:rsidRDefault="005A6638" w:rsidP="00AF5AF3"/>
    <w:p w14:paraId="768387FC" w14:textId="2F04C1A3" w:rsidR="005A6638" w:rsidRDefault="005A6638" w:rsidP="00AF5AF3"/>
    <w:p w14:paraId="6485640D" w14:textId="6C5C3EC1" w:rsidR="005A6638" w:rsidRDefault="005A6638" w:rsidP="00AF5AF3"/>
    <w:p w14:paraId="29E071DE" w14:textId="227D1FF3" w:rsidR="005A6638" w:rsidRDefault="005A6638" w:rsidP="00AF5AF3"/>
    <w:p w14:paraId="353F8000" w14:textId="601E47DB" w:rsidR="005A6638" w:rsidRDefault="005A6638" w:rsidP="00AF5AF3"/>
    <w:p w14:paraId="04B77DD2" w14:textId="0E628BED" w:rsidR="005A6638" w:rsidRDefault="005A6638" w:rsidP="00AF5AF3"/>
    <w:p w14:paraId="759EC422" w14:textId="66D73FAA" w:rsidR="005A6638" w:rsidRDefault="005A6638" w:rsidP="00AF5AF3"/>
    <w:p w14:paraId="2755FFEE" w14:textId="29480A87" w:rsidR="005A6638" w:rsidRDefault="005A6638" w:rsidP="00AF5AF3"/>
    <w:p w14:paraId="4BC8B84E" w14:textId="6E536B50" w:rsidR="005A6638" w:rsidRDefault="005A6638" w:rsidP="00AF5AF3"/>
    <w:p w14:paraId="1148DA3F" w14:textId="32E951DE" w:rsidR="005A6638" w:rsidRDefault="005A6638" w:rsidP="00AF5AF3"/>
    <w:p w14:paraId="3BF68738" w14:textId="7BAE3373" w:rsidR="005A6638" w:rsidRDefault="005A6638" w:rsidP="00AF5AF3"/>
    <w:p w14:paraId="64F8C740" w14:textId="3700C17C" w:rsidR="005A6638" w:rsidRDefault="005A6638" w:rsidP="00AF5AF3"/>
    <w:p w14:paraId="330B86B8" w14:textId="5C3BFE0F" w:rsidR="005A6638" w:rsidRDefault="005A6638" w:rsidP="00AF5AF3"/>
    <w:p w14:paraId="048E6EA7" w14:textId="6737B10A" w:rsidR="005A6638" w:rsidRDefault="005A6638" w:rsidP="00AF5AF3"/>
    <w:p w14:paraId="5E8FCB8F" w14:textId="4D81219D" w:rsidR="005A6638" w:rsidRDefault="005A6638" w:rsidP="00AF5AF3"/>
    <w:p w14:paraId="6DF356C1" w14:textId="2B541856" w:rsidR="005A6638" w:rsidRDefault="005A6638" w:rsidP="00AF5AF3"/>
    <w:p w14:paraId="0528C514" w14:textId="77777777" w:rsidR="00310263" w:rsidRDefault="00310263" w:rsidP="005A6638">
      <w:pPr>
        <w:jc w:val="center"/>
        <w:rPr>
          <w:b/>
          <w:bCs/>
          <w:sz w:val="48"/>
          <w:szCs w:val="48"/>
        </w:rPr>
      </w:pPr>
    </w:p>
    <w:p w14:paraId="0FB3C4EE" w14:textId="782D83DE" w:rsidR="005A6638" w:rsidRDefault="005A6638" w:rsidP="005A6638">
      <w:pPr>
        <w:jc w:val="center"/>
        <w:rPr>
          <w:b/>
          <w:bCs/>
          <w:sz w:val="48"/>
          <w:szCs w:val="48"/>
        </w:rPr>
      </w:pPr>
      <w:r w:rsidRPr="005A6638">
        <w:rPr>
          <w:b/>
          <w:bCs/>
          <w:sz w:val="48"/>
          <w:szCs w:val="48"/>
        </w:rPr>
        <w:t xml:space="preserve">Change </w:t>
      </w:r>
      <w:proofErr w:type="gramStart"/>
      <w:r w:rsidRPr="005A6638">
        <w:rPr>
          <w:b/>
          <w:bCs/>
          <w:sz w:val="48"/>
          <w:szCs w:val="48"/>
        </w:rPr>
        <w:t>To</w:t>
      </w:r>
      <w:proofErr w:type="gramEnd"/>
      <w:r w:rsidRPr="005A6638">
        <w:rPr>
          <w:b/>
          <w:bCs/>
          <w:sz w:val="48"/>
          <w:szCs w:val="48"/>
        </w:rPr>
        <w:t xml:space="preserve"> Wait Customer</w:t>
      </w:r>
    </w:p>
    <w:p w14:paraId="307E86B2" w14:textId="6F2D2FB3" w:rsidR="005A6638" w:rsidRDefault="005A6638" w:rsidP="005A6638"/>
    <w:p w14:paraId="338BD931" w14:textId="17180DB0" w:rsidR="005A6638" w:rsidRDefault="005A6638" w:rsidP="005A6638"/>
    <w:p w14:paraId="10D1C719" w14:textId="5ACFB95C" w:rsidR="005A6638" w:rsidRDefault="005A6638" w:rsidP="005A6638"/>
    <w:p w14:paraId="6E06EFDC" w14:textId="1B2CCB47" w:rsidR="005A6638" w:rsidRDefault="005A6638" w:rsidP="005A6638"/>
    <w:p w14:paraId="207F1C1E" w14:textId="47665CA7" w:rsidR="005A6638" w:rsidRDefault="005A6638" w:rsidP="005A6638"/>
    <w:p w14:paraId="3CFD3D86" w14:textId="5A2E02C3" w:rsidR="005A6638" w:rsidRDefault="005A6638" w:rsidP="005A6638"/>
    <w:p w14:paraId="322CDED0" w14:textId="7E6CA195" w:rsidR="005A6638" w:rsidRDefault="005A6638" w:rsidP="005A6638"/>
    <w:p w14:paraId="287FD109" w14:textId="4A82FC25" w:rsidR="005A6638" w:rsidRDefault="005A6638" w:rsidP="005A6638"/>
    <w:p w14:paraId="1E0FE1EC" w14:textId="625AE357" w:rsidR="005A6638" w:rsidRDefault="005A6638" w:rsidP="005A6638"/>
    <w:p w14:paraId="539FCBD6" w14:textId="74E99B83" w:rsidR="005A6638" w:rsidRDefault="001F32C9" w:rsidP="005A6638">
      <w:r>
        <w:lastRenderedPageBreak/>
        <w:t>1.</w:t>
      </w:r>
      <w:r>
        <w:rPr>
          <w:rFonts w:hint="cs"/>
          <w:cs/>
        </w:rPr>
        <w:t xml:space="preserve">ไปที่เมนู </w:t>
      </w:r>
      <w:r>
        <w:t xml:space="preserve">VMI &gt; Change </w:t>
      </w:r>
      <w:proofErr w:type="gramStart"/>
      <w:r>
        <w:t>To</w:t>
      </w:r>
      <w:proofErr w:type="gramEnd"/>
      <w:r>
        <w:t xml:space="preserve"> Wait </w:t>
      </w:r>
      <w:proofErr w:type="spellStart"/>
      <w:r>
        <w:t>Cutomer</w:t>
      </w:r>
      <w:proofErr w:type="spellEnd"/>
      <w:r>
        <w:t xml:space="preserve"> </w:t>
      </w:r>
      <w:r>
        <w:rPr>
          <w:rFonts w:hint="cs"/>
          <w:cs/>
        </w:rPr>
        <w:t>ทำการสแกนข้อมูลให้ครบ</w:t>
      </w:r>
      <w:r w:rsidR="001A2A90">
        <w:rPr>
          <w:rFonts w:hint="cs"/>
          <w:cs/>
        </w:rPr>
        <w:t xml:space="preserve"> เลือกจำนวนสินค้าที่ต้องการจัดเตรียม ถ้าได้สินค้าจำนวนที่ต้องการแล้วจากนั้นกด </w:t>
      </w:r>
      <w:r w:rsidR="001A2A90">
        <w:t>Close Job</w:t>
      </w:r>
    </w:p>
    <w:p w14:paraId="4E24E8F6" w14:textId="480E7CE1" w:rsidR="001F32C9" w:rsidRDefault="001A2A90" w:rsidP="005A6638">
      <w:r>
        <w:rPr>
          <w:noProof/>
        </w:rPr>
        <w:drawing>
          <wp:inline distT="0" distB="0" distL="0" distR="0" wp14:anchorId="0BB1EFE9" wp14:editId="7B78A485">
            <wp:extent cx="5267325" cy="25146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998B4" w14:textId="232DBF55" w:rsidR="00706B01" w:rsidRDefault="00706B01" w:rsidP="005A6638">
      <w:r>
        <w:rPr>
          <w:noProof/>
        </w:rPr>
        <w:drawing>
          <wp:inline distT="0" distB="0" distL="0" distR="0" wp14:anchorId="2D11F7D9" wp14:editId="050B275B">
            <wp:extent cx="5276215" cy="2540635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672E" w14:textId="76494C8A" w:rsidR="00706B01" w:rsidRDefault="00706B01" w:rsidP="005A6638"/>
    <w:p w14:paraId="750A3BA5" w14:textId="249F3057" w:rsidR="00706B01" w:rsidRDefault="00706B01" w:rsidP="005A6638"/>
    <w:p w14:paraId="0A0E35C7" w14:textId="5E31C14C" w:rsidR="00706B01" w:rsidRDefault="00706B01" w:rsidP="005A6638"/>
    <w:p w14:paraId="35D16EAE" w14:textId="3E8FDC88" w:rsidR="00706B01" w:rsidRDefault="00706B01" w:rsidP="005A6638"/>
    <w:p w14:paraId="300C26A6" w14:textId="5D336E97" w:rsidR="00706B01" w:rsidRDefault="00706B01" w:rsidP="005A6638"/>
    <w:p w14:paraId="19269137" w14:textId="779DB635" w:rsidR="00706B01" w:rsidRDefault="00706B01" w:rsidP="005A6638"/>
    <w:p w14:paraId="7863F72D" w14:textId="2E0E7727" w:rsidR="00706B01" w:rsidRDefault="00706B01" w:rsidP="005A6638"/>
    <w:p w14:paraId="7BFDEC1B" w14:textId="5757B8F3" w:rsidR="00706B01" w:rsidRDefault="00706B01" w:rsidP="005A6638"/>
    <w:p w14:paraId="5B5F26E8" w14:textId="6C6469F2" w:rsidR="00706B01" w:rsidRDefault="00706B01" w:rsidP="005A6638"/>
    <w:p w14:paraId="634156AF" w14:textId="5CA75575" w:rsidR="00706B01" w:rsidRDefault="00706B01" w:rsidP="005A6638"/>
    <w:p w14:paraId="1A865A33" w14:textId="77777777" w:rsidR="00706B01" w:rsidRDefault="00706B01" w:rsidP="005A6638"/>
    <w:p w14:paraId="1C43FD53" w14:textId="1136AC13" w:rsidR="00310263" w:rsidRDefault="00310263" w:rsidP="005A6638"/>
    <w:p w14:paraId="33F6F799" w14:textId="24857ED4" w:rsidR="00310263" w:rsidRDefault="00310263" w:rsidP="005A6638"/>
    <w:p w14:paraId="305F411D" w14:textId="5151D4EB" w:rsidR="00310263" w:rsidRDefault="00310263" w:rsidP="005A6638"/>
    <w:p w14:paraId="4B621DFA" w14:textId="0E24DB29" w:rsidR="00310263" w:rsidRDefault="00310263" w:rsidP="005A6638"/>
    <w:p w14:paraId="36F8777B" w14:textId="750C7D60" w:rsidR="00310263" w:rsidRDefault="00310263" w:rsidP="005A6638"/>
    <w:p w14:paraId="7B32C7F4" w14:textId="662DD40C" w:rsidR="00310263" w:rsidRDefault="00310263" w:rsidP="005A6638"/>
    <w:p w14:paraId="072CCCAB" w14:textId="5CB47CB5" w:rsidR="00310263" w:rsidRDefault="00310263" w:rsidP="005A6638"/>
    <w:p w14:paraId="13211BA0" w14:textId="199F77D8" w:rsidR="00310263" w:rsidRDefault="00310263" w:rsidP="00310263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Change </w:t>
      </w:r>
      <w:proofErr w:type="gramStart"/>
      <w:r>
        <w:rPr>
          <w:b/>
          <w:bCs/>
          <w:sz w:val="48"/>
          <w:szCs w:val="48"/>
        </w:rPr>
        <w:t>To</w:t>
      </w:r>
      <w:proofErr w:type="gramEnd"/>
      <w:r>
        <w:rPr>
          <w:b/>
          <w:bCs/>
          <w:sz w:val="48"/>
          <w:szCs w:val="48"/>
        </w:rPr>
        <w:t xml:space="preserve"> Customer Received</w:t>
      </w:r>
    </w:p>
    <w:p w14:paraId="15C54C93" w14:textId="4992AA83" w:rsidR="00310263" w:rsidRDefault="00310263" w:rsidP="00310263"/>
    <w:p w14:paraId="1AA44586" w14:textId="2B0BE8AB" w:rsidR="00310263" w:rsidRDefault="00310263" w:rsidP="00310263"/>
    <w:p w14:paraId="02E9AA70" w14:textId="593C34A5" w:rsidR="00310263" w:rsidRDefault="00310263" w:rsidP="00310263"/>
    <w:p w14:paraId="75BC935A" w14:textId="5E6DECBD" w:rsidR="00310263" w:rsidRDefault="00310263" w:rsidP="00310263"/>
    <w:p w14:paraId="3A1FF10B" w14:textId="766EF96D" w:rsidR="00310263" w:rsidRDefault="00310263" w:rsidP="00310263"/>
    <w:p w14:paraId="1A63C0E9" w14:textId="7FEC7D49" w:rsidR="00310263" w:rsidRDefault="00310263" w:rsidP="00310263"/>
    <w:p w14:paraId="2E8F6723" w14:textId="4E7468E1" w:rsidR="00310263" w:rsidRDefault="00310263" w:rsidP="00310263"/>
    <w:p w14:paraId="62E85E4C" w14:textId="07766C4B" w:rsidR="00310263" w:rsidRDefault="00310263" w:rsidP="00310263"/>
    <w:p w14:paraId="65253530" w14:textId="5F765843" w:rsidR="00310263" w:rsidRDefault="00310263" w:rsidP="00310263"/>
    <w:p w14:paraId="5A24FCC5" w14:textId="7FADA05D" w:rsidR="00310263" w:rsidRDefault="00310263" w:rsidP="00310263">
      <w:r>
        <w:lastRenderedPageBreak/>
        <w:t>1.</w:t>
      </w:r>
      <w:r>
        <w:rPr>
          <w:rFonts w:hint="cs"/>
          <w:cs/>
        </w:rPr>
        <w:t xml:space="preserve">ไปที่เมนู </w:t>
      </w:r>
      <w:r>
        <w:t xml:space="preserve">VMI &gt; Change </w:t>
      </w:r>
      <w:proofErr w:type="gramStart"/>
      <w:r>
        <w:t>To</w:t>
      </w:r>
      <w:proofErr w:type="gramEnd"/>
      <w:r>
        <w:t xml:space="preserve"> Customer Received</w:t>
      </w:r>
      <w:r w:rsidR="00706B01">
        <w:t xml:space="preserve"> </w:t>
      </w:r>
      <w:r w:rsidR="0070685A">
        <w:rPr>
          <w:rFonts w:hint="cs"/>
          <w:cs/>
        </w:rPr>
        <w:t>สแกนข้อมูลให้ครบถ้วน</w:t>
      </w:r>
      <w:r w:rsidR="0070685A">
        <w:t xml:space="preserve"> </w:t>
      </w:r>
      <w:r w:rsidR="0070685A">
        <w:rPr>
          <w:rFonts w:hint="cs"/>
          <w:cs/>
        </w:rPr>
        <w:t xml:space="preserve">จากนั้น </w:t>
      </w:r>
      <w:r w:rsidR="0070685A">
        <w:t>Ipack Delivery Note</w:t>
      </w:r>
    </w:p>
    <w:p w14:paraId="46733BB8" w14:textId="1F723490" w:rsidR="0070685A" w:rsidRDefault="0070685A" w:rsidP="00310263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Qty Pickup sheet </w:t>
      </w:r>
      <w:r>
        <w:rPr>
          <w:rFonts w:hint="cs"/>
          <w:cs/>
        </w:rPr>
        <w:t xml:space="preserve">คือ จำนวนใบ </w:t>
      </w:r>
      <w:r>
        <w:t>Order</w:t>
      </w:r>
    </w:p>
    <w:p w14:paraId="024CAC95" w14:textId="03768CF4" w:rsidR="001F1F80" w:rsidRDefault="0070685A" w:rsidP="00310263">
      <w:r>
        <w:rPr>
          <w:noProof/>
        </w:rPr>
        <w:drawing>
          <wp:inline distT="0" distB="0" distL="0" distR="0" wp14:anchorId="23F7FA70" wp14:editId="6E54C604">
            <wp:extent cx="5276215" cy="2652395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0725" w14:textId="0D16AB5D" w:rsidR="00310263" w:rsidRDefault="0070685A" w:rsidP="00310263">
      <w:r>
        <w:t>2</w:t>
      </w:r>
      <w:r w:rsidR="00310263">
        <w:rPr>
          <w:rFonts w:hint="cs"/>
          <w:cs/>
        </w:rPr>
        <w:t>.</w:t>
      </w:r>
      <w:r>
        <w:rPr>
          <w:rFonts w:hint="cs"/>
          <w:cs/>
        </w:rPr>
        <w:t xml:space="preserve">ตัวอย่างหน้า </w:t>
      </w:r>
      <w:r>
        <w:t>Delivery Note</w:t>
      </w:r>
    </w:p>
    <w:p w14:paraId="47A2B4C2" w14:textId="2CD7C537" w:rsidR="00357E95" w:rsidRDefault="0070685A" w:rsidP="00BB1E6A">
      <w:r>
        <w:rPr>
          <w:noProof/>
        </w:rPr>
        <w:drawing>
          <wp:inline distT="0" distB="0" distL="0" distR="0" wp14:anchorId="5849A6C3" wp14:editId="24297560">
            <wp:extent cx="5276215" cy="373380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9530" w14:textId="0D2933D9" w:rsidR="00BB1E6A" w:rsidRDefault="00BB1E6A" w:rsidP="00BB1E6A"/>
    <w:p w14:paraId="00B6C468" w14:textId="7E998293" w:rsidR="00BB1E6A" w:rsidRDefault="00BB1E6A" w:rsidP="00BB1E6A"/>
    <w:p w14:paraId="62333577" w14:textId="77777777" w:rsidR="00BB1E6A" w:rsidRDefault="00BB1E6A" w:rsidP="00BB1E6A"/>
    <w:p w14:paraId="5BCB476D" w14:textId="207FF771" w:rsidR="00357E95" w:rsidRDefault="00357E95" w:rsidP="00310263"/>
    <w:p w14:paraId="68447188" w14:textId="24C45330" w:rsidR="00357E95" w:rsidRDefault="00357E95" w:rsidP="00310263"/>
    <w:p w14:paraId="1AB817AE" w14:textId="23712D61" w:rsidR="00357E95" w:rsidRDefault="00357E95" w:rsidP="00310263"/>
    <w:p w14:paraId="47E69A6F" w14:textId="74BF7700" w:rsidR="00357E95" w:rsidRDefault="00357E95" w:rsidP="00310263"/>
    <w:p w14:paraId="704543AB" w14:textId="2C41DCF3" w:rsidR="00357E95" w:rsidRDefault="00357E95" w:rsidP="00310263"/>
    <w:p w14:paraId="75C62A6B" w14:textId="4E564A66" w:rsidR="00357E95" w:rsidRDefault="00357E95" w:rsidP="00310263"/>
    <w:p w14:paraId="5F710AE3" w14:textId="0EBB8C85" w:rsidR="00357E95" w:rsidRDefault="00357E95" w:rsidP="00310263"/>
    <w:p w14:paraId="4C0A8CED" w14:textId="4BCD4C4B" w:rsidR="00357E95" w:rsidRDefault="00357E95" w:rsidP="00310263"/>
    <w:p w14:paraId="1DF4BE2D" w14:textId="51309186" w:rsidR="00357E95" w:rsidRDefault="00357E95" w:rsidP="00310263"/>
    <w:p w14:paraId="4F4B9EF7" w14:textId="1736FBEA" w:rsidR="00357E95" w:rsidRDefault="00E72DF3" w:rsidP="00E72DF3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Report</w:t>
      </w:r>
    </w:p>
    <w:p w14:paraId="336B0FA8" w14:textId="2D447D18" w:rsidR="00E72DF3" w:rsidRDefault="00E72DF3" w:rsidP="00E72DF3">
      <w:pPr>
        <w:jc w:val="center"/>
        <w:rPr>
          <w:b/>
          <w:bCs/>
          <w:sz w:val="48"/>
          <w:szCs w:val="48"/>
        </w:rPr>
      </w:pPr>
    </w:p>
    <w:p w14:paraId="377FCC20" w14:textId="3CC6A943" w:rsidR="00E72DF3" w:rsidRDefault="00E72DF3" w:rsidP="00E72DF3">
      <w:pPr>
        <w:jc w:val="center"/>
        <w:rPr>
          <w:b/>
          <w:bCs/>
          <w:sz w:val="48"/>
          <w:szCs w:val="48"/>
        </w:rPr>
      </w:pPr>
    </w:p>
    <w:p w14:paraId="2C584DAD" w14:textId="52A8B39F" w:rsidR="00E72DF3" w:rsidRDefault="00E72DF3" w:rsidP="00E72DF3">
      <w:pPr>
        <w:jc w:val="center"/>
        <w:rPr>
          <w:b/>
          <w:bCs/>
          <w:sz w:val="48"/>
          <w:szCs w:val="48"/>
        </w:rPr>
      </w:pPr>
    </w:p>
    <w:p w14:paraId="2CFFC96F" w14:textId="6BDF65AA" w:rsidR="00E72DF3" w:rsidRDefault="00E72DF3" w:rsidP="00E72DF3">
      <w:pPr>
        <w:jc w:val="center"/>
        <w:rPr>
          <w:b/>
          <w:bCs/>
          <w:sz w:val="48"/>
          <w:szCs w:val="48"/>
        </w:rPr>
      </w:pPr>
    </w:p>
    <w:p w14:paraId="744C0964" w14:textId="2E7E032C" w:rsidR="00E72DF3" w:rsidRDefault="00E72DF3" w:rsidP="00E72DF3">
      <w:pPr>
        <w:jc w:val="center"/>
      </w:pPr>
    </w:p>
    <w:p w14:paraId="334C80A8" w14:textId="18F0866C" w:rsidR="00E72DF3" w:rsidRDefault="00E72DF3" w:rsidP="00E72DF3"/>
    <w:p w14:paraId="5E61AB75" w14:textId="63FB999E" w:rsidR="00E72DF3" w:rsidRDefault="00E72DF3" w:rsidP="00E72DF3"/>
    <w:p w14:paraId="464134BD" w14:textId="4E91178B" w:rsidR="00E72DF3" w:rsidRDefault="00E72DF3" w:rsidP="00E72DF3"/>
    <w:p w14:paraId="2F410404" w14:textId="39B56DE0" w:rsidR="00E72DF3" w:rsidRDefault="00E72DF3" w:rsidP="00E72DF3">
      <w:r>
        <w:lastRenderedPageBreak/>
        <w:t>1.</w:t>
      </w:r>
      <w:r>
        <w:rPr>
          <w:rFonts w:hint="cs"/>
          <w:cs/>
        </w:rPr>
        <w:t xml:space="preserve">ไปที่เมนู </w:t>
      </w:r>
      <w:r>
        <w:t>VMI &gt; Report</w:t>
      </w:r>
    </w:p>
    <w:p w14:paraId="0044ED24" w14:textId="5E1C1C73" w:rsidR="00E72DF3" w:rsidRDefault="00E72DF3" w:rsidP="00E72DF3">
      <w:r>
        <w:rPr>
          <w:noProof/>
        </w:rPr>
        <w:drawing>
          <wp:inline distT="0" distB="0" distL="0" distR="0" wp14:anchorId="41455A08" wp14:editId="5FA1D2AD">
            <wp:extent cx="5276215" cy="211836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D4D" w14:textId="49C0C1D3" w:rsidR="00E72DF3" w:rsidRDefault="00E72DF3" w:rsidP="00E72DF3">
      <w:r>
        <w:t>2.</w:t>
      </w:r>
      <w:r>
        <w:rPr>
          <w:rFonts w:hint="cs"/>
          <w:cs/>
        </w:rPr>
        <w:t xml:space="preserve">เลือกข้อมูลที่ต้องการจะดู จากนั้นกด </w:t>
      </w:r>
      <w:r>
        <w:t>Submit</w:t>
      </w:r>
    </w:p>
    <w:p w14:paraId="153F0331" w14:textId="3D8E1E40" w:rsidR="00E72DF3" w:rsidRDefault="00E72DF3" w:rsidP="00E72DF3">
      <w:r>
        <w:rPr>
          <w:rFonts w:hint="cs"/>
          <w:noProof/>
        </w:rPr>
        <w:drawing>
          <wp:inline distT="0" distB="0" distL="0" distR="0" wp14:anchorId="77AA832B" wp14:editId="460F5FF9">
            <wp:extent cx="5265420" cy="2251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EDF6" w14:textId="102B56CB" w:rsidR="00E72DF3" w:rsidRDefault="00E72DF3" w:rsidP="00E72DF3">
      <w:r>
        <w:t>3.</w:t>
      </w:r>
      <w:r>
        <w:rPr>
          <w:rFonts w:hint="cs"/>
          <w:cs/>
        </w:rPr>
        <w:t xml:space="preserve">ถ้าต้องการข้อมูลเป็น </w:t>
      </w:r>
      <w:r>
        <w:t xml:space="preserve">Excel </w:t>
      </w:r>
      <w:r>
        <w:rPr>
          <w:rFonts w:hint="cs"/>
          <w:cs/>
        </w:rPr>
        <w:t xml:space="preserve">คลิก </w:t>
      </w:r>
      <w:r>
        <w:t>Export</w:t>
      </w:r>
    </w:p>
    <w:p w14:paraId="69AD5F8B" w14:textId="0E13ECB3" w:rsidR="00E72DF3" w:rsidRDefault="00E72DF3" w:rsidP="00E72DF3">
      <w:r>
        <w:rPr>
          <w:rFonts w:hint="cs"/>
          <w:noProof/>
        </w:rPr>
        <w:drawing>
          <wp:inline distT="0" distB="0" distL="0" distR="0" wp14:anchorId="5552DA91" wp14:editId="3A2B818E">
            <wp:extent cx="5276215" cy="227393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4607" w14:textId="24A00B5C" w:rsidR="00E72DF3" w:rsidRDefault="00E72DF3" w:rsidP="00E72DF3"/>
    <w:p w14:paraId="2AE08B09" w14:textId="107A5A73" w:rsidR="00E72DF3" w:rsidRDefault="00E72DF3" w:rsidP="00E72DF3">
      <w:r>
        <w:lastRenderedPageBreak/>
        <w:t>4.</w:t>
      </w:r>
      <w:r>
        <w:rPr>
          <w:rFonts w:hint="cs"/>
          <w:cs/>
        </w:rPr>
        <w:t>ตัวอย่างข้อมูลที่ได้</w:t>
      </w:r>
    </w:p>
    <w:p w14:paraId="40EC9B7C" w14:textId="59DD951E" w:rsidR="00E72DF3" w:rsidRDefault="00E72DF3" w:rsidP="00E72DF3">
      <w:r>
        <w:rPr>
          <w:noProof/>
        </w:rPr>
        <w:drawing>
          <wp:inline distT="0" distB="0" distL="0" distR="0" wp14:anchorId="49635F16" wp14:editId="63724BBA">
            <wp:extent cx="5276215" cy="2800350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8E45" w14:textId="5794B5E5" w:rsidR="00DD0EBA" w:rsidRDefault="00DD0EBA" w:rsidP="00E72DF3"/>
    <w:p w14:paraId="7F13014E" w14:textId="17261BDA" w:rsidR="00DD0EBA" w:rsidRDefault="00DD0EBA" w:rsidP="00E72DF3"/>
    <w:p w14:paraId="2C074041" w14:textId="2D38D116" w:rsidR="00DD0EBA" w:rsidRDefault="00DD0EBA" w:rsidP="00E72DF3"/>
    <w:p w14:paraId="77B9F9CD" w14:textId="34B1323F" w:rsidR="00DD0EBA" w:rsidRDefault="00DD0EBA" w:rsidP="00E72DF3"/>
    <w:p w14:paraId="0CE16FA2" w14:textId="3F845E09" w:rsidR="00DD0EBA" w:rsidRDefault="00DD0EBA" w:rsidP="00E72DF3"/>
    <w:p w14:paraId="54186459" w14:textId="46CE8572" w:rsidR="00DD0EBA" w:rsidRDefault="00DD0EBA" w:rsidP="00E72DF3"/>
    <w:p w14:paraId="7BE23B74" w14:textId="310FD790" w:rsidR="00DD0EBA" w:rsidRDefault="00DD0EBA" w:rsidP="00E72DF3"/>
    <w:p w14:paraId="47CD840E" w14:textId="324FF7A3" w:rsidR="00DD0EBA" w:rsidRDefault="00DD0EBA" w:rsidP="00E72DF3"/>
    <w:p w14:paraId="40DBE6EE" w14:textId="4F371393" w:rsidR="00DD0EBA" w:rsidRDefault="00DD0EBA" w:rsidP="00E72DF3"/>
    <w:p w14:paraId="0EF6C373" w14:textId="2BB4CC79" w:rsidR="00DD0EBA" w:rsidRDefault="00DD0EBA" w:rsidP="00E72DF3"/>
    <w:p w14:paraId="5215128D" w14:textId="0D7587D6" w:rsidR="00DD0EBA" w:rsidRDefault="00DD0EBA" w:rsidP="00E72DF3"/>
    <w:p w14:paraId="70E8E3B2" w14:textId="31742464" w:rsidR="00DD0EBA" w:rsidRDefault="00DD0EBA" w:rsidP="00E72DF3"/>
    <w:p w14:paraId="4FA4EC90" w14:textId="05144129" w:rsidR="00DD0EBA" w:rsidRDefault="00DD0EBA" w:rsidP="00E72DF3"/>
    <w:p w14:paraId="2F236AA4" w14:textId="77777777" w:rsidR="00DD0EBA" w:rsidRDefault="00DD0EBA" w:rsidP="00DD0EBA">
      <w:pPr>
        <w:rPr>
          <w:b/>
          <w:bCs/>
          <w:u w:val="single"/>
        </w:rPr>
      </w:pPr>
    </w:p>
    <w:p w14:paraId="2F0473D7" w14:textId="58DCC3BD" w:rsidR="00DD0EBA" w:rsidRDefault="00DD0EBA" w:rsidP="00DD0EBA">
      <w:pPr>
        <w:ind w:left="2880"/>
        <w:rPr>
          <w:b/>
          <w:bCs/>
          <w:u w:val="single"/>
        </w:rPr>
      </w:pPr>
    </w:p>
    <w:p w14:paraId="284E1230" w14:textId="561C7DD3" w:rsidR="00DD0EBA" w:rsidRDefault="00DD0EBA" w:rsidP="00DD0EBA">
      <w:pPr>
        <w:ind w:left="2880"/>
        <w:rPr>
          <w:b/>
          <w:bCs/>
          <w:u w:val="single"/>
        </w:rPr>
      </w:pPr>
    </w:p>
    <w:p w14:paraId="1E13DEF2" w14:textId="7B5CB4D7" w:rsidR="00DD0EBA" w:rsidRDefault="00DD0EBA" w:rsidP="00DD0EBA">
      <w:pPr>
        <w:ind w:left="2880"/>
        <w:rPr>
          <w:b/>
          <w:bCs/>
          <w:u w:val="single"/>
        </w:rPr>
      </w:pPr>
    </w:p>
    <w:p w14:paraId="2E928E86" w14:textId="47726C3E" w:rsidR="00DD0EBA" w:rsidRDefault="00DD0EBA" w:rsidP="00DD0EBA">
      <w:pPr>
        <w:ind w:left="2880"/>
        <w:rPr>
          <w:b/>
          <w:bCs/>
          <w:u w:val="single"/>
        </w:rPr>
      </w:pPr>
    </w:p>
    <w:p w14:paraId="0BAF5DE5" w14:textId="61B1C5B9" w:rsidR="00DD0EBA" w:rsidRDefault="00DD0EBA" w:rsidP="00DD0EBA">
      <w:pPr>
        <w:ind w:left="2880"/>
        <w:rPr>
          <w:b/>
          <w:bCs/>
          <w:u w:val="single"/>
        </w:rPr>
      </w:pPr>
      <w:bookmarkStart w:id="0" w:name="_GoBack"/>
      <w:bookmarkEnd w:id="0"/>
    </w:p>
    <w:p w14:paraId="7BFB3880" w14:textId="6FB36EB9" w:rsidR="00DD0EBA" w:rsidRDefault="00DD0EBA" w:rsidP="00DD0EBA">
      <w:pPr>
        <w:ind w:left="2880"/>
        <w:rPr>
          <w:b/>
          <w:bCs/>
          <w:u w:val="single"/>
        </w:rPr>
      </w:pPr>
    </w:p>
    <w:p w14:paraId="51ABA285" w14:textId="4086B723" w:rsidR="00DD0EBA" w:rsidRDefault="00DD0EBA" w:rsidP="00DD0EBA">
      <w:pPr>
        <w:ind w:left="2880"/>
        <w:rPr>
          <w:b/>
          <w:bCs/>
          <w:u w:val="single"/>
        </w:rPr>
      </w:pPr>
    </w:p>
    <w:p w14:paraId="0B2C85FF" w14:textId="77777777" w:rsidR="00DD0EBA" w:rsidRDefault="00DD0EBA" w:rsidP="00DD0EBA">
      <w:pPr>
        <w:ind w:left="2880"/>
        <w:rPr>
          <w:b/>
          <w:bCs/>
          <w:u w:val="single"/>
        </w:rPr>
      </w:pPr>
    </w:p>
    <w:p w14:paraId="4B6037C1" w14:textId="4F669F92" w:rsidR="00DD0EBA" w:rsidRDefault="00DD0EBA" w:rsidP="00DD0EBA">
      <w:pPr>
        <w:ind w:left="2880"/>
        <w:rPr>
          <w:rFonts w:hint="cs"/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cs/>
        </w:rPr>
        <w:t xml:space="preserve">วิธีการใช้งาน สำหรับ </w:t>
      </w:r>
      <w:r>
        <w:rPr>
          <w:b/>
          <w:bCs/>
          <w:sz w:val="48"/>
          <w:szCs w:val="48"/>
        </w:rPr>
        <w:t>TSC</w:t>
      </w:r>
    </w:p>
    <w:p w14:paraId="165D674B" w14:textId="77777777" w:rsidR="00DD0EBA" w:rsidRPr="00DD0EBA" w:rsidRDefault="00DD0EBA" w:rsidP="00DD0EBA">
      <w:pPr>
        <w:rPr>
          <w:b/>
          <w:bCs/>
        </w:rPr>
      </w:pPr>
    </w:p>
    <w:p w14:paraId="5C858944" w14:textId="77777777" w:rsidR="00DD0EBA" w:rsidRDefault="00DD0EBA" w:rsidP="00DD0EBA">
      <w:pPr>
        <w:rPr>
          <w:b/>
          <w:bCs/>
          <w:u w:val="single"/>
        </w:rPr>
      </w:pPr>
    </w:p>
    <w:p w14:paraId="54694615" w14:textId="77777777" w:rsidR="00DD0EBA" w:rsidRDefault="00DD0EBA" w:rsidP="00DD0EBA">
      <w:pPr>
        <w:rPr>
          <w:b/>
          <w:bCs/>
          <w:u w:val="single"/>
        </w:rPr>
      </w:pPr>
    </w:p>
    <w:p w14:paraId="0C51A169" w14:textId="77777777" w:rsidR="00DD0EBA" w:rsidRDefault="00DD0EBA" w:rsidP="00DD0EBA">
      <w:pPr>
        <w:rPr>
          <w:b/>
          <w:bCs/>
          <w:u w:val="single"/>
        </w:rPr>
      </w:pPr>
    </w:p>
    <w:p w14:paraId="3E0C68BC" w14:textId="77777777" w:rsidR="00DD0EBA" w:rsidRDefault="00DD0EBA" w:rsidP="00DD0EBA">
      <w:pPr>
        <w:rPr>
          <w:b/>
          <w:bCs/>
          <w:u w:val="single"/>
        </w:rPr>
      </w:pPr>
    </w:p>
    <w:p w14:paraId="0557E970" w14:textId="77777777" w:rsidR="00DD0EBA" w:rsidRDefault="00DD0EBA" w:rsidP="00DD0EBA">
      <w:pPr>
        <w:rPr>
          <w:b/>
          <w:bCs/>
          <w:u w:val="single"/>
        </w:rPr>
      </w:pPr>
    </w:p>
    <w:p w14:paraId="45D19334" w14:textId="77777777" w:rsidR="00DD0EBA" w:rsidRDefault="00DD0EBA" w:rsidP="00DD0EBA">
      <w:pPr>
        <w:rPr>
          <w:b/>
          <w:bCs/>
          <w:u w:val="single"/>
        </w:rPr>
      </w:pPr>
    </w:p>
    <w:p w14:paraId="3C63FBF7" w14:textId="77777777" w:rsidR="00DD0EBA" w:rsidRDefault="00DD0EBA" w:rsidP="00DD0EBA">
      <w:pPr>
        <w:rPr>
          <w:b/>
          <w:bCs/>
          <w:u w:val="single"/>
        </w:rPr>
      </w:pPr>
    </w:p>
    <w:p w14:paraId="620E1805" w14:textId="77777777" w:rsidR="00DD0EBA" w:rsidRDefault="00DD0EBA" w:rsidP="00DD0EBA">
      <w:pPr>
        <w:rPr>
          <w:b/>
          <w:bCs/>
          <w:u w:val="single"/>
        </w:rPr>
      </w:pPr>
    </w:p>
    <w:p w14:paraId="44BCFBDA" w14:textId="77777777" w:rsidR="00DD0EBA" w:rsidRDefault="00DD0EBA" w:rsidP="00DD0EBA">
      <w:pPr>
        <w:rPr>
          <w:b/>
          <w:bCs/>
          <w:u w:val="single"/>
        </w:rPr>
      </w:pPr>
    </w:p>
    <w:p w14:paraId="0069FEE9" w14:textId="77777777" w:rsidR="00DD0EBA" w:rsidRDefault="00DD0EBA" w:rsidP="00DD0EBA">
      <w:pPr>
        <w:rPr>
          <w:b/>
          <w:bCs/>
          <w:u w:val="single"/>
        </w:rPr>
      </w:pPr>
    </w:p>
    <w:p w14:paraId="2B9A594F" w14:textId="59D54930" w:rsidR="00DD0EBA" w:rsidRPr="00D16E2A" w:rsidRDefault="00DD0EBA" w:rsidP="00DD0EBA">
      <w:pPr>
        <w:rPr>
          <w:b/>
          <w:bCs/>
          <w:u w:val="single"/>
        </w:rPr>
      </w:pPr>
      <w:r w:rsidRPr="00D16E2A">
        <w:rPr>
          <w:rFonts w:hint="cs"/>
          <w:b/>
          <w:bCs/>
          <w:u w:val="single"/>
          <w:cs/>
        </w:rPr>
        <w:lastRenderedPageBreak/>
        <w:t xml:space="preserve">รายละเอียดหน้า </w:t>
      </w:r>
      <w:r w:rsidRPr="00D16E2A">
        <w:rPr>
          <w:b/>
          <w:bCs/>
          <w:u w:val="single"/>
        </w:rPr>
        <w:t>Stock</w:t>
      </w:r>
    </w:p>
    <w:p w14:paraId="5B60F62D" w14:textId="77777777" w:rsidR="00DD0EBA" w:rsidRDefault="00DD0EBA" w:rsidP="00DD0EBA">
      <w:r>
        <w:t>1.</w:t>
      </w:r>
      <w:r>
        <w:rPr>
          <w:rFonts w:hint="cs"/>
          <w:cs/>
        </w:rPr>
        <w:t xml:space="preserve">ไปเมนู </w:t>
      </w:r>
      <w:r>
        <w:t xml:space="preserve">VMI Stock &gt; Stock </w:t>
      </w:r>
    </w:p>
    <w:p w14:paraId="31D10B51" w14:textId="77777777" w:rsidR="00DD0EBA" w:rsidRDefault="00DD0EBA" w:rsidP="00DD0EBA">
      <w:r>
        <w:rPr>
          <w:noProof/>
          <w:cs/>
        </w:rPr>
        <w:drawing>
          <wp:inline distT="0" distB="0" distL="0" distR="0" wp14:anchorId="07C8F902" wp14:editId="4405773A">
            <wp:extent cx="5276215" cy="222885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FCA4" w14:textId="77777777" w:rsidR="00DD0EBA" w:rsidRDefault="00DD0EBA" w:rsidP="00DD0EBA">
      <w:pPr>
        <w:rPr>
          <w:b/>
          <w:bCs/>
        </w:rPr>
      </w:pPr>
      <w:r w:rsidRPr="00B405EE">
        <w:rPr>
          <w:rFonts w:hint="cs"/>
          <w:b/>
          <w:bCs/>
          <w:cs/>
        </w:rPr>
        <w:t xml:space="preserve">เพิ่ม </w:t>
      </w:r>
      <w:proofErr w:type="spellStart"/>
      <w:r w:rsidRPr="00B405EE">
        <w:rPr>
          <w:b/>
          <w:bCs/>
        </w:rPr>
        <w:t>Qouta</w:t>
      </w:r>
      <w:proofErr w:type="spellEnd"/>
      <w:r w:rsidRPr="00B405EE">
        <w:rPr>
          <w:rFonts w:hint="cs"/>
          <w:b/>
          <w:bCs/>
          <w:cs/>
        </w:rPr>
        <w:t xml:space="preserve"> และ </w:t>
      </w:r>
      <w:r w:rsidRPr="00B405EE">
        <w:rPr>
          <w:b/>
          <w:bCs/>
        </w:rPr>
        <w:t>Qty</w:t>
      </w:r>
    </w:p>
    <w:p w14:paraId="5007EDBA" w14:textId="77777777" w:rsidR="00DD0EBA" w:rsidRDefault="00DD0EBA" w:rsidP="00DD0EBA">
      <w:pPr>
        <w:rPr>
          <w:cs/>
        </w:rPr>
      </w:pPr>
      <w:r w:rsidRPr="00411BA5">
        <w:t>1.</w:t>
      </w:r>
      <w:r>
        <w:rPr>
          <w:rFonts w:hint="cs"/>
          <w:cs/>
        </w:rPr>
        <w:t xml:space="preserve">เลือกรายการที่ต้องการจะเพิ่มหรือแก้ไข </w:t>
      </w:r>
      <w:r>
        <w:t xml:space="preserve">Quota </w:t>
      </w:r>
      <w:r>
        <w:rPr>
          <w:rFonts w:hint="cs"/>
          <w:cs/>
        </w:rPr>
        <w:t xml:space="preserve">และ </w:t>
      </w:r>
      <w:r>
        <w:t xml:space="preserve">Qty </w:t>
      </w:r>
      <w:r>
        <w:rPr>
          <w:rFonts w:hint="cs"/>
          <w:cs/>
        </w:rPr>
        <w:t xml:space="preserve">ของแต่ละ </w:t>
      </w:r>
      <w:r>
        <w:t xml:space="preserve">Line </w:t>
      </w:r>
      <w:r>
        <w:rPr>
          <w:rFonts w:hint="cs"/>
          <w:cs/>
        </w:rPr>
        <w:t xml:space="preserve">จากนั้นคลิก </w:t>
      </w:r>
      <w:r>
        <w:t xml:space="preserve">Detail </w:t>
      </w:r>
      <w:r>
        <w:rPr>
          <w:rFonts w:hint="cs"/>
          <w:cs/>
        </w:rPr>
        <w:t>ตามภาพด้านล่าง</w:t>
      </w:r>
    </w:p>
    <w:p w14:paraId="5B37E3B7" w14:textId="77777777" w:rsidR="00DD0EBA" w:rsidRDefault="00DD0EBA" w:rsidP="00DD0EBA">
      <w:r>
        <w:rPr>
          <w:noProof/>
        </w:rPr>
        <w:drawing>
          <wp:inline distT="0" distB="0" distL="0" distR="0" wp14:anchorId="20BBBA13" wp14:editId="5CDE21C0">
            <wp:extent cx="5276215" cy="22288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D9F2" w14:textId="77777777" w:rsidR="00DD0EBA" w:rsidRDefault="00DD0EBA" w:rsidP="00DD0EBA"/>
    <w:p w14:paraId="35E0D30F" w14:textId="77777777" w:rsidR="00DD0EBA" w:rsidRDefault="00DD0EBA" w:rsidP="00DD0EBA"/>
    <w:p w14:paraId="0D0DBE7E" w14:textId="77777777" w:rsidR="00DD0EBA" w:rsidRDefault="00DD0EBA" w:rsidP="00DD0EBA"/>
    <w:p w14:paraId="6351ABA8" w14:textId="77777777" w:rsidR="00DD0EBA" w:rsidRDefault="00DD0EBA" w:rsidP="00DD0EBA"/>
    <w:p w14:paraId="4F333B99" w14:textId="77777777" w:rsidR="00DD0EBA" w:rsidRDefault="00DD0EBA" w:rsidP="00DD0EBA"/>
    <w:p w14:paraId="7B82482D" w14:textId="77777777" w:rsidR="00DD0EBA" w:rsidRDefault="00DD0EBA" w:rsidP="00DD0EBA">
      <w:pPr>
        <w:rPr>
          <w:cs/>
        </w:rPr>
      </w:pPr>
      <w:r>
        <w:rPr>
          <w:rFonts w:hint="cs"/>
          <w:cs/>
        </w:rPr>
        <w:lastRenderedPageBreak/>
        <w:t xml:space="preserve">2.คลิก </w:t>
      </w:r>
      <w:r>
        <w:t xml:space="preserve">Add Detail </w:t>
      </w:r>
      <w:r>
        <w:rPr>
          <w:rFonts w:hint="cs"/>
          <w:cs/>
        </w:rPr>
        <w:t xml:space="preserve">ใส่ข้อมูลให้ครบถ้วน จากนั้นกด </w:t>
      </w:r>
      <w:r>
        <w:t>Save</w:t>
      </w:r>
    </w:p>
    <w:p w14:paraId="5017E041" w14:textId="77777777" w:rsidR="00DD0EBA" w:rsidRDefault="00DD0EBA" w:rsidP="00DD0EBA">
      <w:r>
        <w:rPr>
          <w:cs/>
        </w:rPr>
        <w:tab/>
      </w:r>
      <w:r>
        <w:rPr>
          <w:rFonts w:hint="cs"/>
          <w:cs/>
        </w:rPr>
        <w:t xml:space="preserve">- </w:t>
      </w:r>
      <w:r>
        <w:t xml:space="preserve">Quota </w:t>
      </w:r>
      <w:r>
        <w:rPr>
          <w:rFonts w:hint="cs"/>
          <w:cs/>
        </w:rPr>
        <w:t>หมายถึง จำนวนครั้งที่สั่งได้ต่อ 1 เดือน</w:t>
      </w:r>
    </w:p>
    <w:p w14:paraId="3F030BD5" w14:textId="77777777" w:rsidR="00DD0EBA" w:rsidRDefault="00DD0EBA" w:rsidP="00DD0EBA">
      <w:pPr>
        <w:rPr>
          <w:cs/>
        </w:rPr>
      </w:pPr>
      <w:r>
        <w:rPr>
          <w:cs/>
        </w:rPr>
        <w:tab/>
      </w:r>
      <w:r>
        <w:rPr>
          <w:rFonts w:hint="cs"/>
          <w:cs/>
        </w:rPr>
        <w:t>-</w:t>
      </w:r>
      <w:r>
        <w:t xml:space="preserve"> Qty </w:t>
      </w:r>
      <w:r>
        <w:rPr>
          <w:rFonts w:hint="cs"/>
          <w:cs/>
        </w:rPr>
        <w:t>หมายถึง จำนวนรายการที่สั่งได้ต่อ 1 ครั้ง</w:t>
      </w:r>
    </w:p>
    <w:p w14:paraId="72E9CBA2" w14:textId="77777777" w:rsidR="00DD0EBA" w:rsidRDefault="00DD0EBA" w:rsidP="00DD0EBA">
      <w:r>
        <w:rPr>
          <w:rFonts w:hint="cs"/>
          <w:noProof/>
          <w:cs/>
        </w:rPr>
        <w:drawing>
          <wp:inline distT="0" distB="0" distL="0" distR="0" wp14:anchorId="50C19B17" wp14:editId="2E67A11D">
            <wp:extent cx="5276215" cy="265303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5FD37" w14:textId="77777777" w:rsidR="00DD0EBA" w:rsidRDefault="00DD0EBA" w:rsidP="00DD0EBA">
      <w:r>
        <w:rPr>
          <w:rFonts w:hint="cs"/>
          <w:cs/>
        </w:rPr>
        <w:t xml:space="preserve">3.ถ้าเราต้องแก้ไข </w:t>
      </w:r>
      <w:r>
        <w:t xml:space="preserve">Quota </w:t>
      </w:r>
      <w:r>
        <w:rPr>
          <w:rFonts w:hint="cs"/>
          <w:cs/>
        </w:rPr>
        <w:t xml:space="preserve">หรือ </w:t>
      </w:r>
      <w:r>
        <w:t xml:space="preserve">Qty </w:t>
      </w:r>
      <w:r>
        <w:rPr>
          <w:rFonts w:hint="cs"/>
          <w:cs/>
        </w:rPr>
        <w:t xml:space="preserve">ของ </w:t>
      </w:r>
      <w:r>
        <w:t xml:space="preserve">Line </w:t>
      </w:r>
      <w:r>
        <w:rPr>
          <w:rFonts w:hint="cs"/>
          <w:cs/>
        </w:rPr>
        <w:t xml:space="preserve">ไหน ให้เราทำการคลิก </w:t>
      </w:r>
      <w:r>
        <w:t xml:space="preserve">Edit </w:t>
      </w:r>
      <w:r>
        <w:rPr>
          <w:rFonts w:hint="cs"/>
          <w:cs/>
        </w:rPr>
        <w:t xml:space="preserve">ใส่ข้อมูลที่ต้องการแก้ไข จากนั้นกด </w:t>
      </w:r>
      <w:r>
        <w:t xml:space="preserve">Save </w:t>
      </w:r>
    </w:p>
    <w:p w14:paraId="483FE818" w14:textId="77777777" w:rsidR="00DD0EBA" w:rsidRDefault="00DD0EBA" w:rsidP="00DD0EBA">
      <w:r>
        <w:rPr>
          <w:rFonts w:hint="cs"/>
          <w:noProof/>
          <w:cs/>
        </w:rPr>
        <w:drawing>
          <wp:inline distT="0" distB="0" distL="0" distR="0" wp14:anchorId="589CB49E" wp14:editId="0EC9FE7F">
            <wp:extent cx="5276215" cy="2638425"/>
            <wp:effectExtent l="0" t="0" r="63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7B4A3" w14:textId="77777777" w:rsidR="00DD0EBA" w:rsidRDefault="00DD0EBA" w:rsidP="00DD0EBA"/>
    <w:p w14:paraId="6099BBD6" w14:textId="77777777" w:rsidR="00DD0EBA" w:rsidRDefault="00DD0EBA" w:rsidP="00DD0EBA"/>
    <w:p w14:paraId="04C7ECCB" w14:textId="77777777" w:rsidR="00DD0EBA" w:rsidRDefault="00DD0EBA" w:rsidP="00DD0EBA"/>
    <w:p w14:paraId="04D3D861" w14:textId="77777777" w:rsidR="00DD0EBA" w:rsidRDefault="00DD0EBA" w:rsidP="00DD0EBA">
      <w:r>
        <w:lastRenderedPageBreak/>
        <w:t xml:space="preserve">4.E-mail </w:t>
      </w:r>
      <w:r>
        <w:rPr>
          <w:rFonts w:hint="cs"/>
          <w:cs/>
        </w:rPr>
        <w:t xml:space="preserve">ก็จะถูกส่งไปหาหัวหน้า </w:t>
      </w:r>
      <w:r>
        <w:t xml:space="preserve">Line </w:t>
      </w:r>
      <w:r>
        <w:rPr>
          <w:rFonts w:hint="cs"/>
          <w:cs/>
        </w:rPr>
        <w:t xml:space="preserve">ที่เราทำการแก้ไข </w:t>
      </w:r>
    </w:p>
    <w:p w14:paraId="4E20B04B" w14:textId="77777777" w:rsidR="00DD0EBA" w:rsidRDefault="00DD0EBA" w:rsidP="00DD0EBA">
      <w:r>
        <w:rPr>
          <w:noProof/>
        </w:rPr>
        <w:drawing>
          <wp:inline distT="0" distB="0" distL="0" distR="0" wp14:anchorId="76351398" wp14:editId="6D3D96AB">
            <wp:extent cx="5276215" cy="1428115"/>
            <wp:effectExtent l="0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09C8" w14:textId="77777777" w:rsidR="00DD0EBA" w:rsidRDefault="00DD0EBA" w:rsidP="00DD0EBA">
      <w:pPr>
        <w:rPr>
          <w:cs/>
        </w:rPr>
      </w:pPr>
      <w:r>
        <w:rPr>
          <w:rFonts w:hint="cs"/>
          <w:cs/>
        </w:rPr>
        <w:t>5.เลือกรายการที่ต้องการจะอนุมัติ เป็นอันเสร็จ</w:t>
      </w:r>
    </w:p>
    <w:p w14:paraId="503C2402" w14:textId="77777777" w:rsidR="00DD0EBA" w:rsidRDefault="00DD0EBA" w:rsidP="00DD0EBA">
      <w:r>
        <w:rPr>
          <w:noProof/>
        </w:rPr>
        <w:drawing>
          <wp:inline distT="0" distB="0" distL="0" distR="0" wp14:anchorId="6ECA000D" wp14:editId="5670DC25">
            <wp:extent cx="5243001" cy="1649895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7331" t="18764" r="1829" b="35993"/>
                    <a:stretch/>
                  </pic:blipFill>
                  <pic:spPr bwMode="auto">
                    <a:xfrm>
                      <a:off x="0" y="0"/>
                      <a:ext cx="5251906" cy="165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E3F36" w14:textId="77777777" w:rsidR="00DD0EBA" w:rsidRDefault="00DD0EBA" w:rsidP="00DD0EBA"/>
    <w:p w14:paraId="250BD655" w14:textId="77777777" w:rsidR="00DD0EBA" w:rsidRDefault="00DD0EBA" w:rsidP="00DD0EBA"/>
    <w:p w14:paraId="522A3AF1" w14:textId="77777777" w:rsidR="00DD0EBA" w:rsidRDefault="00DD0EBA" w:rsidP="00DD0EBA"/>
    <w:p w14:paraId="39241501" w14:textId="77777777" w:rsidR="00DD0EBA" w:rsidRDefault="00DD0EBA" w:rsidP="00DD0EBA"/>
    <w:p w14:paraId="38469EF5" w14:textId="77777777" w:rsidR="00DD0EBA" w:rsidRDefault="00DD0EBA" w:rsidP="00DD0EBA"/>
    <w:p w14:paraId="084CDD72" w14:textId="77777777" w:rsidR="00DD0EBA" w:rsidRDefault="00DD0EBA" w:rsidP="00DD0EBA"/>
    <w:p w14:paraId="07D819FC" w14:textId="77777777" w:rsidR="00DD0EBA" w:rsidRDefault="00DD0EBA" w:rsidP="00DD0EBA"/>
    <w:p w14:paraId="08699B89" w14:textId="77777777" w:rsidR="00DD0EBA" w:rsidRDefault="00DD0EBA" w:rsidP="00DD0EBA"/>
    <w:p w14:paraId="56809914" w14:textId="77777777" w:rsidR="00DD0EBA" w:rsidRDefault="00DD0EBA" w:rsidP="00DD0EBA"/>
    <w:p w14:paraId="1E7D8AF4" w14:textId="77777777" w:rsidR="00DD0EBA" w:rsidRDefault="00DD0EBA" w:rsidP="00DD0EBA"/>
    <w:p w14:paraId="514881B0" w14:textId="77777777" w:rsidR="00DD0EBA" w:rsidRDefault="00DD0EBA" w:rsidP="00DD0EBA"/>
    <w:p w14:paraId="65A42EFA" w14:textId="77777777" w:rsidR="00DD0EBA" w:rsidRPr="00D16E2A" w:rsidRDefault="00DD0EBA" w:rsidP="00DD0EBA">
      <w:pPr>
        <w:rPr>
          <w:b/>
          <w:bCs/>
          <w:u w:val="single"/>
        </w:rPr>
      </w:pPr>
      <w:r w:rsidRPr="00D16E2A">
        <w:rPr>
          <w:b/>
          <w:bCs/>
          <w:u w:val="single"/>
        </w:rPr>
        <w:lastRenderedPageBreak/>
        <w:t>Add New Order</w:t>
      </w:r>
    </w:p>
    <w:p w14:paraId="66AB1831" w14:textId="77777777" w:rsidR="00DD0EBA" w:rsidRDefault="00DD0EBA" w:rsidP="00DD0EBA">
      <w:r>
        <w:t>1.</w:t>
      </w:r>
      <w:r>
        <w:rPr>
          <w:rFonts w:hint="cs"/>
          <w:cs/>
        </w:rPr>
        <w:t xml:space="preserve">ไปที่เมนู </w:t>
      </w:r>
      <w:r>
        <w:t xml:space="preserve">VMI &gt; Add New Order </w:t>
      </w:r>
      <w:r>
        <w:rPr>
          <w:rFonts w:hint="cs"/>
          <w:cs/>
        </w:rPr>
        <w:t xml:space="preserve">ใส่ข้อมูลที่ต้องการ จากนั้นกด </w:t>
      </w:r>
      <w:r>
        <w:t>Add</w:t>
      </w:r>
    </w:p>
    <w:p w14:paraId="4CCBF4CE" w14:textId="77777777" w:rsidR="00DD0EBA" w:rsidRDefault="00DD0EBA" w:rsidP="00DD0EBA">
      <w:r>
        <w:rPr>
          <w:rFonts w:hint="cs"/>
          <w:noProof/>
        </w:rPr>
        <w:drawing>
          <wp:inline distT="0" distB="0" distL="0" distR="0" wp14:anchorId="42BA6729" wp14:editId="04146312">
            <wp:extent cx="5273675" cy="230695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56FB" w14:textId="77777777" w:rsidR="00DD0EBA" w:rsidRDefault="00DD0EBA" w:rsidP="00DD0EBA">
      <w:r>
        <w:br/>
        <w:t>2.</w:t>
      </w:r>
      <w:r>
        <w:rPr>
          <w:rFonts w:hint="cs"/>
          <w:cs/>
        </w:rPr>
        <w:t xml:space="preserve">ถ้าเลือกครบแล้ว ให้ทำการเลือกช่วงเวลาที่ต้องการมารับของ จากนั้นกด </w:t>
      </w:r>
      <w:r>
        <w:t>CONFIRM ORDER</w:t>
      </w:r>
    </w:p>
    <w:p w14:paraId="61C4B459" w14:textId="77777777" w:rsidR="00DD0EBA" w:rsidRDefault="00DD0EBA" w:rsidP="00DD0EBA">
      <w:r>
        <w:rPr>
          <w:noProof/>
        </w:rPr>
        <w:drawing>
          <wp:inline distT="0" distB="0" distL="0" distR="0" wp14:anchorId="1D294E7B" wp14:editId="54B48D37">
            <wp:extent cx="5276215" cy="2852420"/>
            <wp:effectExtent l="0" t="0" r="63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9A04" w14:textId="77777777" w:rsidR="00DD0EBA" w:rsidRDefault="00DD0EBA" w:rsidP="00DD0EBA"/>
    <w:p w14:paraId="1FEC6392" w14:textId="77777777" w:rsidR="00DD0EBA" w:rsidRDefault="00DD0EBA" w:rsidP="00DD0EBA"/>
    <w:p w14:paraId="4AB4A2E4" w14:textId="77777777" w:rsidR="00DD0EBA" w:rsidRDefault="00DD0EBA" w:rsidP="00DD0EBA"/>
    <w:p w14:paraId="0ED9F047" w14:textId="77777777" w:rsidR="00DD0EBA" w:rsidRDefault="00DD0EBA" w:rsidP="00DD0EBA"/>
    <w:p w14:paraId="59E39966" w14:textId="77777777" w:rsidR="00DD0EBA" w:rsidRDefault="00DD0EBA" w:rsidP="00DD0EBA"/>
    <w:p w14:paraId="0B80D472" w14:textId="77777777" w:rsidR="00DD0EBA" w:rsidRDefault="00DD0EBA" w:rsidP="00DD0EBA"/>
    <w:p w14:paraId="6862CC97" w14:textId="77777777" w:rsidR="00DD0EBA" w:rsidRDefault="00DD0EBA" w:rsidP="00DD0EBA">
      <w:pPr>
        <w:rPr>
          <w:cs/>
        </w:rPr>
      </w:pPr>
      <w:r>
        <w:t xml:space="preserve">3.E-mail </w:t>
      </w:r>
      <w:r>
        <w:rPr>
          <w:rFonts w:hint="cs"/>
          <w:cs/>
        </w:rPr>
        <w:t xml:space="preserve">จะถูกส่งไปที่หัวหน้าของ </w:t>
      </w:r>
      <w:r>
        <w:t xml:space="preserve">Line </w:t>
      </w:r>
      <w:r>
        <w:rPr>
          <w:rFonts w:hint="cs"/>
          <w:cs/>
        </w:rPr>
        <w:t xml:space="preserve">นั้น ๆ ดังภาพ เพื่อที่จะทำการอนุมัติ </w:t>
      </w:r>
      <w:r>
        <w:t xml:space="preserve">Order </w:t>
      </w:r>
    </w:p>
    <w:p w14:paraId="314F9905" w14:textId="77777777" w:rsidR="00DD0EBA" w:rsidRDefault="00DD0EBA" w:rsidP="00DD0EBA">
      <w:r>
        <w:rPr>
          <w:noProof/>
        </w:rPr>
        <w:drawing>
          <wp:inline distT="0" distB="0" distL="0" distR="0" wp14:anchorId="2D9A4A3A" wp14:editId="131E6558">
            <wp:extent cx="5276215" cy="153098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1853" w14:textId="77777777" w:rsidR="00DD0EBA" w:rsidRDefault="00DD0EBA" w:rsidP="00DD0EBA">
      <w:pPr>
        <w:rPr>
          <w:cs/>
        </w:rPr>
      </w:pPr>
      <w:r>
        <w:rPr>
          <w:rFonts w:hint="cs"/>
          <w:cs/>
        </w:rPr>
        <w:t xml:space="preserve">4.เลือกรายการที่ต้องการอนุมัติ จากนั้นกด </w:t>
      </w:r>
      <w:r>
        <w:t xml:space="preserve">Save </w:t>
      </w:r>
      <w:r>
        <w:rPr>
          <w:rFonts w:hint="cs"/>
          <w:cs/>
        </w:rPr>
        <w:t>เป็นอันเสร็จ</w:t>
      </w:r>
    </w:p>
    <w:p w14:paraId="12E81B3F" w14:textId="77777777" w:rsidR="00DD0EBA" w:rsidRDefault="00DD0EBA" w:rsidP="00DD0EBA">
      <w:r>
        <w:rPr>
          <w:noProof/>
        </w:rPr>
        <w:drawing>
          <wp:inline distT="0" distB="0" distL="0" distR="0" wp14:anchorId="1022A562" wp14:editId="1C2F4DDC">
            <wp:extent cx="5276215" cy="1103630"/>
            <wp:effectExtent l="0" t="0" r="63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F35C" w14:textId="77777777" w:rsidR="00DD0EBA" w:rsidRDefault="00DD0EBA" w:rsidP="00DD0EBA"/>
    <w:p w14:paraId="14AA0876" w14:textId="77777777" w:rsidR="00DD0EBA" w:rsidRDefault="00DD0EBA" w:rsidP="00DD0EBA"/>
    <w:p w14:paraId="5A134A0B" w14:textId="77777777" w:rsidR="00DD0EBA" w:rsidRDefault="00DD0EBA" w:rsidP="00DD0EBA"/>
    <w:p w14:paraId="310C6429" w14:textId="77777777" w:rsidR="00DD0EBA" w:rsidRDefault="00DD0EBA" w:rsidP="00DD0EBA"/>
    <w:p w14:paraId="436B3C68" w14:textId="77777777" w:rsidR="00DD0EBA" w:rsidRDefault="00DD0EBA" w:rsidP="00DD0EBA"/>
    <w:p w14:paraId="03F92E83" w14:textId="77777777" w:rsidR="00DD0EBA" w:rsidRDefault="00DD0EBA" w:rsidP="00DD0EBA"/>
    <w:p w14:paraId="097A0B12" w14:textId="77777777" w:rsidR="00DD0EBA" w:rsidRDefault="00DD0EBA" w:rsidP="00DD0EBA"/>
    <w:p w14:paraId="2A075CD9" w14:textId="77777777" w:rsidR="00DD0EBA" w:rsidRDefault="00DD0EBA" w:rsidP="00DD0EBA"/>
    <w:p w14:paraId="7781CA38" w14:textId="77777777" w:rsidR="00DD0EBA" w:rsidRDefault="00DD0EBA" w:rsidP="00DD0EBA"/>
    <w:p w14:paraId="4937BAEF" w14:textId="77777777" w:rsidR="00DD0EBA" w:rsidRDefault="00DD0EBA" w:rsidP="00DD0EBA"/>
    <w:p w14:paraId="7A0B2E93" w14:textId="77777777" w:rsidR="00DD0EBA" w:rsidRDefault="00DD0EBA" w:rsidP="00DD0EBA">
      <w:r w:rsidRPr="001B3DAF">
        <w:rPr>
          <w:b/>
          <w:bCs/>
          <w:u w:val="single"/>
        </w:rPr>
        <w:lastRenderedPageBreak/>
        <w:t>Add New Express Order</w:t>
      </w:r>
      <w:r>
        <w:br/>
        <w:t>1.</w:t>
      </w:r>
      <w:r>
        <w:rPr>
          <w:rFonts w:hint="cs"/>
          <w:cs/>
        </w:rPr>
        <w:t xml:space="preserve">ไปที่เมนู </w:t>
      </w:r>
      <w:r>
        <w:t>VMI Order &gt; add new Express Order</w:t>
      </w:r>
    </w:p>
    <w:p w14:paraId="1A06AFBF" w14:textId="77777777" w:rsidR="00DD0EBA" w:rsidRDefault="00DD0EBA" w:rsidP="00DD0EBA">
      <w:r>
        <w:rPr>
          <w:rFonts w:hint="cs"/>
          <w:noProof/>
        </w:rPr>
        <w:drawing>
          <wp:inline distT="0" distB="0" distL="0" distR="0" wp14:anchorId="5DCABFAC" wp14:editId="4627FFA7">
            <wp:extent cx="5267325" cy="2209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ED0F" w14:textId="77777777" w:rsidR="00DD0EBA" w:rsidRDefault="00DD0EBA" w:rsidP="00DD0EBA">
      <w:r>
        <w:br/>
      </w:r>
      <w:r>
        <w:br/>
      </w:r>
      <w:r>
        <w:rPr>
          <w:rFonts w:hint="cs"/>
          <w:cs/>
        </w:rPr>
        <w:t xml:space="preserve">2.ใส่ข้อมูลให้ครบถ้วน ในส่วนนี้จะไม่มีการเลือกวันและเวลาที่ต้องการ จากนั้นกด </w:t>
      </w:r>
      <w:r>
        <w:t>CONFIRM ORDER</w:t>
      </w:r>
    </w:p>
    <w:p w14:paraId="0BE3148C" w14:textId="77777777" w:rsidR="00DD0EBA" w:rsidRDefault="00DD0EBA" w:rsidP="00DD0EBA">
      <w:r>
        <w:rPr>
          <w:noProof/>
        </w:rPr>
        <w:drawing>
          <wp:inline distT="0" distB="0" distL="0" distR="0" wp14:anchorId="07877F2A" wp14:editId="74262B65">
            <wp:extent cx="5276215" cy="2681605"/>
            <wp:effectExtent l="0" t="0" r="63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E5E6" w14:textId="77777777" w:rsidR="00DD0EBA" w:rsidRPr="003050E8" w:rsidRDefault="00DD0EBA" w:rsidP="00DD0EBA">
      <w:pPr>
        <w:rPr>
          <w:cs/>
        </w:rPr>
      </w:pPr>
    </w:p>
    <w:p w14:paraId="5B5B7461" w14:textId="77777777" w:rsidR="00DD0EBA" w:rsidRDefault="00DD0EBA" w:rsidP="00DD0EBA"/>
    <w:p w14:paraId="5E8CA68C" w14:textId="77777777" w:rsidR="00DD0EBA" w:rsidRDefault="00DD0EBA" w:rsidP="00DD0EBA">
      <w:pPr>
        <w:rPr>
          <w:cs/>
        </w:rPr>
      </w:pPr>
      <w:r>
        <w:lastRenderedPageBreak/>
        <w:br/>
      </w:r>
      <w:r>
        <w:br/>
        <w:t xml:space="preserve">3.E-mail </w:t>
      </w:r>
      <w:r>
        <w:rPr>
          <w:rFonts w:hint="cs"/>
          <w:cs/>
        </w:rPr>
        <w:t xml:space="preserve">จะถูกส่งไปที่หัวหน้าของ </w:t>
      </w:r>
      <w:r>
        <w:t xml:space="preserve">Line </w:t>
      </w:r>
      <w:r>
        <w:rPr>
          <w:rFonts w:hint="cs"/>
          <w:cs/>
        </w:rPr>
        <w:t xml:space="preserve">นั้น ๆ ดังภาพ เพื่อที่จะทำการอนุมัติ </w:t>
      </w:r>
      <w:r>
        <w:t xml:space="preserve">Order </w:t>
      </w:r>
    </w:p>
    <w:p w14:paraId="54DE259F" w14:textId="77777777" w:rsidR="00DD0EBA" w:rsidRDefault="00DD0EBA" w:rsidP="00DD0EBA">
      <w:r>
        <w:rPr>
          <w:noProof/>
        </w:rPr>
        <w:drawing>
          <wp:inline distT="0" distB="0" distL="0" distR="0" wp14:anchorId="775BCA48" wp14:editId="176C3175">
            <wp:extent cx="5276215" cy="150495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19A7" w14:textId="77777777" w:rsidR="00DD0EBA" w:rsidRDefault="00DD0EBA" w:rsidP="00DD0EBA">
      <w:pPr>
        <w:rPr>
          <w:cs/>
        </w:rPr>
      </w:pPr>
      <w:r>
        <w:rPr>
          <w:rFonts w:hint="cs"/>
          <w:cs/>
        </w:rPr>
        <w:t xml:space="preserve">4.เลือกรายการที่ต้องการอนุมัติ จากนั้นกด </w:t>
      </w:r>
      <w:r>
        <w:t xml:space="preserve">Save </w:t>
      </w:r>
      <w:r>
        <w:rPr>
          <w:rFonts w:hint="cs"/>
          <w:cs/>
        </w:rPr>
        <w:t>เป็นอันเสร็จ</w:t>
      </w:r>
    </w:p>
    <w:p w14:paraId="27231428" w14:textId="77777777" w:rsidR="00DD0EBA" w:rsidRDefault="00DD0EBA" w:rsidP="00DD0EBA">
      <w:r>
        <w:rPr>
          <w:noProof/>
        </w:rPr>
        <w:drawing>
          <wp:inline distT="0" distB="0" distL="0" distR="0" wp14:anchorId="2CB20E60" wp14:editId="45DE4D8B">
            <wp:extent cx="5276215" cy="1019175"/>
            <wp:effectExtent l="0" t="0" r="63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812"/>
                    <a:stretch/>
                  </pic:blipFill>
                  <pic:spPr bwMode="auto">
                    <a:xfrm>
                      <a:off x="0" y="0"/>
                      <a:ext cx="527621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46422" w14:textId="77777777" w:rsidR="00DD0EBA" w:rsidRPr="00E72DF3" w:rsidRDefault="00DD0EBA" w:rsidP="00E72DF3">
      <w:pPr>
        <w:rPr>
          <w:rFonts w:hint="cs"/>
        </w:rPr>
      </w:pPr>
    </w:p>
    <w:sectPr w:rsidR="00DD0EBA" w:rsidRPr="00E72DF3" w:rsidSect="00F41843">
      <w:headerReference w:type="default" r:id="rId46"/>
      <w:footerReference w:type="default" r:id="rId47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7E63C" w14:textId="77777777" w:rsidR="0033462A" w:rsidRDefault="0033462A" w:rsidP="007928B2">
      <w:pPr>
        <w:spacing w:after="0" w:line="240" w:lineRule="auto"/>
      </w:pPr>
      <w:r>
        <w:separator/>
      </w:r>
    </w:p>
  </w:endnote>
  <w:endnote w:type="continuationSeparator" w:id="0">
    <w:p w14:paraId="6B9D1C51" w14:textId="77777777" w:rsidR="0033462A" w:rsidRDefault="0033462A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3E3FBA" w14:textId="77777777"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61F8255" w14:textId="77777777"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0BD6F8" w14:textId="77777777" w:rsidR="0033462A" w:rsidRDefault="0033462A" w:rsidP="007928B2">
      <w:pPr>
        <w:spacing w:after="0" w:line="240" w:lineRule="auto"/>
      </w:pPr>
      <w:r>
        <w:separator/>
      </w:r>
    </w:p>
  </w:footnote>
  <w:footnote w:type="continuationSeparator" w:id="0">
    <w:p w14:paraId="5FB11F1C" w14:textId="77777777" w:rsidR="0033462A" w:rsidRDefault="0033462A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ECDAE6" w14:textId="77777777"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31D10AD5" wp14:editId="3B994ECB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870"/>
    <w:rsid w:val="000103CC"/>
    <w:rsid w:val="000662B7"/>
    <w:rsid w:val="000F64BF"/>
    <w:rsid w:val="00145A6E"/>
    <w:rsid w:val="00196D4A"/>
    <w:rsid w:val="001A2A90"/>
    <w:rsid w:val="001F1F80"/>
    <w:rsid w:val="001F304C"/>
    <w:rsid w:val="001F32C9"/>
    <w:rsid w:val="00310263"/>
    <w:rsid w:val="0033462A"/>
    <w:rsid w:val="00336B2C"/>
    <w:rsid w:val="00342D06"/>
    <w:rsid w:val="00347C7B"/>
    <w:rsid w:val="00357E95"/>
    <w:rsid w:val="003C77C3"/>
    <w:rsid w:val="003E56FB"/>
    <w:rsid w:val="003F24A6"/>
    <w:rsid w:val="00411BA5"/>
    <w:rsid w:val="00430961"/>
    <w:rsid w:val="00481DA7"/>
    <w:rsid w:val="004C213F"/>
    <w:rsid w:val="005274D7"/>
    <w:rsid w:val="00533279"/>
    <w:rsid w:val="005A6638"/>
    <w:rsid w:val="005C15F5"/>
    <w:rsid w:val="005D1ECC"/>
    <w:rsid w:val="00620CDE"/>
    <w:rsid w:val="00621764"/>
    <w:rsid w:val="006511DC"/>
    <w:rsid w:val="0070685A"/>
    <w:rsid w:val="00706B01"/>
    <w:rsid w:val="007631DF"/>
    <w:rsid w:val="007928B2"/>
    <w:rsid w:val="008071D3"/>
    <w:rsid w:val="008D3B43"/>
    <w:rsid w:val="009D3FEF"/>
    <w:rsid w:val="00A17C6C"/>
    <w:rsid w:val="00A470B6"/>
    <w:rsid w:val="00A47E2C"/>
    <w:rsid w:val="00A91B1D"/>
    <w:rsid w:val="00AF5AF3"/>
    <w:rsid w:val="00B405EE"/>
    <w:rsid w:val="00B5376F"/>
    <w:rsid w:val="00B63922"/>
    <w:rsid w:val="00B97420"/>
    <w:rsid w:val="00BB1E6A"/>
    <w:rsid w:val="00C04BB6"/>
    <w:rsid w:val="00C13E43"/>
    <w:rsid w:val="00C26EF9"/>
    <w:rsid w:val="00C93E38"/>
    <w:rsid w:val="00CD3F58"/>
    <w:rsid w:val="00D40F5D"/>
    <w:rsid w:val="00D41145"/>
    <w:rsid w:val="00D460F0"/>
    <w:rsid w:val="00DC187F"/>
    <w:rsid w:val="00DD0EBA"/>
    <w:rsid w:val="00DF585D"/>
    <w:rsid w:val="00E521E0"/>
    <w:rsid w:val="00E55F24"/>
    <w:rsid w:val="00E646FE"/>
    <w:rsid w:val="00E65870"/>
    <w:rsid w:val="00E70DCF"/>
    <w:rsid w:val="00E72DF3"/>
    <w:rsid w:val="00E7435B"/>
    <w:rsid w:val="00F41843"/>
    <w:rsid w:val="00FF0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8177D"/>
  <w15:chartTrackingRefBased/>
  <w15:docId w15:val="{8E57F4DD-C044-4608-91B4-449FBBB57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4C21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21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213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3E38"/>
    <w:pPr>
      <w:spacing w:after="0" w:line="240" w:lineRule="auto"/>
    </w:pPr>
    <w:rPr>
      <w:rFonts w:ascii="Segoe UI" w:hAnsi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3E38"/>
    <w:rPr>
      <w:rFonts w:ascii="Segoe UI" w:eastAsia="Angsana New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12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76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esktop\Manual\I%20Wis%20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339FE5-B317-48D7-B0FE-22F49EE3A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</Template>
  <TotalTime>352</TotalTime>
  <Pages>33</Pages>
  <Words>595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pg_ipack</dc:creator>
  <cp:keywords/>
  <dc:description/>
  <cp:lastModifiedBy>Thanatwat Hmurnjai</cp:lastModifiedBy>
  <cp:revision>30</cp:revision>
  <dcterms:created xsi:type="dcterms:W3CDTF">2018-10-31T02:22:00Z</dcterms:created>
  <dcterms:modified xsi:type="dcterms:W3CDTF">2019-05-02T02:27:00Z</dcterms:modified>
</cp:coreProperties>
</file>