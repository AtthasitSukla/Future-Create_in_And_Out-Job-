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7D562B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505F90CD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7D42F8DD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0D5221D0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22E7CEDA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31F75411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7860E5F7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3863341C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50D2E7EB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461802BB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222D8A0A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48156DC3" w14:textId="77777777" w:rsidR="00E33E33" w:rsidRPr="009A0B10" w:rsidRDefault="00E33E33" w:rsidP="00DA401A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lang w:val="en-GB"/>
        </w:rPr>
      </w:pPr>
    </w:p>
    <w:p w14:paraId="79209A4B" w14:textId="77777777" w:rsidR="00E33E33" w:rsidRPr="009A0B10" w:rsidRDefault="007F4DCE" w:rsidP="007F4DCE">
      <w:pPr>
        <w:jc w:val="center"/>
        <w:rPr>
          <w:rFonts w:asciiTheme="majorBidi" w:eastAsia="Times New Roman" w:hAnsiTheme="majorBidi" w:cstheme="majorBidi"/>
          <w:b/>
          <w:bCs/>
          <w:color w:val="000000"/>
        </w:rPr>
      </w:pPr>
      <w:bookmarkStart w:id="0" w:name="_GoBack"/>
      <w:r w:rsidRPr="00950524">
        <w:rPr>
          <w:rFonts w:asciiTheme="majorBidi" w:eastAsia="Times New Roman" w:hAnsiTheme="majorBidi" w:cstheme="majorBidi"/>
          <w:b/>
          <w:bCs/>
          <w:color w:val="000000"/>
          <w:sz w:val="52"/>
          <w:szCs w:val="52"/>
          <w:lang w:val="en-GB"/>
        </w:rPr>
        <w:t xml:space="preserve">View box </w:t>
      </w:r>
      <w:bookmarkEnd w:id="0"/>
      <w:r w:rsidR="00E33E33" w:rsidRPr="009A0B10">
        <w:rPr>
          <w:rFonts w:asciiTheme="majorBidi" w:eastAsia="Times New Roman" w:hAnsiTheme="majorBidi" w:cstheme="majorBidi"/>
          <w:b/>
          <w:bCs/>
          <w:color w:val="000000"/>
        </w:rPr>
        <w:br w:type="page"/>
      </w:r>
    </w:p>
    <w:p w14:paraId="57177767" w14:textId="1801CEB4" w:rsidR="00B96EB0" w:rsidRPr="009A0B10" w:rsidRDefault="00B96EB0" w:rsidP="00B96EB0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u w:val="single"/>
          <w:lang w:val="en-GB"/>
        </w:rPr>
      </w:pPr>
      <w:r w:rsidRPr="009A0B10">
        <w:rPr>
          <w:rFonts w:asciiTheme="majorBidi" w:eastAsia="Times New Roman" w:hAnsiTheme="majorBidi" w:cstheme="majorBidi"/>
          <w:b/>
          <w:bCs/>
          <w:color w:val="000000"/>
          <w:u w:val="single"/>
          <w:cs/>
          <w:lang w:val="en-GB"/>
        </w:rPr>
        <w:lastRenderedPageBreak/>
        <w:t xml:space="preserve">เมนู </w:t>
      </w:r>
      <w:r w:rsidRPr="009A0B10">
        <w:rPr>
          <w:rFonts w:asciiTheme="majorBidi" w:eastAsia="Times New Roman" w:hAnsiTheme="majorBidi" w:cstheme="majorBidi"/>
          <w:b/>
          <w:bCs/>
          <w:color w:val="000000"/>
          <w:u w:val="single"/>
          <w:lang w:val="en-GB"/>
        </w:rPr>
        <w:t>View Box</w:t>
      </w:r>
    </w:p>
    <w:p w14:paraId="0FEEDFAD" w14:textId="68D88FF4" w:rsidR="00E57C6E" w:rsidRPr="009A0B10" w:rsidRDefault="00C971A4" w:rsidP="00743036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</w:rPr>
      </w:pPr>
      <w:r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View </w:t>
      </w:r>
      <w:r w:rsidR="00B96EB0"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Box </w:t>
      </w:r>
      <w:r w:rsidR="00B96EB0" w:rsidRPr="009A0B10">
        <w:rPr>
          <w:rFonts w:asciiTheme="majorBidi" w:eastAsia="Times New Roman" w:hAnsiTheme="majorBidi" w:cstheme="majorBidi"/>
          <w:color w:val="000000"/>
          <w:cs/>
          <w:lang w:val="en-GB"/>
        </w:rPr>
        <w:t>เป็นเมนูแสดงข้อมูลเกี่ยวกับกล่องที่มีทั้งหมดในระบบ</w:t>
      </w:r>
      <w:r w:rsidRPr="009A0B10">
        <w:rPr>
          <w:rFonts w:asciiTheme="majorBidi" w:eastAsia="Times New Roman" w:hAnsiTheme="majorBidi" w:cstheme="majorBidi"/>
          <w:color w:val="000000"/>
          <w:cs/>
        </w:rPr>
        <w:t xml:space="preserve"> </w:t>
      </w:r>
      <w:r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I-Wis </w:t>
      </w:r>
      <w:r w:rsidRPr="009A0B10">
        <w:rPr>
          <w:rFonts w:asciiTheme="majorBidi" w:eastAsia="Times New Roman" w:hAnsiTheme="majorBidi" w:cstheme="majorBidi"/>
          <w:color w:val="000000"/>
          <w:cs/>
        </w:rPr>
        <w:t>ของลูกค้า ว่ามีกล่องกี่ชนิด ขนาด จำนวน</w:t>
      </w:r>
    </w:p>
    <w:p w14:paraId="6D38C7A1" w14:textId="186384E4" w:rsidR="00B96EB0" w:rsidRPr="009A0B10" w:rsidRDefault="00B96EB0" w:rsidP="00B96EB0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3CEDECD4" w14:textId="2341181E" w:rsidR="00B96EB0" w:rsidRPr="009A0B10" w:rsidRDefault="00B96EB0" w:rsidP="00B96EB0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u w:val="single"/>
          <w:cs/>
        </w:rPr>
      </w:pPr>
      <w:r w:rsidRPr="009A0B10">
        <w:rPr>
          <w:rFonts w:asciiTheme="majorBidi" w:eastAsia="Times New Roman" w:hAnsiTheme="majorBidi" w:cstheme="majorBidi"/>
          <w:b/>
          <w:bCs/>
          <w:color w:val="000000"/>
          <w:u w:val="single"/>
          <w:cs/>
        </w:rPr>
        <w:t>วิธีการใช้งาน</w:t>
      </w:r>
    </w:p>
    <w:p w14:paraId="1C3CD802" w14:textId="2A9FB5B9" w:rsidR="00743036" w:rsidRPr="009A0B10" w:rsidRDefault="00743036" w:rsidP="00B96EB0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</w:rPr>
      </w:pPr>
      <w:r w:rsidRPr="009A0B10">
        <w:rPr>
          <w:rFonts w:asciiTheme="majorBidi" w:eastAsia="Times New Roman" w:hAnsiTheme="majorBidi" w:cstheme="majorBidi"/>
          <w:color w:val="000000"/>
          <w:cs/>
        </w:rPr>
        <w:t xml:space="preserve">หลังจากเข้าสู่ระบบ </w:t>
      </w:r>
      <w:r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I-Wis </w:t>
      </w:r>
      <w:r w:rsidRPr="009A0B10">
        <w:rPr>
          <w:rFonts w:asciiTheme="majorBidi" w:eastAsia="Times New Roman" w:hAnsiTheme="majorBidi" w:cstheme="majorBidi"/>
          <w:color w:val="000000"/>
          <w:cs/>
        </w:rPr>
        <w:t xml:space="preserve">ด้วย </w:t>
      </w:r>
      <w:r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User </w:t>
      </w:r>
      <w:r w:rsidRPr="009A0B10">
        <w:rPr>
          <w:rFonts w:asciiTheme="majorBidi" w:eastAsia="Times New Roman" w:hAnsiTheme="majorBidi" w:cstheme="majorBidi"/>
          <w:color w:val="000000"/>
          <w:cs/>
        </w:rPr>
        <w:t xml:space="preserve">และ </w:t>
      </w:r>
      <w:r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Password </w:t>
      </w:r>
      <w:r w:rsidRPr="009A0B10">
        <w:rPr>
          <w:rFonts w:asciiTheme="majorBidi" w:eastAsia="Times New Roman" w:hAnsiTheme="majorBidi" w:cstheme="majorBidi"/>
          <w:color w:val="000000"/>
          <w:cs/>
        </w:rPr>
        <w:t>แล้วจะปรากฎหน้าต่างของระบบดังรูป</w:t>
      </w:r>
    </w:p>
    <w:p w14:paraId="653796C5" w14:textId="77777777" w:rsidR="00743036" w:rsidRPr="009A0B10" w:rsidRDefault="00743036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cs/>
          <w:lang w:val="en-GB"/>
        </w:rPr>
      </w:pPr>
      <w:r w:rsidRPr="009A0B10">
        <w:rPr>
          <w:rFonts w:asciiTheme="majorBidi" w:hAnsiTheme="majorBidi" w:cstheme="majorBidi"/>
          <w:noProof/>
        </w:rPr>
        <w:drawing>
          <wp:inline distT="0" distB="0" distL="0" distR="0" wp14:anchorId="51E96273" wp14:editId="237A6C76">
            <wp:extent cx="5276215" cy="2804160"/>
            <wp:effectExtent l="19050" t="19050" r="1968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20"/>
                    <a:stretch/>
                  </pic:blipFill>
                  <pic:spPr bwMode="auto">
                    <a:xfrm>
                      <a:off x="0" y="0"/>
                      <a:ext cx="5276215" cy="280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FFCD" w14:textId="77777777" w:rsidR="00D351A8" w:rsidRPr="009A0B10" w:rsidRDefault="00D351A8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35251518" w14:textId="706077AA" w:rsidR="002C6AEA" w:rsidRPr="009A0B10" w:rsidRDefault="00B96EB0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  <w:r w:rsidRPr="009A0B10">
        <w:rPr>
          <w:rFonts w:asciiTheme="majorBidi" w:eastAsia="Times New Roman" w:hAnsiTheme="majorBidi" w:cstheme="majorBidi"/>
          <w:color w:val="000000"/>
          <w:lang w:val="en-GB"/>
        </w:rPr>
        <w:t>2.</w:t>
      </w:r>
      <w:r w:rsidR="00743036" w:rsidRPr="009A0B10">
        <w:rPr>
          <w:rFonts w:asciiTheme="majorBidi" w:eastAsia="Times New Roman" w:hAnsiTheme="majorBidi" w:cstheme="majorBidi"/>
          <w:color w:val="000000"/>
          <w:cs/>
          <w:lang w:val="en-GB"/>
        </w:rPr>
        <w:t xml:space="preserve">ทำการ </w:t>
      </w:r>
      <w:r w:rsidR="00743036"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View box </w:t>
      </w:r>
      <w:r w:rsidR="00743036" w:rsidRPr="009A0B10">
        <w:rPr>
          <w:rFonts w:asciiTheme="majorBidi" w:eastAsia="Times New Roman" w:hAnsiTheme="majorBidi" w:cstheme="majorBidi"/>
          <w:color w:val="000000"/>
          <w:cs/>
        </w:rPr>
        <w:t xml:space="preserve">โดยเข้าไปคลิกที่แถบเมนูทางด้านซ้ายมือ </w:t>
      </w:r>
      <w:r w:rsidR="00C2119E" w:rsidRPr="009A0B10">
        <w:rPr>
          <w:rFonts w:asciiTheme="majorBidi" w:eastAsia="Times New Roman" w:hAnsiTheme="majorBidi" w:cstheme="majorBidi"/>
          <w:color w:val="000000"/>
          <w:cs/>
        </w:rPr>
        <w:t xml:space="preserve">คลิกเมาส์เลือกแถบเมนู </w:t>
      </w:r>
      <w:r w:rsidR="00C2119E" w:rsidRPr="009A0B10">
        <w:rPr>
          <w:rFonts w:asciiTheme="majorBidi" w:eastAsia="Times New Roman" w:hAnsiTheme="majorBidi" w:cstheme="majorBidi"/>
          <w:color w:val="000000"/>
          <w:lang w:val="en-GB"/>
        </w:rPr>
        <w:t>Box Management</w:t>
      </w:r>
      <w:r w:rsidR="00C2119E" w:rsidRPr="009A0B10">
        <w:rPr>
          <w:rFonts w:asciiTheme="majorBidi" w:hAnsiTheme="majorBidi" w:cstheme="majorBidi"/>
          <w:noProof/>
        </w:rPr>
        <w:t xml:space="preserve"> </w:t>
      </w:r>
      <w:r w:rsidR="00C2119E" w:rsidRPr="009A0B10">
        <w:rPr>
          <w:rFonts w:asciiTheme="majorBidi" w:hAnsiTheme="majorBidi" w:cstheme="majorBidi"/>
          <w:noProof/>
          <w:cs/>
        </w:rPr>
        <w:t>จากนั้นคลิกเมาส์ตรง</w:t>
      </w:r>
      <w:r w:rsidR="002A4006" w:rsidRPr="009A0B10">
        <w:rPr>
          <w:rFonts w:asciiTheme="majorBidi" w:hAnsiTheme="majorBidi" w:cstheme="majorBidi"/>
          <w:noProof/>
          <w:cs/>
        </w:rPr>
        <w:t>เมนู</w:t>
      </w:r>
      <w:r w:rsidR="00C2119E" w:rsidRPr="009A0B10">
        <w:rPr>
          <w:rFonts w:asciiTheme="majorBidi" w:hAnsiTheme="majorBidi" w:cstheme="majorBidi"/>
          <w:noProof/>
          <w:cs/>
        </w:rPr>
        <w:t xml:space="preserve"> </w:t>
      </w:r>
      <w:r w:rsidR="00C2119E" w:rsidRPr="009A0B10">
        <w:rPr>
          <w:rFonts w:asciiTheme="majorBidi" w:hAnsiTheme="majorBidi" w:cstheme="majorBidi"/>
          <w:noProof/>
          <w:lang w:val="en-GB"/>
        </w:rPr>
        <w:t>View box</w:t>
      </w:r>
    </w:p>
    <w:p w14:paraId="6AA70758" w14:textId="77777777" w:rsidR="00D351A8" w:rsidRPr="009A0B10" w:rsidRDefault="00D351A8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</w:p>
    <w:p w14:paraId="184F0EFA" w14:textId="7A2FF925" w:rsidR="00C2119E" w:rsidRPr="009A0B10" w:rsidRDefault="00B96EB0">
      <w:pPr>
        <w:rPr>
          <w:rFonts w:asciiTheme="majorBidi" w:eastAsia="Times New Roman" w:hAnsiTheme="majorBidi" w:cstheme="majorBidi"/>
          <w:color w:val="000000"/>
          <w:lang w:val="en-GB"/>
        </w:rPr>
      </w:pPr>
      <w:r w:rsidRPr="009A0B1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C288DB" wp14:editId="72D7FE3B">
                <wp:simplePos x="0" y="0"/>
                <wp:positionH relativeFrom="column">
                  <wp:posOffset>0</wp:posOffset>
                </wp:positionH>
                <wp:positionV relativeFrom="paragraph">
                  <wp:posOffset>1427026</wp:posOffset>
                </wp:positionV>
                <wp:extent cx="1338580" cy="168548"/>
                <wp:effectExtent l="0" t="0" r="1397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168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1DF6C9" id="Rectangle 18" o:spid="_x0000_s1026" style="position:absolute;margin-left:0;margin-top:112.35pt;width:105.4pt;height: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" filled="f" strokecolor="red" strokeweight="1pt">
                <v:stroke dashstyle="3 1"/>
              </v:rect>
            </w:pict>
          </mc:Fallback>
        </mc:AlternateContent>
      </w:r>
      <w:r w:rsidR="00C2119E" w:rsidRPr="009A0B10">
        <w:rPr>
          <w:rFonts w:asciiTheme="majorBidi" w:eastAsia="Times New Roman" w:hAnsiTheme="majorBidi" w:cstheme="majorBid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DEE587" wp14:editId="65A8438D">
                <wp:simplePos x="0" y="0"/>
                <wp:positionH relativeFrom="column">
                  <wp:posOffset>1338489</wp:posOffset>
                </wp:positionH>
                <wp:positionV relativeFrom="paragraph">
                  <wp:posOffset>1392283</wp:posOffset>
                </wp:positionV>
                <wp:extent cx="179614" cy="195943"/>
                <wp:effectExtent l="19050" t="19050" r="11430" b="33020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" cy="19594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23A1F7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9" o:spid="_x0000_s1026" type="#_x0000_t66" style="position:absolute;margin-left:105.4pt;margin-top:109.65pt;width:14.15pt;height:1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" adj="10800" fillcolor="red" strokecolor="black [3213]" strokeweight="1pt"/>
            </w:pict>
          </mc:Fallback>
        </mc:AlternateContent>
      </w:r>
      <w:r w:rsidR="00C2119E" w:rsidRPr="009A0B10">
        <w:rPr>
          <w:rFonts w:asciiTheme="majorBidi" w:hAnsiTheme="majorBidi" w:cstheme="majorBidi"/>
          <w:noProof/>
        </w:rPr>
        <w:drawing>
          <wp:inline distT="0" distB="0" distL="0" distR="0" wp14:anchorId="76DC6A61" wp14:editId="6B132F2D">
            <wp:extent cx="5875836" cy="2691130"/>
            <wp:effectExtent l="19050" t="19050" r="1079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313" b="51403"/>
                    <a:stretch/>
                  </pic:blipFill>
                  <pic:spPr bwMode="auto">
                    <a:xfrm>
                      <a:off x="0" y="0"/>
                      <a:ext cx="5901323" cy="27028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119E" w:rsidRPr="009A0B10">
        <w:rPr>
          <w:rFonts w:asciiTheme="majorBidi" w:eastAsia="Times New Roman" w:hAnsiTheme="majorBidi" w:cstheme="majorBidi"/>
          <w:color w:val="000000"/>
          <w:lang w:val="en-GB"/>
        </w:rPr>
        <w:br w:type="page"/>
      </w:r>
    </w:p>
    <w:p w14:paraId="2BFE4458" w14:textId="36917391" w:rsidR="00C2119E" w:rsidRPr="009A0B10" w:rsidRDefault="00C2119E" w:rsidP="00580FE9">
      <w:pPr>
        <w:rPr>
          <w:rFonts w:asciiTheme="majorBidi" w:eastAsia="Times New Roman" w:hAnsiTheme="majorBidi" w:cstheme="majorBidi"/>
          <w:color w:val="000000"/>
          <w:lang w:val="en-GB"/>
        </w:rPr>
      </w:pPr>
      <w:r w:rsidRPr="009A0B10">
        <w:rPr>
          <w:rFonts w:asciiTheme="majorBidi" w:eastAsia="Times New Roman" w:hAnsiTheme="majorBidi" w:cstheme="majorBidi"/>
          <w:color w:val="000000"/>
          <w:cs/>
        </w:rPr>
        <w:lastRenderedPageBreak/>
        <w:t>จากนั้นจะปรากฎหน้าต่า</w:t>
      </w:r>
      <w:r w:rsidR="00B073A5" w:rsidRPr="009A0B10">
        <w:rPr>
          <w:rFonts w:asciiTheme="majorBidi" w:eastAsia="Times New Roman" w:hAnsiTheme="majorBidi" w:cstheme="majorBidi"/>
          <w:color w:val="000000"/>
          <w:cs/>
        </w:rPr>
        <w:t xml:space="preserve">งการใช้งาน โดยจะมี </w:t>
      </w:r>
      <w:r w:rsidR="00B073A5" w:rsidRPr="009A0B10">
        <w:rPr>
          <w:rFonts w:asciiTheme="majorBidi" w:eastAsia="Times New Roman" w:hAnsiTheme="majorBidi" w:cstheme="majorBidi"/>
          <w:color w:val="000000"/>
          <w:lang w:val="en-GB"/>
        </w:rPr>
        <w:t xml:space="preserve">Status </w:t>
      </w:r>
      <w:r w:rsidR="00B073A5" w:rsidRPr="009A0B10">
        <w:rPr>
          <w:rFonts w:asciiTheme="majorBidi" w:eastAsia="Times New Roman" w:hAnsiTheme="majorBidi" w:cstheme="majorBidi"/>
          <w:color w:val="000000"/>
          <w:cs/>
        </w:rPr>
        <w:t xml:space="preserve">ต่างๆ </w:t>
      </w:r>
      <w:r w:rsidR="00B073A5" w:rsidRPr="009A0B10">
        <w:rPr>
          <w:rFonts w:asciiTheme="majorBidi" w:eastAsia="Times New Roman" w:hAnsiTheme="majorBidi" w:cstheme="majorBidi"/>
          <w:color w:val="000000"/>
          <w:cs/>
          <w:lang w:val="en-GB"/>
        </w:rPr>
        <w:t>ดังนี้</w:t>
      </w:r>
    </w:p>
    <w:p w14:paraId="5490AE4C" w14:textId="77777777" w:rsidR="00B073A5" w:rsidRPr="009A0B10" w:rsidRDefault="00B073A5" w:rsidP="00580FE9">
      <w:pPr>
        <w:rPr>
          <w:rFonts w:asciiTheme="majorBidi" w:eastAsia="Times New Roman" w:hAnsiTheme="majorBidi" w:cstheme="majorBidi"/>
          <w:color w:val="000000"/>
        </w:rPr>
      </w:pPr>
      <w:r w:rsidRPr="009A0B10">
        <w:rPr>
          <w:rFonts w:asciiTheme="majorBidi" w:hAnsiTheme="majorBidi" w:cstheme="majorBidi"/>
          <w:noProof/>
        </w:rPr>
        <w:drawing>
          <wp:inline distT="0" distB="0" distL="0" distR="0" wp14:anchorId="2CC8CB2E" wp14:editId="54737B22">
            <wp:extent cx="5216236" cy="895216"/>
            <wp:effectExtent l="19050" t="19050" r="2286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715" cy="904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B7AA4" w14:textId="77777777" w:rsidR="00B073A5" w:rsidRPr="009A0B10" w:rsidRDefault="00EE165E" w:rsidP="00EE165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39DDA05B" wp14:editId="37EB71C0">
            <wp:extent cx="342900" cy="3854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944"/>
                    <a:stretch/>
                  </pic:blipFill>
                  <pic:spPr bwMode="auto">
                    <a:xfrm>
                      <a:off x="0" y="0"/>
                      <a:ext cx="363121" cy="40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16E2" w:rsidRPr="009A0B10">
        <w:rPr>
          <w:rFonts w:asciiTheme="majorBidi" w:hAnsiTheme="majorBidi" w:cstheme="majorBidi"/>
          <w:noProof/>
          <w:szCs w:val="32"/>
        </w:rPr>
        <w:t xml:space="preserve">  </w:t>
      </w:r>
      <w:r w:rsidRPr="009A0B10">
        <w:rPr>
          <w:rFonts w:asciiTheme="majorBidi" w:hAnsiTheme="majorBidi" w:cstheme="majorBidi"/>
          <w:noProof/>
          <w:szCs w:val="32"/>
          <w:cs/>
        </w:rPr>
        <w:t>คือ จำนวนชนิดของกล่องที่มีในระบบว่ามีกี่ชนิด</w:t>
      </w:r>
    </w:p>
    <w:p w14:paraId="151CC809" w14:textId="77777777" w:rsidR="00EE165E" w:rsidRPr="009A0B10" w:rsidRDefault="00EE165E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50EFDE66" wp14:editId="3F841A7A">
            <wp:extent cx="461689" cy="3602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59" cy="3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E2" w:rsidRPr="009A0B10">
        <w:rPr>
          <w:rFonts w:asciiTheme="majorBidi" w:eastAsia="Times New Roman" w:hAnsiTheme="majorBidi" w:cstheme="majorBidi"/>
          <w:color w:val="000000"/>
          <w:szCs w:val="32"/>
        </w:rPr>
        <w:tab/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คือ โค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้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ดกล่องของ </w:t>
      </w:r>
      <w:r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>IPACK</w:t>
      </w:r>
    </w:p>
    <w:p w14:paraId="0C32CEAD" w14:textId="77777777" w:rsidR="00EE165E" w:rsidRPr="009A0B10" w:rsidRDefault="00EE165E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682A39CA" wp14:editId="49A82B85">
            <wp:extent cx="555699" cy="3325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72" cy="3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E2"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คือ โค๊ดกล่องของลูกค้า ในตัวอย่างนี้คือลูกค้า </w:t>
      </w:r>
      <w:r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>TSC</w:t>
      </w:r>
    </w:p>
    <w:p w14:paraId="142F6851" w14:textId="77777777" w:rsidR="00EE165E" w:rsidRPr="009A0B10" w:rsidRDefault="00EE165E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613B6AD6" wp14:editId="32F919B3">
            <wp:extent cx="1503527" cy="33251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5102" cy="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E2"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คือ รูปกล่องตัวอย่าง</w:t>
      </w:r>
    </w:p>
    <w:p w14:paraId="79C19801" w14:textId="77777777" w:rsidR="003016E2" w:rsidRPr="009A0B10" w:rsidRDefault="003016E2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73359CA8" wp14:editId="66479E06">
            <wp:extent cx="401782" cy="37569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93" cy="4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ab/>
        <w:t>คือ สีของกล่อง</w:t>
      </w:r>
    </w:p>
    <w:p w14:paraId="12F1617E" w14:textId="77777777" w:rsidR="003016E2" w:rsidRPr="009A0B10" w:rsidRDefault="003016E2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0DC37D1E" wp14:editId="6803FD98">
            <wp:extent cx="401320" cy="45310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15" cy="4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คือ ประเภทของกล่อง มี </w:t>
      </w:r>
      <w:r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>2</w:t>
      </w:r>
      <w:r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ประเภทคือ </w:t>
      </w:r>
      <w:r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>C = corrugated, P = Plastic</w:t>
      </w:r>
    </w:p>
    <w:p w14:paraId="5135CD74" w14:textId="77777777" w:rsidR="003016E2" w:rsidRPr="009A0B10" w:rsidRDefault="003016E2" w:rsidP="003016E2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65E51D01" wp14:editId="040018FD">
            <wp:extent cx="777182" cy="450273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151" cy="4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คือ ขนาดขอ</w:t>
      </w:r>
      <w:r w:rsidR="002A4006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ง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</w:t>
      </w:r>
    </w:p>
    <w:p w14:paraId="1817BB34" w14:textId="77777777" w:rsidR="003016E2" w:rsidRPr="009A0B10" w:rsidRDefault="00BF183C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2CB7A0E7" wp14:editId="7D06E90D">
            <wp:extent cx="698752" cy="415637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2946" cy="4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 </w:t>
      </w:r>
      <w:r w:rsidRPr="009A0B10">
        <w:rPr>
          <w:rFonts w:asciiTheme="majorBidi" w:eastAsia="Times New Roman" w:hAnsiTheme="majorBidi" w:cstheme="majorBidi"/>
          <w:color w:val="000000"/>
          <w:szCs w:val="32"/>
          <w:highlight w:val="yellow"/>
          <w:cs/>
        </w:rPr>
        <w:t>ขนาดความจุของกล่อง</w:t>
      </w:r>
    </w:p>
    <w:p w14:paraId="6175681F" w14:textId="77777777" w:rsidR="00BF183C" w:rsidRPr="009A0B10" w:rsidRDefault="00BF183C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10372F01" wp14:editId="256704C0">
            <wp:extent cx="453441" cy="40178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1" cy="4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 จำนวน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ที่ปริ้นออกมาทั้งหมด</w:t>
      </w:r>
    </w:p>
    <w:p w14:paraId="702849DF" w14:textId="77777777" w:rsidR="00BF183C" w:rsidRPr="009A0B10" w:rsidRDefault="00BF183C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5F8DD75D" wp14:editId="7FB72109">
            <wp:extent cx="572255" cy="39485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930" cy="4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 จำนวน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ที่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มี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กา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รใช้งาน</w:t>
      </w:r>
      <w:r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 </w:t>
      </w:r>
    </w:p>
    <w:p w14:paraId="54A6DD55" w14:textId="77777777" w:rsidR="00BF183C" w:rsidRPr="009A0B10" w:rsidRDefault="00BF183C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183E383A" wp14:editId="66734170">
            <wp:extent cx="571114" cy="387927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20" cy="4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 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คือ 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จำนวน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="00232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กล่องที่ไม่มีการใช้งาน</w:t>
      </w:r>
    </w:p>
    <w:p w14:paraId="2085E052" w14:textId="77777777" w:rsidR="00232274" w:rsidRPr="009A0B10" w:rsidRDefault="00232274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5F9D90C5" wp14:editId="79ACB023">
            <wp:extent cx="519545" cy="3688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04" cy="3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 จำนวน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กล่องที่ได้ทำการยกเลิกการใช้งาน</w:t>
      </w:r>
    </w:p>
    <w:p w14:paraId="4AFB667B" w14:textId="77777777" w:rsidR="00232274" w:rsidRPr="009A0B10" w:rsidRDefault="00232274" w:rsidP="00EE165E">
      <w:pPr>
        <w:pStyle w:val="ListParagraph"/>
        <w:numPr>
          <w:ilvl w:val="0"/>
          <w:numId w:val="1"/>
        </w:numPr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1CC01681" wp14:editId="078C03FA">
            <wp:extent cx="1176434" cy="374073"/>
            <wp:effectExtent l="0" t="0" r="508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6347" cy="3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</w:t>
      </w:r>
      <w:r w:rsidR="00B64EEF"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ช่องแสดงข้อมูลเพื่อทำการเปลี่ยนแปลงแก้ใขข้อมูล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="00B64EEF"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กล่อง โดยแบ่งเป็น </w:t>
      </w:r>
      <w:r w:rsidR="00B64EEF" w:rsidRPr="009A0B10">
        <w:rPr>
          <w:rFonts w:asciiTheme="majorBidi" w:eastAsia="Times New Roman" w:hAnsiTheme="majorBidi" w:cstheme="majorBidi"/>
          <w:color w:val="000000"/>
          <w:szCs w:val="32"/>
          <w:lang w:val="en-GB"/>
        </w:rPr>
        <w:t>3</w:t>
      </w:r>
      <w:r w:rsidR="00B64EEF" w:rsidRPr="009A0B10"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 w:rsidR="00B64EEF"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หัวข้อคือ </w:t>
      </w:r>
    </w:p>
    <w:p w14:paraId="29975B78" w14:textId="77777777" w:rsidR="00B64EEF" w:rsidRPr="009A0B10" w:rsidRDefault="00B64EEF" w:rsidP="00B64EEF">
      <w:pPr>
        <w:pStyle w:val="ListParagraph"/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lastRenderedPageBreak/>
        <w:drawing>
          <wp:inline distT="0" distB="0" distL="0" distR="0" wp14:anchorId="04B40101" wp14:editId="2DD2B3B0">
            <wp:extent cx="1324877" cy="26323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0359"/>
                    <a:stretch/>
                  </pic:blipFill>
                  <pic:spPr bwMode="auto">
                    <a:xfrm>
                      <a:off x="0" y="0"/>
                      <a:ext cx="1397705" cy="27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คือ การปริ้นบาร์โค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้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ด เพื่อนำมาใช้งานกับกล่องเก่าที่ยังไม่มี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 หรือเพื่อทำการซ่อม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>บาร์โค้ด</w:t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>กล่องเก่าที่ชำรุด</w:t>
      </w:r>
    </w:p>
    <w:p w14:paraId="2E9CDBD1" w14:textId="77777777" w:rsidR="00B64EEF" w:rsidRPr="009A0B10" w:rsidRDefault="00B64EEF" w:rsidP="00B64EEF">
      <w:pPr>
        <w:pStyle w:val="ListParagraph"/>
        <w:rPr>
          <w:rFonts w:asciiTheme="majorBidi" w:eastAsia="Times New Roman" w:hAnsiTheme="majorBidi" w:cstheme="majorBidi"/>
          <w:color w:val="000000"/>
          <w:szCs w:val="32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2CC66047" wp14:editId="1379FDDB">
            <wp:extent cx="1274975" cy="256309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4010" cy="2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</w:t>
      </w:r>
      <w:r w:rsidR="005C6274"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การปริ้นบาร์โค้ด เพื่อนำมาใช้งานกับกล่องใหม่ที่ไม่มีบาร์โค้ดกล่อง</w:t>
      </w:r>
    </w:p>
    <w:p w14:paraId="52A9B6DE" w14:textId="5E5A5629" w:rsidR="005C6274" w:rsidRPr="00AA05A8" w:rsidRDefault="002A4006" w:rsidP="00B64EEF">
      <w:pPr>
        <w:pStyle w:val="ListParagraph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 w:rsidRPr="009A0B10">
        <w:rPr>
          <w:rFonts w:asciiTheme="majorBidi" w:hAnsiTheme="majorBidi" w:cstheme="majorBidi"/>
          <w:noProof/>
          <w:szCs w:val="32"/>
        </w:rPr>
        <w:drawing>
          <wp:inline distT="0" distB="0" distL="0" distR="0" wp14:anchorId="2A787190" wp14:editId="7BF46FA7">
            <wp:extent cx="1261830" cy="2563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2567" cy="2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B10">
        <w:rPr>
          <w:rFonts w:asciiTheme="majorBidi" w:eastAsia="Times New Roman" w:hAnsiTheme="majorBidi" w:cstheme="majorBidi"/>
          <w:color w:val="000000"/>
          <w:szCs w:val="32"/>
          <w:cs/>
        </w:rPr>
        <w:t xml:space="preserve">  คือ การแก้ใข้ข้อมูลต่างๆของกล่อง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  <w:r w:rsidR="00AA05A8">
        <w:rPr>
          <w:rFonts w:asciiTheme="majorBidi" w:eastAsia="Times New Roman" w:hAnsiTheme="majorBidi" w:cstheme="majorBidi"/>
          <w:color w:val="000000"/>
          <w:szCs w:val="32"/>
          <w:lang w:val="en-GB"/>
        </w:rPr>
        <w:t>(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รายละเอียดอยู่ในเมนู </w:t>
      </w:r>
      <w:r w:rsidR="00AA05A8">
        <w:rPr>
          <w:rFonts w:asciiTheme="majorBidi" w:eastAsia="Times New Roman" w:hAnsiTheme="majorBidi" w:cstheme="majorBidi"/>
          <w:color w:val="000000"/>
          <w:szCs w:val="32"/>
          <w:lang w:val="en-GB"/>
        </w:rPr>
        <w:t>Add New Box)</w:t>
      </w:r>
    </w:p>
    <w:p w14:paraId="443EBC58" w14:textId="53CC8A10" w:rsidR="009A0B10" w:rsidRDefault="009A0B10" w:rsidP="006364EC">
      <w:pPr>
        <w:pStyle w:val="ListParagraph"/>
        <w:ind w:left="0"/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</w:pPr>
      <w:r w:rsidRPr="009A0B10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  <w:cs/>
        </w:rPr>
        <w:t>ขั้นตอ</w:t>
      </w:r>
      <w:r w:rsidRPr="009A0B10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นการใช้งาน</w:t>
      </w:r>
    </w:p>
    <w:p w14:paraId="68D976EE" w14:textId="06C21BE9" w:rsidR="009A0B10" w:rsidRDefault="00911DEC" w:rsidP="006364EC">
      <w:pPr>
        <w:pStyle w:val="ListParagraph"/>
        <w:ind w:left="0" w:firstLine="720"/>
        <w:rPr>
          <w:rFonts w:asciiTheme="majorBidi" w:hAnsiTheme="majorBidi" w:cstheme="majorBidi"/>
          <w:noProof/>
          <w:szCs w:val="32"/>
        </w:rPr>
      </w:pPr>
      <w:r>
        <w:rPr>
          <w:rFonts w:asciiTheme="majorBidi" w:hAnsiTheme="majorBidi" w:cstheme="majorBidi" w:hint="cs"/>
          <w:noProof/>
          <w:szCs w:val="32"/>
          <w:cs/>
        </w:rPr>
        <w:t xml:space="preserve">กรณีการปริ้นบาร์โค้ดเพื่อใช้งานมี </w:t>
      </w:r>
      <w:r>
        <w:rPr>
          <w:rFonts w:asciiTheme="majorBidi" w:hAnsiTheme="majorBidi" w:cstheme="majorBidi"/>
          <w:noProof/>
          <w:szCs w:val="32"/>
          <w:lang w:val="en-GB"/>
        </w:rPr>
        <w:t>3</w:t>
      </w:r>
      <w:r>
        <w:rPr>
          <w:rFonts w:asciiTheme="majorBidi" w:hAnsiTheme="majorBidi" w:cstheme="majorBidi"/>
          <w:noProof/>
          <w:szCs w:val="32"/>
        </w:rPr>
        <w:t xml:space="preserve"> </w:t>
      </w:r>
      <w:r>
        <w:rPr>
          <w:rFonts w:asciiTheme="majorBidi" w:hAnsiTheme="majorBidi" w:cstheme="majorBidi" w:hint="cs"/>
          <w:noProof/>
          <w:szCs w:val="32"/>
          <w:cs/>
        </w:rPr>
        <w:t>กรณีคือ</w:t>
      </w:r>
    </w:p>
    <w:p w14:paraId="5FB561F4" w14:textId="7B644A0C" w:rsidR="00911DEC" w:rsidRDefault="00911DEC" w:rsidP="006364EC">
      <w:pPr>
        <w:pStyle w:val="ListParagraph"/>
        <w:ind w:left="0" w:firstLine="72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กล่องใหม่ที่ไม่มีบาร์โค้ด</w:t>
      </w:r>
    </w:p>
    <w:p w14:paraId="5179B4DB" w14:textId="14916D39" w:rsidR="00911DEC" w:rsidRDefault="00911DEC" w:rsidP="006364EC">
      <w:pPr>
        <w:pStyle w:val="ListParagraph"/>
        <w:ind w:left="0" w:firstLine="72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กล่องเก่าที่ไม่มีบาร์โค้ด</w:t>
      </w:r>
    </w:p>
    <w:p w14:paraId="2A17DF94" w14:textId="2A121D2A" w:rsidR="00911DEC" w:rsidRDefault="00911DEC" w:rsidP="006364EC">
      <w:pPr>
        <w:pStyle w:val="ListParagraph"/>
        <w:ind w:left="0" w:firstLine="72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กล่องที่บาร์โค้ดชำรุด</w:t>
      </w:r>
    </w:p>
    <w:p w14:paraId="13F5AFAC" w14:textId="77777777" w:rsidR="00911DEC" w:rsidRDefault="00911DEC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</w:p>
    <w:p w14:paraId="2CFC7689" w14:textId="30DC5A3C" w:rsidR="00911DEC" w:rsidRDefault="00911DEC" w:rsidP="006364EC">
      <w:pPr>
        <w:pStyle w:val="ListParagraph"/>
        <w:ind w:left="0"/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</w:pP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ขั้นตอนการใช้งานกรณีที่</w:t>
      </w:r>
      <w:r w:rsidR="00B67CC5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 xml:space="preserve"> 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>1</w:t>
      </w:r>
      <w:r w:rsidR="00B67CC5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 xml:space="preserve"> 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  <w:lang w:val="en-GB"/>
        </w:rPr>
        <w:t>(</w:t>
      </w: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กล่องใหม่ที่ไม่มีบาร์โค้ด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>)</w:t>
      </w:r>
    </w:p>
    <w:p w14:paraId="12CF1750" w14:textId="2B498417" w:rsidR="006364EC" w:rsidRPr="006364EC" w:rsidRDefault="006364EC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เลือกชนิดกล่องที่จะทำการปริ้นบาร์โค้ดจากหน้า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View Box</w:t>
      </w:r>
    </w:p>
    <w:p w14:paraId="72205885" w14:textId="6B996F27" w:rsidR="006364EC" w:rsidRDefault="006364EC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784A12B7" wp14:editId="5DCE1EFF">
            <wp:extent cx="5276215" cy="2163445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634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1B99F97" w14:textId="3C1170E4" w:rsidR="006364EC" w:rsidRPr="006364EC" w:rsidRDefault="006364EC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2</w:t>
      </w:r>
      <w:r w:rsidR="00911DEC">
        <w:rPr>
          <w:rFonts w:asciiTheme="majorBidi" w:eastAsia="Times New Roman" w:hAnsiTheme="majorBidi" w:cstheme="majorBidi"/>
          <w:color w:val="000000"/>
          <w:szCs w:val="32"/>
        </w:rPr>
        <w:t>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หลังจากเลือกกล่องที่ต้องการปริ้นบาร์โค้ดแล้ว </w:t>
      </w:r>
      <w:r w:rsidR="00911DEC">
        <w:rPr>
          <w:rFonts w:asciiTheme="majorBidi" w:eastAsia="Times New Roman" w:hAnsiTheme="majorBidi" w:cstheme="majorBidi" w:hint="cs"/>
          <w:color w:val="000000"/>
          <w:szCs w:val="32"/>
          <w:cs/>
        </w:rPr>
        <w:t>คลิกเมาส์เลือกเมนู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 </w:t>
      </w:r>
      <w:r>
        <w:rPr>
          <w:noProof/>
        </w:rPr>
        <w:drawing>
          <wp:inline distT="0" distB="0" distL="0" distR="0" wp14:anchorId="4654656E" wp14:editId="76DF4005">
            <wp:extent cx="1104900" cy="2283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0784" cy="2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</w:p>
    <w:p w14:paraId="74B472A1" w14:textId="2A195467" w:rsidR="00911DEC" w:rsidRDefault="006364EC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CD90CC" wp14:editId="3D547C71">
                <wp:simplePos x="0" y="0"/>
                <wp:positionH relativeFrom="column">
                  <wp:posOffset>32385</wp:posOffset>
                </wp:positionH>
                <wp:positionV relativeFrom="paragraph">
                  <wp:posOffset>345803</wp:posOffset>
                </wp:positionV>
                <wp:extent cx="1653268" cy="413566"/>
                <wp:effectExtent l="0" t="0" r="2349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268" cy="41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3A8081" id="Rectangle 8" o:spid="_x0000_s1026" style="position:absolute;margin-left:2.55pt;margin-top:27.25pt;width:130.2pt;height:3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10EF01" wp14:editId="4467B290">
                <wp:simplePos x="0" y="0"/>
                <wp:positionH relativeFrom="column">
                  <wp:posOffset>2187575</wp:posOffset>
                </wp:positionH>
                <wp:positionV relativeFrom="paragraph">
                  <wp:posOffset>379004</wp:posOffset>
                </wp:positionV>
                <wp:extent cx="381000" cy="353786"/>
                <wp:effectExtent l="19050" t="19050" r="19050" b="46355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378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BE9FE9" id="Arrow: Left 7" o:spid="_x0000_s1026" type="#_x0000_t66" style="position:absolute;margin-left:172.25pt;margin-top:29.85pt;width:30pt;height:2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" adj="10029" fillcolor="red" strokecolor="black [3213]" strokeweight="1pt"/>
            </w:pict>
          </mc:Fallback>
        </mc:AlternateContent>
      </w:r>
      <w:r w:rsidR="00911DEC">
        <w:rPr>
          <w:noProof/>
        </w:rPr>
        <w:drawing>
          <wp:inline distT="0" distB="0" distL="0" distR="0" wp14:anchorId="33C8B800" wp14:editId="641F736C">
            <wp:extent cx="1685925" cy="10668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66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A97AD0" w14:textId="77777777" w:rsidR="005F7D6E" w:rsidRDefault="005F7D6E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/>
          <w:color w:val="000000"/>
          <w:cs/>
          <w:lang w:val="en-GB"/>
        </w:rPr>
        <w:br w:type="page"/>
      </w:r>
    </w:p>
    <w:p w14:paraId="28C7CF35" w14:textId="2363667F" w:rsidR="006364EC" w:rsidRPr="005F7D6E" w:rsidRDefault="005F7D6E" w:rsidP="005F7D6E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 w:hint="cs"/>
          <w:color w:val="000000"/>
          <w:cs/>
          <w:lang w:val="en-GB"/>
        </w:rPr>
        <w:lastRenderedPageBreak/>
        <w:t>จะปรากฎหน้าต่างการใช้งานดังรูป โดยมีส่วนประกอบต่างๆ คือ</w:t>
      </w:r>
    </w:p>
    <w:p w14:paraId="160E0BA4" w14:textId="3C1FFA0C" w:rsidR="006364EC" w:rsidRDefault="004C2A77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1374D0" wp14:editId="5F1606C7">
                <wp:simplePos x="0" y="0"/>
                <wp:positionH relativeFrom="column">
                  <wp:posOffset>2710180</wp:posOffset>
                </wp:positionH>
                <wp:positionV relativeFrom="paragraph">
                  <wp:posOffset>200660</wp:posOffset>
                </wp:positionV>
                <wp:extent cx="2514600" cy="875665"/>
                <wp:effectExtent l="0" t="0" r="19050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75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49C1EB" id="Rectangle 13" o:spid="_x0000_s1026" style="position:absolute;margin-left:213.4pt;margin-top:15.8pt;width:198pt;height:6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" filled="f" strokecolor="red" strokeweight="1pt">
                <v:stroke dashstyle="1 1"/>
              </v:rect>
            </w:pict>
          </mc:Fallback>
        </mc:AlternateContent>
      </w:r>
      <w:r w:rsidR="005F7D6E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E25717" wp14:editId="37A2E958">
                <wp:simplePos x="0" y="0"/>
                <wp:positionH relativeFrom="column">
                  <wp:posOffset>495300</wp:posOffset>
                </wp:positionH>
                <wp:positionV relativeFrom="paragraph">
                  <wp:posOffset>967740</wp:posOffset>
                </wp:positionV>
                <wp:extent cx="434975" cy="39179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F49A6" w14:textId="68DEEE35" w:rsidR="005F7D6E" w:rsidRPr="005F7D6E" w:rsidRDefault="005F7D6E" w:rsidP="005F7D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 w:rsidRPr="005F7D6E"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E25717" id="Rectangle 15" o:spid="_x0000_s1026" style="position:absolute;margin-left:39pt;margin-top:76.2pt;width:34.25pt;height:3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" filled="f" stroked="f" strokeweight="1pt">
                <v:textbox>
                  <w:txbxContent>
                    <w:p w14:paraId="4E5F49A6" w14:textId="68DEEE35" w:rsidR="005F7D6E" w:rsidRPr="005F7D6E" w:rsidRDefault="005F7D6E" w:rsidP="005F7D6E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 w:rsidRPr="005F7D6E">
                        <w:rPr>
                          <w:b/>
                          <w:bCs/>
                          <w:color w:val="FF0000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F7D6E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B1C6C6" wp14:editId="43498E76">
                <wp:simplePos x="0" y="0"/>
                <wp:positionH relativeFrom="column">
                  <wp:posOffset>1512570</wp:posOffset>
                </wp:positionH>
                <wp:positionV relativeFrom="paragraph">
                  <wp:posOffset>967468</wp:posOffset>
                </wp:positionV>
                <wp:extent cx="434975" cy="39179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90786" w14:textId="2CD2B755" w:rsidR="005F7D6E" w:rsidRPr="005F7D6E" w:rsidRDefault="005F7D6E" w:rsidP="005F7D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B1C6C6" id="Rectangle 16" o:spid="_x0000_s1027" style="position:absolute;margin-left:119.1pt;margin-top:76.2pt;width:34.25pt;height:3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" filled="f" stroked="f" strokeweight="1pt">
                <v:textbox>
                  <w:txbxContent>
                    <w:p w14:paraId="29A90786" w14:textId="2CD2B755" w:rsidR="005F7D6E" w:rsidRPr="005F7D6E" w:rsidRDefault="005F7D6E" w:rsidP="005F7D6E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F7D6E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AF4C15" wp14:editId="31C872C4">
                <wp:simplePos x="0" y="0"/>
                <wp:positionH relativeFrom="column">
                  <wp:posOffset>3791948</wp:posOffset>
                </wp:positionH>
                <wp:positionV relativeFrom="paragraph">
                  <wp:posOffset>961480</wp:posOffset>
                </wp:positionV>
                <wp:extent cx="435429" cy="391886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9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BD0FE" w14:textId="07FD3748" w:rsidR="005F7D6E" w:rsidRPr="005F7D6E" w:rsidRDefault="005F7D6E" w:rsidP="005F7D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3AF4C15" id="Rectangle 37" o:spid="_x0000_s1028" style="position:absolute;margin-left:298.6pt;margin-top:75.7pt;width:34.3pt;height:3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" filled="f" stroked="f" strokeweight="1pt">
                <v:textbox>
                  <w:txbxContent>
                    <w:p w14:paraId="542BD0FE" w14:textId="07FD3748" w:rsidR="005F7D6E" w:rsidRPr="005F7D6E" w:rsidRDefault="005F7D6E" w:rsidP="005F7D6E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5F7D6E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28CC8B" wp14:editId="1D8A92DE">
                <wp:simplePos x="0" y="0"/>
                <wp:positionH relativeFrom="column">
                  <wp:posOffset>1310640</wp:posOffset>
                </wp:positionH>
                <wp:positionV relativeFrom="paragraph">
                  <wp:posOffset>227965</wp:posOffset>
                </wp:positionV>
                <wp:extent cx="898071" cy="843642"/>
                <wp:effectExtent l="0" t="0" r="1651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843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CA6F12" id="Rectangle 12" o:spid="_x0000_s1026" style="position:absolute;margin-left:103.2pt;margin-top:17.95pt;width:70.7pt;height:6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" filled="f" strokecolor="red" strokeweight="1pt">
                <v:stroke dashstyle="1 1"/>
              </v:rect>
            </w:pict>
          </mc:Fallback>
        </mc:AlternateContent>
      </w:r>
      <w:r w:rsidR="005F7D6E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F2A61A" wp14:editId="161C6542">
                <wp:simplePos x="0" y="0"/>
                <wp:positionH relativeFrom="column">
                  <wp:posOffset>260895</wp:posOffset>
                </wp:positionH>
                <wp:positionV relativeFrom="paragraph">
                  <wp:posOffset>227965</wp:posOffset>
                </wp:positionV>
                <wp:extent cx="898071" cy="843642"/>
                <wp:effectExtent l="0" t="0" r="16510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843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C6BF1F" id="Rectangle 11" o:spid="_x0000_s1026" style="position:absolute;margin-left:20.55pt;margin-top:17.95pt;width:70.7pt;height:66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" filled="f" strokecolor="red" strokeweight="1pt">
                <v:stroke dashstyle="1 1"/>
              </v:rect>
            </w:pict>
          </mc:Fallback>
        </mc:AlternateContent>
      </w:r>
      <w:r w:rsidR="006364EC">
        <w:rPr>
          <w:noProof/>
        </w:rPr>
        <w:drawing>
          <wp:inline distT="0" distB="0" distL="0" distR="0" wp14:anchorId="592FA594" wp14:editId="18F6FA23">
            <wp:extent cx="5276215" cy="1196975"/>
            <wp:effectExtent l="19050" t="19050" r="1968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969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83FE03B" w14:textId="73ACB48C" w:rsidR="005F7D6E" w:rsidRDefault="005F7D6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ab/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ตัวอย่างรูปภาพของกล่อง</w:t>
      </w:r>
    </w:p>
    <w:p w14:paraId="439754B9" w14:textId="6DCF0D52" w:rsidR="005F7D6E" w:rsidRDefault="005F7D6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ab/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รายละเอียดของกล่อง</w:t>
      </w:r>
    </w:p>
    <w:p w14:paraId="3B3EF894" w14:textId="764226DA" w:rsidR="005F7D6E" w:rsidRDefault="005F7D6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 w:rsidR="004C2A77">
        <w:rPr>
          <w:rFonts w:asciiTheme="majorBidi" w:eastAsia="Times New Roman" w:hAnsiTheme="majorBidi" w:cstheme="majorBidi" w:hint="cs"/>
          <w:color w:val="000000"/>
          <w:szCs w:val="32"/>
          <w:cs/>
          <w:lang w:val="en-GB"/>
        </w:rPr>
        <w:t>เมนู</w:t>
      </w:r>
      <w:r w:rsidR="004C2A77">
        <w:rPr>
          <w:rFonts w:asciiTheme="majorBidi" w:eastAsia="Times New Roman" w:hAnsiTheme="majorBidi" w:cstheme="majorBidi" w:hint="cs"/>
          <w:color w:val="000000"/>
          <w:szCs w:val="32"/>
          <w:cs/>
        </w:rPr>
        <w:t>แจ้งสถานะและคำสั่งการปริ้นบาร์โค้ด</w:t>
      </w:r>
    </w:p>
    <w:p w14:paraId="62D95D5F" w14:textId="18DF0B1B" w:rsidR="004C2A77" w:rsidRDefault="004C2A77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ใส่รหัสพนักงานหรือสแกนบัตรพนักงาน ที่ช่อง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Scan Emp ID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เพื่อเข้าใช้ระบบ</w:t>
      </w:r>
    </w:p>
    <w:p w14:paraId="4950FBBC" w14:textId="27EFEB27" w:rsidR="004C2A77" w:rsidRDefault="004C2A77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1B0BFAE2" wp14:editId="3F0FF8BE">
            <wp:extent cx="5275910" cy="451666"/>
            <wp:effectExtent l="19050" t="19050" r="2032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201" b="35187"/>
                    <a:stretch/>
                  </pic:blipFill>
                  <pic:spPr bwMode="auto">
                    <a:xfrm>
                      <a:off x="0" y="0"/>
                      <a:ext cx="5276215" cy="4516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F86E" w14:textId="4043D630" w:rsidR="004C2A77" w:rsidRDefault="004C2A77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4.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ใส่</w:t>
      </w:r>
      <w:r w:rsidR="003A430E">
        <w:rPr>
          <w:rFonts w:asciiTheme="majorBidi" w:eastAsia="Times New Roman" w:hAnsiTheme="majorBidi" w:cstheme="majorBidi" w:hint="cs"/>
          <w:color w:val="000000"/>
          <w:szCs w:val="32"/>
          <w:cs/>
        </w:rPr>
        <w:t>ข้อมูลจำ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>น</w:t>
      </w:r>
      <w:r w:rsidR="003A430E"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วนกล่องที่จะทำการปริ้น ที่ช่อง </w:t>
      </w:r>
      <w:r w:rsidR="003A430E"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Qty </w:t>
      </w:r>
      <w:r w:rsidR="003A430E">
        <w:rPr>
          <w:rFonts w:asciiTheme="majorBidi" w:eastAsia="Times New Roman" w:hAnsiTheme="majorBidi" w:cstheme="majorBidi"/>
          <w:color w:val="000000"/>
          <w:szCs w:val="32"/>
        </w:rPr>
        <w:t>(</w:t>
      </w:r>
      <w:r w:rsidR="003A430E">
        <w:rPr>
          <w:rFonts w:asciiTheme="majorBidi" w:eastAsia="Times New Roman" w:hAnsiTheme="majorBidi" w:cstheme="majorBidi" w:hint="cs"/>
          <w:color w:val="000000"/>
          <w:szCs w:val="32"/>
          <w:cs/>
        </w:rPr>
        <w:t>จำนวนปริ้น)</w:t>
      </w:r>
    </w:p>
    <w:p w14:paraId="2C069E70" w14:textId="5E33B077" w:rsidR="003A430E" w:rsidRPr="003A430E" w:rsidRDefault="003A430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noProof/>
        </w:rPr>
        <w:drawing>
          <wp:inline distT="0" distB="0" distL="0" distR="0" wp14:anchorId="0005BBB2" wp14:editId="42926657">
            <wp:extent cx="5276215" cy="351155"/>
            <wp:effectExtent l="19050" t="19050" r="19685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11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A44D876" w14:textId="68C622DA" w:rsidR="003A430E" w:rsidRPr="003A430E" w:rsidRDefault="003A430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5.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เลือกประเภทประเภทบาร์โค้ด ซึ่งมีอยู่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2</w:t>
      </w:r>
      <w:r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ประเภท</w:t>
      </w:r>
    </w:p>
    <w:p w14:paraId="5A2EC9C5" w14:textId="65E9BC17" w:rsidR="003A430E" w:rsidRDefault="003A430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noProof/>
        </w:rPr>
        <w:drawing>
          <wp:inline distT="0" distB="0" distL="0" distR="0" wp14:anchorId="4971B390" wp14:editId="2CB98A03">
            <wp:extent cx="1055914" cy="297562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1221" cy="3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ขนาดใหญ่</w:t>
      </w:r>
    </w:p>
    <w:p w14:paraId="3DE95801" w14:textId="62CC7B37" w:rsidR="003A430E" w:rsidRDefault="003A430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noProof/>
        </w:rPr>
        <w:drawing>
          <wp:inline distT="0" distB="0" distL="0" distR="0" wp14:anchorId="757F401A" wp14:editId="6A81D92B">
            <wp:extent cx="1043403" cy="2871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9022" cy="2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  <w:r w:rsidR="00B67CC5"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ขนาดเล็ก</w:t>
      </w:r>
    </w:p>
    <w:p w14:paraId="599FC5D8" w14:textId="40DA19A4" w:rsidR="00B67CC5" w:rsidRDefault="00B67CC5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&lt;End&gt;</w:t>
      </w:r>
    </w:p>
    <w:p w14:paraId="36A3EFEA" w14:textId="6CBF6441" w:rsidR="003A430E" w:rsidRDefault="003A430E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</w:p>
    <w:p w14:paraId="3D078DC9" w14:textId="146ED9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</w:pP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ขั้นตอนการใช้งานกรณีที่</w:t>
      </w:r>
      <w:r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 xml:space="preserve"> 2 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  <w:lang w:val="en-GB"/>
        </w:rPr>
        <w:t>(</w:t>
      </w: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กล่อง</w:t>
      </w:r>
      <w:r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เก่า</w:t>
      </w: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t>ที่ไม่มีบาร์โค้ด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>)</w:t>
      </w:r>
    </w:p>
    <w:p w14:paraId="65D71A2E" w14:textId="77777777" w:rsidR="00B67CC5" w:rsidRPr="006364EC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เลือกชนิดกล่องที่จะทำการปริ้นบาร์โค้ดจากหน้า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View Box</w:t>
      </w:r>
    </w:p>
    <w:p w14:paraId="08143F77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48F31A15" wp14:editId="313C7F8E">
            <wp:extent cx="5276215" cy="2163445"/>
            <wp:effectExtent l="19050" t="19050" r="19685" b="27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634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BD3692A" w14:textId="50A18D50" w:rsidR="00B67CC5" w:rsidRPr="006364EC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lastRenderedPageBreak/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หลังจากเลือกกล่องที่ต้องการปริ้นบาร์โค้ดแล้ว คลิกเมาส์เลือกเมนู  </w:t>
      </w:r>
      <w:r>
        <w:rPr>
          <w:noProof/>
        </w:rPr>
        <w:drawing>
          <wp:inline distT="0" distB="0" distL="0" distR="0" wp14:anchorId="5A9219D5" wp14:editId="32727BF2">
            <wp:extent cx="1077686" cy="215682"/>
            <wp:effectExtent l="19050" t="19050" r="825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96" b="63775"/>
                    <a:stretch/>
                  </pic:blipFill>
                  <pic:spPr bwMode="auto">
                    <a:xfrm>
                      <a:off x="0" y="0"/>
                      <a:ext cx="1109316" cy="2220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</w:p>
    <w:p w14:paraId="7509AEB4" w14:textId="2A1B0FA5" w:rsidR="00B67CC5" w:rsidRP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94AD67" wp14:editId="3B30C095">
                <wp:simplePos x="0" y="0"/>
                <wp:positionH relativeFrom="column">
                  <wp:posOffset>1806575</wp:posOffset>
                </wp:positionH>
                <wp:positionV relativeFrom="paragraph">
                  <wp:posOffset>78922</wp:posOffset>
                </wp:positionV>
                <wp:extent cx="381000" cy="353786"/>
                <wp:effectExtent l="19050" t="19050" r="19050" b="46355"/>
                <wp:wrapNone/>
                <wp:docPr id="43" name="Arrow: Lef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378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42D5AF" id="Arrow: Left 43" o:spid="_x0000_s1026" type="#_x0000_t66" style="position:absolute;margin-left:142.25pt;margin-top:6.2pt;width:30pt;height:27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" adj="10029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F41924" wp14:editId="0EB10ADA">
                <wp:simplePos x="0" y="0"/>
                <wp:positionH relativeFrom="column">
                  <wp:posOffset>54519</wp:posOffset>
                </wp:positionH>
                <wp:positionV relativeFrom="paragraph">
                  <wp:posOffset>18869</wp:posOffset>
                </wp:positionV>
                <wp:extent cx="1653268" cy="413566"/>
                <wp:effectExtent l="0" t="0" r="23495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268" cy="41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3C2258" id="Rectangle 42" o:spid="_x0000_s1026" style="position:absolute;margin-left:4.3pt;margin-top:1.5pt;width:130.2pt;height:3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0D592A" wp14:editId="0C2265CB">
            <wp:extent cx="1685925" cy="1066800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66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F80173F" w14:textId="77777777" w:rsidR="00B67CC5" w:rsidRPr="005F7D6E" w:rsidRDefault="00B67CC5" w:rsidP="00B67CC5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 w:hint="cs"/>
          <w:color w:val="000000"/>
          <w:cs/>
          <w:lang w:val="en-GB"/>
        </w:rPr>
        <w:t>จะปรากฎหน้าต่างการใช้งานดังรูป โดยมีส่วนประกอบต่างๆ คือ</w:t>
      </w:r>
    </w:p>
    <w:p w14:paraId="40087612" w14:textId="5AAFAF6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59DA4C" wp14:editId="63BBB967">
                <wp:simplePos x="0" y="0"/>
                <wp:positionH relativeFrom="column">
                  <wp:posOffset>3818799</wp:posOffset>
                </wp:positionH>
                <wp:positionV relativeFrom="paragraph">
                  <wp:posOffset>1069884</wp:posOffset>
                </wp:positionV>
                <wp:extent cx="435429" cy="391886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9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CB54F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59DA4C" id="Rectangle 47" o:spid="_x0000_s1029" style="position:absolute;margin-left:300.7pt;margin-top:84.25pt;width:34.3pt;height:3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" filled="f" stroked="f" strokeweight="1pt">
                <v:textbox>
                  <w:txbxContent>
                    <w:p w14:paraId="139CB54F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9B35EC" wp14:editId="48024444">
                <wp:simplePos x="0" y="0"/>
                <wp:positionH relativeFrom="column">
                  <wp:posOffset>1310640</wp:posOffset>
                </wp:positionH>
                <wp:positionV relativeFrom="paragraph">
                  <wp:posOffset>238488</wp:posOffset>
                </wp:positionV>
                <wp:extent cx="897890" cy="843280"/>
                <wp:effectExtent l="0" t="0" r="16510" b="139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843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0CFB8B" id="Rectangle 48" o:spid="_x0000_s1026" style="position:absolute;margin-left:103.2pt;margin-top:18.8pt;width:70.7pt;height:6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" filled="f" strokecolor="red" strokeweight="1pt">
                <v:stroke dashstyle="1 1"/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A7E5CE" wp14:editId="0C6DE0DC">
                <wp:simplePos x="0" y="0"/>
                <wp:positionH relativeFrom="column">
                  <wp:posOffset>2710180</wp:posOffset>
                </wp:positionH>
                <wp:positionV relativeFrom="paragraph">
                  <wp:posOffset>206103</wp:posOffset>
                </wp:positionV>
                <wp:extent cx="2514600" cy="875665"/>
                <wp:effectExtent l="0" t="0" r="19050" b="1968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75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4B0953" id="Rectangle 44" o:spid="_x0000_s1026" style="position:absolute;margin-left:213.4pt;margin-top:16.25pt;width:198pt;height:68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" filled="f" strokecolor="red" strokeweight="1pt">
                <v:stroke dashstyle="1 1"/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0F3F23" wp14:editId="0AF60F1D">
                <wp:simplePos x="0" y="0"/>
                <wp:positionH relativeFrom="column">
                  <wp:posOffset>495300</wp:posOffset>
                </wp:positionH>
                <wp:positionV relativeFrom="paragraph">
                  <wp:posOffset>967740</wp:posOffset>
                </wp:positionV>
                <wp:extent cx="434975" cy="391795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38BC3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 w:rsidRPr="005F7D6E"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0F3F23" id="Rectangle 45" o:spid="_x0000_s1030" style="position:absolute;margin-left:39pt;margin-top:76.2pt;width:34.25pt;height:3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" filled="f" stroked="f" strokeweight="1pt">
                <v:textbox>
                  <w:txbxContent>
                    <w:p w14:paraId="1E038BC3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 w:rsidRPr="005F7D6E">
                        <w:rPr>
                          <w:b/>
                          <w:bCs/>
                          <w:color w:val="FF0000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AE8682" wp14:editId="6514A3B2">
                <wp:simplePos x="0" y="0"/>
                <wp:positionH relativeFrom="column">
                  <wp:posOffset>1512570</wp:posOffset>
                </wp:positionH>
                <wp:positionV relativeFrom="paragraph">
                  <wp:posOffset>967468</wp:posOffset>
                </wp:positionV>
                <wp:extent cx="434975" cy="39179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42E48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AE8682" id="Rectangle 46" o:spid="_x0000_s1031" style="position:absolute;margin-left:119.1pt;margin-top:76.2pt;width:34.25pt;height:30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" filled="f" stroked="f" strokeweight="1pt">
                <v:textbox>
                  <w:txbxContent>
                    <w:p w14:paraId="16442E48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063F30" wp14:editId="62B2F4CB">
                <wp:simplePos x="0" y="0"/>
                <wp:positionH relativeFrom="column">
                  <wp:posOffset>260895</wp:posOffset>
                </wp:positionH>
                <wp:positionV relativeFrom="paragraph">
                  <wp:posOffset>227965</wp:posOffset>
                </wp:positionV>
                <wp:extent cx="898071" cy="843642"/>
                <wp:effectExtent l="0" t="0" r="16510" b="139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843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FBCF7C" id="Rectangle 49" o:spid="_x0000_s1026" style="position:absolute;margin-left:20.55pt;margin-top:17.95pt;width:70.7pt;height:66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" filled="f" strokecolor="red" strokeweight="1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FA22E" wp14:editId="428CD37E">
            <wp:extent cx="5276215" cy="1365885"/>
            <wp:effectExtent l="0" t="0" r="63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47F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ab/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ตัวอย่างรูปภาพของกล่อง</w:t>
      </w:r>
    </w:p>
    <w:p w14:paraId="4FCFEB73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ab/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รายละเอียดของกล่อง</w:t>
      </w:r>
    </w:p>
    <w:p w14:paraId="76888745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  <w:lang w:val="en-GB"/>
        </w:rPr>
        <w:t>เมนู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แจ้งสถานะและคำสั่งการปริ้นบาร์โค้ด</w:t>
      </w:r>
    </w:p>
    <w:p w14:paraId="6EBA62DE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ใส่รหัสพนักงานหรือสแกนบัตรพนักงาน ที่ช่อง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Scan Emp ID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เพื่อเข้าใช้ระบบ</w:t>
      </w:r>
    </w:p>
    <w:p w14:paraId="7F6FC1C6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65479CA0" wp14:editId="075098C5">
            <wp:extent cx="5275910" cy="451666"/>
            <wp:effectExtent l="19050" t="19050" r="20320" b="247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201" b="35187"/>
                    <a:stretch/>
                  </pic:blipFill>
                  <pic:spPr bwMode="auto">
                    <a:xfrm>
                      <a:off x="0" y="0"/>
                      <a:ext cx="5276215" cy="4516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9D51E" w14:textId="3E8F3D43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4.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ใส่ข้อมูลจำ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>น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วนกล่องที่จะทำการปริ้น ที่ช่อง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Qty </w:t>
      </w:r>
      <w:r>
        <w:rPr>
          <w:rFonts w:asciiTheme="majorBidi" w:eastAsia="Times New Roman" w:hAnsiTheme="majorBidi" w:cstheme="majorBidi"/>
          <w:color w:val="000000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จำนวนปริ้น)</w:t>
      </w:r>
    </w:p>
    <w:p w14:paraId="6021DA68" w14:textId="77777777" w:rsidR="00B67CC5" w:rsidRPr="003A430E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noProof/>
        </w:rPr>
        <w:drawing>
          <wp:inline distT="0" distB="0" distL="0" distR="0" wp14:anchorId="3A016D99" wp14:editId="63D64A9D">
            <wp:extent cx="5276215" cy="351155"/>
            <wp:effectExtent l="19050" t="19050" r="19685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11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DC4A106" w14:textId="77777777" w:rsidR="00B67CC5" w:rsidRPr="003A430E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5.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เลือกประเภทประเภทบาร์โค้ด ซึ่งมีอยู่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2</w:t>
      </w:r>
      <w:r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ประเภท</w:t>
      </w:r>
    </w:p>
    <w:p w14:paraId="4B622378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noProof/>
        </w:rPr>
        <w:drawing>
          <wp:inline distT="0" distB="0" distL="0" distR="0" wp14:anchorId="2EF9668B" wp14:editId="30DF9F7D">
            <wp:extent cx="1055914" cy="297562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1221" cy="3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ขนาดใหญ่</w:t>
      </w:r>
    </w:p>
    <w:p w14:paraId="0EF78697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noProof/>
        </w:rPr>
        <w:drawing>
          <wp:inline distT="0" distB="0" distL="0" distR="0" wp14:anchorId="0DF652B5" wp14:editId="3DCFAA7E">
            <wp:extent cx="1043403" cy="287111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9022" cy="2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ขนาดเล็ก</w:t>
      </w:r>
    </w:p>
    <w:p w14:paraId="057614AB" w14:textId="6EFD75EC" w:rsidR="00B67CC5" w:rsidRDefault="00B67CC5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/>
          <w:color w:val="000000"/>
          <w:cs/>
          <w:lang w:val="en-GB"/>
        </w:rPr>
        <w:br w:type="page"/>
      </w:r>
    </w:p>
    <w:p w14:paraId="1B2996A3" w14:textId="7EFB85CE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</w:pPr>
      <w:r w:rsidRPr="00911DEC">
        <w:rPr>
          <w:rFonts w:asciiTheme="majorBidi" w:eastAsia="Times New Roman" w:hAnsiTheme="majorBidi" w:cstheme="majorBidi" w:hint="cs"/>
          <w:b/>
          <w:bCs/>
          <w:color w:val="000000"/>
          <w:szCs w:val="32"/>
          <w:u w:val="single"/>
          <w:cs/>
        </w:rPr>
        <w:lastRenderedPageBreak/>
        <w:t>ขั้นตอนการใช้งานกรณีที่</w:t>
      </w:r>
      <w:r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 xml:space="preserve"> </w:t>
      </w:r>
      <w:r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  <w:lang w:val="en-GB"/>
        </w:rPr>
        <w:t>3</w:t>
      </w:r>
      <w:r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 xml:space="preserve"> 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  <w:lang w:val="en-GB"/>
        </w:rPr>
        <w:t>(</w:t>
      </w:r>
      <w:r w:rsidRPr="00B67CC5">
        <w:rPr>
          <w:rFonts w:asciiTheme="majorBidi" w:eastAsia="Times New Roman" w:hAnsiTheme="majorBidi"/>
          <w:b/>
          <w:bCs/>
          <w:color w:val="000000"/>
          <w:szCs w:val="32"/>
          <w:u w:val="single"/>
          <w:cs/>
        </w:rPr>
        <w:t>กล่องที่บาร์โค้ดชำรุด</w:t>
      </w:r>
      <w:r w:rsidRPr="00911DEC">
        <w:rPr>
          <w:rFonts w:asciiTheme="majorBidi" w:eastAsia="Times New Roman" w:hAnsiTheme="majorBidi" w:cstheme="majorBidi"/>
          <w:b/>
          <w:bCs/>
          <w:color w:val="000000"/>
          <w:szCs w:val="32"/>
          <w:u w:val="single"/>
        </w:rPr>
        <w:t>)</w:t>
      </w:r>
    </w:p>
    <w:p w14:paraId="2584B911" w14:textId="77777777" w:rsidR="00B67CC5" w:rsidRPr="006364EC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เลือกชนิดกล่องที่จะทำการปริ้นบาร์โค้ดจากหน้า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View Box</w:t>
      </w:r>
    </w:p>
    <w:p w14:paraId="6FBC9073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664E0073" wp14:editId="59742D5E">
            <wp:extent cx="5276215" cy="2163445"/>
            <wp:effectExtent l="19050" t="19050" r="19685" b="273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634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FFE6C5C" w14:textId="77777777" w:rsidR="00B67CC5" w:rsidRPr="006364EC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หลังจากเลือกกล่องที่ต้องการปริ้นบาร์โค้ดแล้ว คลิกเมาส์เลือกเมนู  </w:t>
      </w:r>
      <w:r>
        <w:rPr>
          <w:noProof/>
        </w:rPr>
        <w:drawing>
          <wp:inline distT="0" distB="0" distL="0" distR="0" wp14:anchorId="58FD5713" wp14:editId="0A024B46">
            <wp:extent cx="1077686" cy="215682"/>
            <wp:effectExtent l="19050" t="19050" r="8255" b="133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96" b="63775"/>
                    <a:stretch/>
                  </pic:blipFill>
                  <pic:spPr bwMode="auto">
                    <a:xfrm>
                      <a:off x="0" y="0"/>
                      <a:ext cx="1109316" cy="2220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</w:p>
    <w:p w14:paraId="4E8FE481" w14:textId="77777777" w:rsidR="00B67CC5" w:rsidRP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E67F7" wp14:editId="64B736A9">
                <wp:simplePos x="0" y="0"/>
                <wp:positionH relativeFrom="column">
                  <wp:posOffset>1806575</wp:posOffset>
                </wp:positionH>
                <wp:positionV relativeFrom="paragraph">
                  <wp:posOffset>78922</wp:posOffset>
                </wp:positionV>
                <wp:extent cx="381000" cy="353786"/>
                <wp:effectExtent l="19050" t="19050" r="19050" b="46355"/>
                <wp:wrapNone/>
                <wp:docPr id="60" name="Arrow: Lef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378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F7E128" id="Arrow: Left 60" o:spid="_x0000_s1026" type="#_x0000_t66" style="position:absolute;margin-left:142.25pt;margin-top:6.2pt;width:30pt;height:2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" adj="10029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B8D99E" wp14:editId="458175A3">
                <wp:simplePos x="0" y="0"/>
                <wp:positionH relativeFrom="column">
                  <wp:posOffset>54519</wp:posOffset>
                </wp:positionH>
                <wp:positionV relativeFrom="paragraph">
                  <wp:posOffset>18869</wp:posOffset>
                </wp:positionV>
                <wp:extent cx="1653268" cy="413566"/>
                <wp:effectExtent l="0" t="0" r="23495" b="247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268" cy="41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4975E0" id="Rectangle 61" o:spid="_x0000_s1026" style="position:absolute;margin-left:4.3pt;margin-top:1.5pt;width:130.2pt;height:32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8AD5FE" wp14:editId="73403AB3">
            <wp:extent cx="1685925" cy="1066800"/>
            <wp:effectExtent l="19050" t="19050" r="28575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66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13E15F7" w14:textId="77777777" w:rsidR="00B67CC5" w:rsidRPr="005F7D6E" w:rsidRDefault="00B67CC5" w:rsidP="00B67CC5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 w:hint="cs"/>
          <w:color w:val="000000"/>
          <w:cs/>
          <w:lang w:val="en-GB"/>
        </w:rPr>
        <w:t>จะปรากฎหน้าต่างการใช้งานดังรูป โดยมีส่วนประกอบต่างๆ คือ</w:t>
      </w:r>
    </w:p>
    <w:p w14:paraId="45DD43D3" w14:textId="186B72B1" w:rsidR="00B67CC5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1BB8FB" wp14:editId="39FE9B67">
                <wp:simplePos x="0" y="0"/>
                <wp:positionH relativeFrom="column">
                  <wp:posOffset>5174615</wp:posOffset>
                </wp:positionH>
                <wp:positionV relativeFrom="paragraph">
                  <wp:posOffset>1815465</wp:posOffset>
                </wp:positionV>
                <wp:extent cx="434975" cy="391795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2679B" w14:textId="4E4D64DB" w:rsidR="00AA05A8" w:rsidRPr="005F7D6E" w:rsidRDefault="00AA05A8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1BB8FB" id="Rectangle 80" o:spid="_x0000_s1032" style="position:absolute;margin-left:407.45pt;margin-top:142.95pt;width:34.25pt;height:30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" filled="f" stroked="f" strokeweight="1pt">
                <v:textbox>
                  <w:txbxContent>
                    <w:p w14:paraId="56A2679B" w14:textId="4E4D64DB" w:rsidR="00AA05A8" w:rsidRPr="005F7D6E" w:rsidRDefault="00AA05A8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2B251E" wp14:editId="4DBD867C">
                <wp:simplePos x="0" y="0"/>
                <wp:positionH relativeFrom="column">
                  <wp:posOffset>2916010</wp:posOffset>
                </wp:positionH>
                <wp:positionV relativeFrom="paragraph">
                  <wp:posOffset>1325971</wp:posOffset>
                </wp:positionV>
                <wp:extent cx="434975" cy="391795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6DE68" w14:textId="0F1D3F7B" w:rsidR="00AA05A8" w:rsidRPr="005F7D6E" w:rsidRDefault="00AA05A8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2B251E" id="Rectangle 79" o:spid="_x0000_s1033" style="position:absolute;margin-left:229.6pt;margin-top:104.4pt;width:34.25pt;height:30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" filled="f" stroked="f" strokeweight="1pt">
                <v:textbox>
                  <w:txbxContent>
                    <w:p w14:paraId="4526DE68" w14:textId="0F1D3F7B" w:rsidR="00AA05A8" w:rsidRPr="005F7D6E" w:rsidRDefault="00AA05A8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9416FA" wp14:editId="4456F0E2">
                <wp:simplePos x="0" y="0"/>
                <wp:positionH relativeFrom="column">
                  <wp:posOffset>-16329</wp:posOffset>
                </wp:positionH>
                <wp:positionV relativeFrom="paragraph">
                  <wp:posOffset>1672318</wp:posOffset>
                </wp:positionV>
                <wp:extent cx="5292544" cy="563608"/>
                <wp:effectExtent l="0" t="0" r="22860" b="2730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544" cy="563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17555A" id="Rectangle 78" o:spid="_x0000_s1026" style="position:absolute;margin-left:-1.3pt;margin-top:131.7pt;width:416.75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" filled="f" strokecolor="red" strokeweight="1pt">
                <v:stroke dashstyle="1 1"/>
              </v:rect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19E3F8" wp14:editId="27F0E1AC">
                <wp:simplePos x="0" y="0"/>
                <wp:positionH relativeFrom="column">
                  <wp:posOffset>919842</wp:posOffset>
                </wp:positionH>
                <wp:positionV relativeFrom="paragraph">
                  <wp:posOffset>1394732</wp:posOffset>
                </wp:positionV>
                <wp:extent cx="1964871" cy="244929"/>
                <wp:effectExtent l="0" t="0" r="16510" b="2222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871" cy="24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3711A38" id="Rectangle 77" o:spid="_x0000_s1026" style="position:absolute;margin-left:72.45pt;margin-top:109.8pt;width:154.7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" filled="f" strokecolor="red" strokeweight="1pt">
                <v:stroke dashstyle="1 1"/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18E589" wp14:editId="102A59AB">
                <wp:simplePos x="0" y="0"/>
                <wp:positionH relativeFrom="column">
                  <wp:posOffset>3818799</wp:posOffset>
                </wp:positionH>
                <wp:positionV relativeFrom="paragraph">
                  <wp:posOffset>1069884</wp:posOffset>
                </wp:positionV>
                <wp:extent cx="435429" cy="391886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9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601FE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18E589" id="Rectangle 62" o:spid="_x0000_s1034" style="position:absolute;margin-left:300.7pt;margin-top:84.25pt;width:34.3pt;height:30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" filled="f" stroked="f" strokeweight="1pt">
                <v:textbox>
                  <w:txbxContent>
                    <w:p w14:paraId="3CF601FE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BE9EA2" wp14:editId="02D88F76">
                <wp:simplePos x="0" y="0"/>
                <wp:positionH relativeFrom="column">
                  <wp:posOffset>1310640</wp:posOffset>
                </wp:positionH>
                <wp:positionV relativeFrom="paragraph">
                  <wp:posOffset>238488</wp:posOffset>
                </wp:positionV>
                <wp:extent cx="897890" cy="843280"/>
                <wp:effectExtent l="0" t="0" r="16510" b="139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843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314D59" id="Rectangle 63" o:spid="_x0000_s1026" style="position:absolute;margin-left:103.2pt;margin-top:18.8pt;width:70.7pt;height:66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" filled="f" strokecolor="red" strokeweight="1pt">
                <v:stroke dashstyle="1 1"/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0456D7" wp14:editId="4684600E">
                <wp:simplePos x="0" y="0"/>
                <wp:positionH relativeFrom="column">
                  <wp:posOffset>2710180</wp:posOffset>
                </wp:positionH>
                <wp:positionV relativeFrom="paragraph">
                  <wp:posOffset>206103</wp:posOffset>
                </wp:positionV>
                <wp:extent cx="2514600" cy="875665"/>
                <wp:effectExtent l="0" t="0" r="19050" b="1968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75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0E537B" id="Rectangle 64" o:spid="_x0000_s1026" style="position:absolute;margin-left:213.4pt;margin-top:16.25pt;width:198pt;height:68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" filled="f" strokecolor="red" strokeweight="1pt">
                <v:stroke dashstyle="1 1"/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65E3C8" wp14:editId="5571AA0E">
                <wp:simplePos x="0" y="0"/>
                <wp:positionH relativeFrom="column">
                  <wp:posOffset>495300</wp:posOffset>
                </wp:positionH>
                <wp:positionV relativeFrom="paragraph">
                  <wp:posOffset>967740</wp:posOffset>
                </wp:positionV>
                <wp:extent cx="434975" cy="391795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ED0F0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 w:rsidRPr="005F7D6E"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65E3C8" id="Rectangle 65" o:spid="_x0000_s1035" style="position:absolute;margin-left:39pt;margin-top:76.2pt;width:34.25pt;height:30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" filled="f" stroked="f" strokeweight="1pt">
                <v:textbox>
                  <w:txbxContent>
                    <w:p w14:paraId="468ED0F0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 w:rsidRPr="005F7D6E">
                        <w:rPr>
                          <w:b/>
                          <w:bCs/>
                          <w:color w:val="FF0000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36335B" wp14:editId="6DEEE90E">
                <wp:simplePos x="0" y="0"/>
                <wp:positionH relativeFrom="column">
                  <wp:posOffset>1512570</wp:posOffset>
                </wp:positionH>
                <wp:positionV relativeFrom="paragraph">
                  <wp:posOffset>967468</wp:posOffset>
                </wp:positionV>
                <wp:extent cx="434975" cy="391795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D9DDC" w14:textId="77777777" w:rsidR="00B67CC5" w:rsidRPr="005F7D6E" w:rsidRDefault="00B67CC5" w:rsidP="00B67CC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36335B" id="Rectangle 66" o:spid="_x0000_s1036" style="position:absolute;margin-left:119.1pt;margin-top:76.2pt;width:34.25pt;height:30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" filled="f" stroked="f" strokeweight="1pt">
                <v:textbox>
                  <w:txbxContent>
                    <w:p w14:paraId="430D9DDC" w14:textId="77777777" w:rsidR="00B67CC5" w:rsidRPr="005F7D6E" w:rsidRDefault="00B67CC5" w:rsidP="00B67CC5">
                      <w:pPr>
                        <w:jc w:val="center"/>
                        <w:rPr>
                          <w:b/>
                          <w:bCs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GB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67CC5">
        <w:rPr>
          <w:rFonts w:asciiTheme="majorBidi" w:eastAsia="Times New Roman" w:hAnsiTheme="majorBidi" w:cstheme="majorBidi" w:hint="cs"/>
          <w:noProof/>
          <w:color w:val="000000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D02735" wp14:editId="217D145E">
                <wp:simplePos x="0" y="0"/>
                <wp:positionH relativeFrom="column">
                  <wp:posOffset>260895</wp:posOffset>
                </wp:positionH>
                <wp:positionV relativeFrom="paragraph">
                  <wp:posOffset>227965</wp:posOffset>
                </wp:positionV>
                <wp:extent cx="898071" cy="843642"/>
                <wp:effectExtent l="0" t="0" r="16510" b="139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843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041A7C" id="Rectangle 67" o:spid="_x0000_s1026" style="position:absolute;margin-left:20.55pt;margin-top:17.95pt;width:70.7pt;height:66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" filled="f" strokecolor="red" strokeweight="1pt">
                <v:stroke dashstyle="1 1"/>
              </v:rect>
            </w:pict>
          </mc:Fallback>
        </mc:AlternateContent>
      </w:r>
      <w:r w:rsidR="00B67CC5">
        <w:rPr>
          <w:noProof/>
        </w:rPr>
        <w:drawing>
          <wp:inline distT="0" distB="0" distL="0" distR="0" wp14:anchorId="48A1838B" wp14:editId="38C6F451">
            <wp:extent cx="5276215" cy="2234565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DE1A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ab/>
        <w:t>1.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ตัวอย่างรูปภาพของกล่อง</w:t>
      </w:r>
    </w:p>
    <w:p w14:paraId="487878B1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ab/>
        <w:t>2.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รายละเอียดของกล่อง</w:t>
      </w:r>
    </w:p>
    <w:p w14:paraId="50BAF1B2" w14:textId="0A22F36A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  <w:lang w:val="en-GB"/>
        </w:rPr>
        <w:t>เมนู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แจ้งสถานะและคำสั่งการปริ้นบาร์โค้ด</w:t>
      </w:r>
    </w:p>
    <w:p w14:paraId="79E0D26A" w14:textId="717B5878" w:rsid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ab/>
        <w:t>4.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การค้นหาบาร์โค้ด</w:t>
      </w:r>
    </w:p>
    <w:p w14:paraId="23FDF3CC" w14:textId="442AD7B1" w:rsidR="00AA05A8" w:rsidRP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5.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ข้อมูลบาร์โค้ด</w:t>
      </w:r>
    </w:p>
    <w:p w14:paraId="2ED719E0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lastRenderedPageBreak/>
        <w:t>3.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ใส่รหัสพนักงานหรือสแกนบัตรพนักงาน ที่ช่อง </w:t>
      </w: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Scan Emp ID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เพื่อเข้าใช้ระบบ</w:t>
      </w:r>
    </w:p>
    <w:p w14:paraId="0D08628C" w14:textId="77777777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48175BFD" wp14:editId="4330C15E">
            <wp:extent cx="5275910" cy="451666"/>
            <wp:effectExtent l="19050" t="19050" r="20320" b="247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201" b="35187"/>
                    <a:stretch/>
                  </pic:blipFill>
                  <pic:spPr bwMode="auto">
                    <a:xfrm>
                      <a:off x="0" y="0"/>
                      <a:ext cx="5276215" cy="4516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942DE" w14:textId="59F6618D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</w:rPr>
        <w:t>4.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ใส่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ข้อมูลบาร์โค้ดในช่อง </w:t>
      </w:r>
      <w:r w:rsidR="00AA05A8">
        <w:rPr>
          <w:rFonts w:asciiTheme="majorBidi" w:eastAsia="Times New Roman" w:hAnsiTheme="majorBidi" w:cstheme="majorBidi"/>
          <w:color w:val="000000"/>
          <w:szCs w:val="32"/>
          <w:lang w:val="en-GB"/>
        </w:rPr>
        <w:t xml:space="preserve">Search Barcode </w:t>
      </w:r>
      <w:r w:rsidR="00AA05A8">
        <w:rPr>
          <w:rFonts w:asciiTheme="majorBidi" w:eastAsia="Times New Roman" w:hAnsiTheme="majorBidi" w:cstheme="majorBidi" w:hint="cs"/>
          <w:color w:val="000000"/>
          <w:szCs w:val="32"/>
          <w:cs/>
        </w:rPr>
        <w:t>เพื่อทำการค้นหาบาร์โค้ด เพื่อทำการปริ้นใหม่</w:t>
      </w:r>
    </w:p>
    <w:p w14:paraId="5C0943E6" w14:textId="5C0C7979" w:rsid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noProof/>
        </w:rPr>
        <w:drawing>
          <wp:inline distT="0" distB="0" distL="0" distR="0" wp14:anchorId="3E462758" wp14:editId="7B1126DA">
            <wp:extent cx="5191125" cy="742950"/>
            <wp:effectExtent l="19050" t="19050" r="28575" b="190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59CEF98" w14:textId="52F8F100" w:rsid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5.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ทำการปริ้นบาร์โค้ดหลังจากที่ได้ทำการค้นหาแล้ว</w:t>
      </w:r>
    </w:p>
    <w:p w14:paraId="33425C46" w14:textId="7D292E56" w:rsidR="00AA05A8" w:rsidRP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noProof/>
        </w:rPr>
        <w:drawing>
          <wp:inline distT="0" distB="0" distL="0" distR="0" wp14:anchorId="2FE385D1" wp14:editId="2722FE8F">
            <wp:extent cx="5276215" cy="538480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065A" w14:textId="3AA1839B" w:rsidR="00B67CC5" w:rsidRPr="003A430E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</w:p>
    <w:p w14:paraId="62CBA461" w14:textId="38DFB99E" w:rsidR="00B67CC5" w:rsidRPr="003A430E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cs/>
        </w:rPr>
      </w:pP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โดย</w:t>
      </w:r>
      <w:r w:rsidR="00B67CC5"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เลือกประเภทประเภทบาร์โค้ด ซึ่งมีอยู่ </w:t>
      </w:r>
      <w:r w:rsidR="00B67CC5">
        <w:rPr>
          <w:rFonts w:asciiTheme="majorBidi" w:eastAsia="Times New Roman" w:hAnsiTheme="majorBidi" w:cstheme="majorBidi"/>
          <w:color w:val="000000"/>
          <w:szCs w:val="32"/>
          <w:lang w:val="en-GB"/>
        </w:rPr>
        <w:t>2</w:t>
      </w:r>
      <w:r w:rsidR="00B67CC5"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 w:rsidR="00B67CC5">
        <w:rPr>
          <w:rFonts w:asciiTheme="majorBidi" w:eastAsia="Times New Roman" w:hAnsiTheme="majorBidi" w:cstheme="majorBidi" w:hint="cs"/>
          <w:color w:val="000000"/>
          <w:szCs w:val="32"/>
          <w:cs/>
        </w:rPr>
        <w:t>ประเภท</w:t>
      </w:r>
    </w:p>
    <w:p w14:paraId="396DF67B" w14:textId="73FBAA2E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 w:rsidR="00AA05A8">
        <w:rPr>
          <w:noProof/>
        </w:rPr>
        <w:drawing>
          <wp:inline distT="0" distB="0" distL="0" distR="0" wp14:anchorId="18BC9C34" wp14:editId="7FC33430">
            <wp:extent cx="1012371" cy="30544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204"/>
                    <a:stretch/>
                  </pic:blipFill>
                  <pic:spPr bwMode="auto">
                    <a:xfrm>
                      <a:off x="0" y="0"/>
                      <a:ext cx="1046085" cy="31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ขนาดใหญ่</w:t>
      </w:r>
    </w:p>
    <w:p w14:paraId="4A958CF9" w14:textId="7EB60FF1" w:rsidR="00B67CC5" w:rsidRDefault="00B67CC5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</w:rPr>
      </w:pPr>
      <w:r>
        <w:rPr>
          <w:rFonts w:asciiTheme="majorBidi" w:eastAsia="Times New Roman" w:hAnsiTheme="majorBidi" w:cstheme="majorBidi"/>
          <w:color w:val="000000"/>
          <w:szCs w:val="32"/>
          <w:cs/>
        </w:rPr>
        <w:tab/>
      </w:r>
      <w:r>
        <w:rPr>
          <w:noProof/>
        </w:rPr>
        <w:drawing>
          <wp:inline distT="0" distB="0" distL="0" distR="0" wp14:anchorId="4E276E76" wp14:editId="59C5902A">
            <wp:extent cx="1043403" cy="287111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9022" cy="2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color w:val="000000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Cs w:val="32"/>
          <w:cs/>
        </w:rPr>
        <w:t>ขนาดเล็ก</w:t>
      </w:r>
    </w:p>
    <w:p w14:paraId="298E9028" w14:textId="5A372B4B" w:rsidR="00AA05A8" w:rsidRPr="00AA05A8" w:rsidRDefault="00AA05A8" w:rsidP="00B67CC5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  <w:r>
        <w:rPr>
          <w:rFonts w:asciiTheme="majorBidi" w:eastAsia="Times New Roman" w:hAnsiTheme="majorBidi" w:cstheme="majorBidi"/>
          <w:color w:val="000000"/>
          <w:szCs w:val="32"/>
          <w:lang w:val="en-GB"/>
        </w:rPr>
        <w:t>&lt;End&gt;</w:t>
      </w:r>
    </w:p>
    <w:p w14:paraId="0CA1D187" w14:textId="77777777" w:rsidR="00B67CC5" w:rsidRPr="00B67CC5" w:rsidRDefault="00B67CC5" w:rsidP="006364EC">
      <w:pPr>
        <w:pStyle w:val="ListParagraph"/>
        <w:ind w:left="0"/>
        <w:rPr>
          <w:rFonts w:asciiTheme="majorBidi" w:eastAsia="Times New Roman" w:hAnsiTheme="majorBidi" w:cstheme="majorBidi"/>
          <w:color w:val="000000"/>
          <w:szCs w:val="32"/>
          <w:lang w:val="en-GB"/>
        </w:rPr>
      </w:pPr>
    </w:p>
    <w:sectPr w:rsidR="00B67CC5" w:rsidRPr="00B67CC5" w:rsidSect="00DA401A">
      <w:headerReference w:type="default" r:id="rId40"/>
      <w:footerReference w:type="default" r:id="rId41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5837B1" w14:textId="77777777" w:rsidR="00FC73ED" w:rsidRDefault="00FC73ED" w:rsidP="007928B2">
      <w:pPr>
        <w:spacing w:after="0" w:line="240" w:lineRule="auto"/>
      </w:pPr>
      <w:r>
        <w:separator/>
      </w:r>
    </w:p>
  </w:endnote>
  <w:endnote w:type="continuationSeparator" w:id="0">
    <w:p w14:paraId="0FDA6D20" w14:textId="77777777" w:rsidR="00FC73ED" w:rsidRDefault="00FC73ED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2622AE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524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0D130E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C4AA08" w14:textId="77777777" w:rsidR="00FC73ED" w:rsidRDefault="00FC73ED" w:rsidP="007928B2">
      <w:pPr>
        <w:spacing w:after="0" w:line="240" w:lineRule="auto"/>
      </w:pPr>
      <w:r>
        <w:separator/>
      </w:r>
    </w:p>
  </w:footnote>
  <w:footnote w:type="continuationSeparator" w:id="0">
    <w:p w14:paraId="7DE09F1C" w14:textId="77777777" w:rsidR="00FC73ED" w:rsidRDefault="00FC73ED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ADE6D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30397692" wp14:editId="27868C38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6F13C3"/>
    <w:multiLevelType w:val="hybridMultilevel"/>
    <w:tmpl w:val="CF28F1D4"/>
    <w:lvl w:ilvl="0" w:tplc="A98A7D1A">
      <w:start w:val="1"/>
      <w:numFmt w:val="decimal"/>
      <w:lvlText w:val="%1."/>
      <w:lvlJc w:val="left"/>
      <w:pPr>
        <w:ind w:left="720" w:hanging="360"/>
      </w:pPr>
      <w:rPr>
        <w:rFonts w:asciiTheme="majorBidi" w:eastAsia="Times New Roman" w:hAnsiTheme="majorBidi" w:cstheme="maj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01A"/>
    <w:rsid w:val="00117D6C"/>
    <w:rsid w:val="00145A6E"/>
    <w:rsid w:val="00154E37"/>
    <w:rsid w:val="001C49E2"/>
    <w:rsid w:val="00232274"/>
    <w:rsid w:val="002A4006"/>
    <w:rsid w:val="002C1D85"/>
    <w:rsid w:val="002C6AEA"/>
    <w:rsid w:val="003016E2"/>
    <w:rsid w:val="00336B2C"/>
    <w:rsid w:val="0035100C"/>
    <w:rsid w:val="003A430E"/>
    <w:rsid w:val="004C2A77"/>
    <w:rsid w:val="00580FE9"/>
    <w:rsid w:val="0058423A"/>
    <w:rsid w:val="005C6274"/>
    <w:rsid w:val="005F7D6E"/>
    <w:rsid w:val="006364EC"/>
    <w:rsid w:val="00742C40"/>
    <w:rsid w:val="00743036"/>
    <w:rsid w:val="007928B2"/>
    <w:rsid w:val="007E7DB0"/>
    <w:rsid w:val="007F4DCE"/>
    <w:rsid w:val="00835AAD"/>
    <w:rsid w:val="00857D38"/>
    <w:rsid w:val="00911DEC"/>
    <w:rsid w:val="00950524"/>
    <w:rsid w:val="009A0B10"/>
    <w:rsid w:val="009D05EB"/>
    <w:rsid w:val="00A10FF0"/>
    <w:rsid w:val="00A15214"/>
    <w:rsid w:val="00A857CA"/>
    <w:rsid w:val="00AA05A8"/>
    <w:rsid w:val="00AD1E55"/>
    <w:rsid w:val="00B073A5"/>
    <w:rsid w:val="00B64EEF"/>
    <w:rsid w:val="00B67CC5"/>
    <w:rsid w:val="00B96EB0"/>
    <w:rsid w:val="00BF183C"/>
    <w:rsid w:val="00C2119E"/>
    <w:rsid w:val="00C971A4"/>
    <w:rsid w:val="00CC4295"/>
    <w:rsid w:val="00D351A8"/>
    <w:rsid w:val="00D64CBF"/>
    <w:rsid w:val="00DA401A"/>
    <w:rsid w:val="00E00D26"/>
    <w:rsid w:val="00E04D81"/>
    <w:rsid w:val="00E33E33"/>
    <w:rsid w:val="00E57C6E"/>
    <w:rsid w:val="00EE165E"/>
    <w:rsid w:val="00F41843"/>
    <w:rsid w:val="00FC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3CB03"/>
  <w15:chartTrackingRefBased/>
  <w15:docId w15:val="{FF0F8A33-23B4-4AB0-A17F-05FE326D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2C6AE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6AE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52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21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214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2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214"/>
    <w:rPr>
      <w:rFonts w:ascii="Angsana New" w:eastAsia="Angsana New" w:hAnsi="Angsana New" w:cs="Angsan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214"/>
    <w:pPr>
      <w:spacing w:after="0" w:line="240" w:lineRule="auto"/>
    </w:pPr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214"/>
    <w:rPr>
      <w:rFonts w:ascii="Segoe UI" w:eastAsia="Angsana New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EE165E"/>
    <w:pPr>
      <w:ind w:left="720"/>
      <w:contextualSpacing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%20IPACK%202018\Manual%20I-Wis\I%20Wis%20Manual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26BD7-BE95-45A4-A862-FC65C3ED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 (1)</Template>
  <TotalTime>203</TotalTime>
  <Pages>8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Pimpimol-IPACK</cp:lastModifiedBy>
  <cp:revision>6</cp:revision>
  <dcterms:created xsi:type="dcterms:W3CDTF">2018-10-05T11:44:00Z</dcterms:created>
  <dcterms:modified xsi:type="dcterms:W3CDTF">2018-10-11T03:34:00Z</dcterms:modified>
</cp:coreProperties>
</file>